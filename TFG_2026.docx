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550299"/>
    <w:p w14:paraId="6AC66FC6" w14:textId="12A5DF19" w:rsidR="008D217C" w:rsidRDefault="004D6A64" w:rsidP="00CF5634">
      <w:pPr>
        <w:pStyle w:val="Default"/>
        <w:ind w:left="567" w:right="393"/>
        <w:jc w:val="center"/>
        <w:rPr>
          <w:rFonts w:ascii="Arial Narrow" w:hAnsi="Arial Narrow" w:cs="Arial"/>
          <w:color w:val="FFFFFF" w:themeColor="background1"/>
          <w:sz w:val="36"/>
          <w:szCs w:val="36"/>
        </w:rPr>
      </w:pPr>
      <w:r>
        <w:rPr>
          <w:rFonts w:ascii="Arial Narrow" w:hAnsi="Arial Narrow" w:cs="Arial"/>
          <w:noProof/>
          <w:color w:val="FFFFFF" w:themeColor="background1"/>
          <w:sz w:val="36"/>
          <w:szCs w:val="36"/>
        </w:rPr>
        <mc:AlternateContent>
          <mc:Choice Requires="wps">
            <w:drawing>
              <wp:anchor distT="0" distB="0" distL="114300" distR="114300" simplePos="0" relativeHeight="251659264" behindDoc="1" locked="0" layoutInCell="1" allowOverlap="1" wp14:anchorId="215CBC71" wp14:editId="14FFF4F6">
                <wp:simplePos x="0" y="0"/>
                <wp:positionH relativeFrom="column">
                  <wp:posOffset>-1147512</wp:posOffset>
                </wp:positionH>
                <wp:positionV relativeFrom="paragraph">
                  <wp:posOffset>-948556</wp:posOffset>
                </wp:positionV>
                <wp:extent cx="7838440" cy="10928417"/>
                <wp:effectExtent l="0" t="0" r="0" b="6350"/>
                <wp:wrapNone/>
                <wp:docPr id="1050601863" name="Rectángulo 4"/>
                <wp:cNvGraphicFramePr/>
                <a:graphic xmlns:a="http://schemas.openxmlformats.org/drawingml/2006/main">
                  <a:graphicData uri="http://schemas.microsoft.com/office/word/2010/wordprocessingShape">
                    <wps:wsp>
                      <wps:cNvSpPr/>
                      <wps:spPr>
                        <a:xfrm>
                          <a:off x="0" y="0"/>
                          <a:ext cx="7838440" cy="10928417"/>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65276" id="Rectángulo 4" o:spid="_x0000_s1026" style="position:absolute;margin-left:-90.35pt;margin-top:-74.7pt;width:617.2pt;height:8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" fillcolor="#002d5c" stroked="f" strokeweight="1pt"/>
            </w:pict>
          </mc:Fallback>
        </mc:AlternateContent>
      </w:r>
      <w:r w:rsidR="008D217C" w:rsidRPr="00D6437C">
        <w:rPr>
          <w:noProof/>
        </w:rPr>
        <w:drawing>
          <wp:anchor distT="0" distB="0" distL="114300" distR="114300" simplePos="0" relativeHeight="251662336" behindDoc="0" locked="0" layoutInCell="1" allowOverlap="1" wp14:anchorId="27015512" wp14:editId="6EB7FF70">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008D217C" w:rsidRPr="000E7F1F">
        <w:rPr>
          <w:noProof/>
        </w:rPr>
        <w:drawing>
          <wp:anchor distT="0" distB="0" distL="114300" distR="114300" simplePos="0" relativeHeight="251661312" behindDoc="0" locked="0" layoutInCell="1" allowOverlap="1" wp14:anchorId="69CD929D" wp14:editId="772C1E29">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p>
    <w:p w14:paraId="59BAFA7C" w14:textId="2DAAF5D6" w:rsidR="008D217C" w:rsidRDefault="008D217C" w:rsidP="00CF5634">
      <w:pPr>
        <w:pStyle w:val="Default"/>
        <w:ind w:left="567" w:right="393"/>
        <w:jc w:val="center"/>
        <w:rPr>
          <w:rFonts w:ascii="Arial Narrow" w:hAnsi="Arial Narrow" w:cs="Arial"/>
          <w:color w:val="FFFFFF" w:themeColor="background1"/>
          <w:sz w:val="36"/>
          <w:szCs w:val="36"/>
        </w:rPr>
      </w:pPr>
    </w:p>
    <w:p w14:paraId="7528551D"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7563338"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30F7C496"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C3D6EC8" w14:textId="5853894F"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Grado en Ingeniería Informática</w:t>
      </w:r>
    </w:p>
    <w:p w14:paraId="4BCFC2A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7C6B4BE5"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3B4B781E"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51035878" w14:textId="7ED94C6A" w:rsidR="00CF5634" w:rsidRDefault="00A03A1F" w:rsidP="00CF5634">
      <w:pPr>
        <w:pStyle w:val="Default"/>
        <w:ind w:right="-41"/>
        <w:jc w:val="center"/>
        <w:rPr>
          <w:rFonts w:ascii="Malacitana" w:hAnsi="Malacitana" w:cs="Arial"/>
          <w:color w:val="FFFFFF" w:themeColor="background1"/>
          <w:sz w:val="40"/>
          <w:szCs w:val="40"/>
        </w:rPr>
      </w:pPr>
      <w:r>
        <w:rPr>
          <w:rFonts w:ascii="Malacitana" w:hAnsi="Malacitana" w:cs="Arial"/>
          <w:color w:val="FFFFFF" w:themeColor="background1"/>
          <w:sz w:val="40"/>
          <w:szCs w:val="40"/>
        </w:rPr>
        <w:t>Desarrollo de un sistema inteligente explicable basado en Graph-RAG y Análisis Formal de Conceptos</w:t>
      </w:r>
    </w:p>
    <w:p w14:paraId="3BFEF440" w14:textId="77777777" w:rsidR="00A03A1F" w:rsidRDefault="00A03A1F" w:rsidP="00CF5634">
      <w:pPr>
        <w:pStyle w:val="Default"/>
        <w:ind w:right="-41"/>
        <w:jc w:val="center"/>
        <w:rPr>
          <w:rFonts w:ascii="Malacitana" w:hAnsi="Malacitana" w:cs="Arial"/>
          <w:color w:val="FFFFFF" w:themeColor="background1"/>
          <w:sz w:val="40"/>
          <w:szCs w:val="40"/>
        </w:rPr>
      </w:pPr>
    </w:p>
    <w:p w14:paraId="74952459" w14:textId="5C776DCC" w:rsidR="00A03A1F" w:rsidRPr="00A03A1F" w:rsidRDefault="00A03A1F" w:rsidP="00CF5634">
      <w:pPr>
        <w:pStyle w:val="Default"/>
        <w:ind w:right="-41"/>
        <w:jc w:val="center"/>
        <w:rPr>
          <w:rFonts w:ascii="Malacitana" w:hAnsi="Malacitana" w:cs="Arial"/>
          <w:color w:val="FFFFFF" w:themeColor="background1"/>
          <w:sz w:val="32"/>
          <w:szCs w:val="32"/>
        </w:rPr>
      </w:pPr>
      <w:proofErr w:type="spellStart"/>
      <w:r w:rsidRPr="00A03A1F">
        <w:rPr>
          <w:rFonts w:ascii="Malacitana" w:hAnsi="Malacitana" w:cs="Arial"/>
          <w:color w:val="FFFFFF" w:themeColor="background1"/>
          <w:sz w:val="32"/>
          <w:szCs w:val="32"/>
          <w:lang w:val="es-ES_tradnl"/>
        </w:rPr>
        <w:t>Development</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of</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an</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explainable</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intelligent</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system</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based</w:t>
      </w:r>
      <w:proofErr w:type="spellEnd"/>
      <w:r w:rsidRPr="00A03A1F">
        <w:rPr>
          <w:rFonts w:ascii="Malacitana" w:hAnsi="Malacitana" w:cs="Arial"/>
          <w:color w:val="FFFFFF" w:themeColor="background1"/>
          <w:sz w:val="32"/>
          <w:szCs w:val="32"/>
          <w:lang w:val="es-ES_tradnl"/>
        </w:rPr>
        <w:t xml:space="preserve"> </w:t>
      </w:r>
      <w:proofErr w:type="spellStart"/>
      <w:r w:rsidRPr="00A03A1F">
        <w:rPr>
          <w:rFonts w:ascii="Malacitana" w:hAnsi="Malacitana" w:cs="Arial"/>
          <w:color w:val="FFFFFF" w:themeColor="background1"/>
          <w:sz w:val="32"/>
          <w:szCs w:val="32"/>
          <w:lang w:val="es-ES_tradnl"/>
        </w:rPr>
        <w:t>on</w:t>
      </w:r>
      <w:proofErr w:type="spellEnd"/>
      <w:r w:rsidRPr="00A03A1F">
        <w:rPr>
          <w:rFonts w:ascii="Malacitana" w:hAnsi="Malacitana" w:cs="Arial"/>
          <w:color w:val="FFFFFF" w:themeColor="background1"/>
          <w:sz w:val="32"/>
          <w:szCs w:val="32"/>
          <w:lang w:val="es-ES_tradnl"/>
        </w:rPr>
        <w:t xml:space="preserve"> Graph-RAG and Formal Concept </w:t>
      </w:r>
      <w:proofErr w:type="spellStart"/>
      <w:r w:rsidRPr="00A03A1F">
        <w:rPr>
          <w:rFonts w:ascii="Malacitana" w:hAnsi="Malacitana" w:cs="Arial"/>
          <w:color w:val="FFFFFF" w:themeColor="background1"/>
          <w:sz w:val="32"/>
          <w:szCs w:val="32"/>
          <w:lang w:val="es-ES_tradnl"/>
        </w:rPr>
        <w:t>Analysis</w:t>
      </w:r>
      <w:proofErr w:type="spellEnd"/>
    </w:p>
    <w:p w14:paraId="0865DDC5"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F34F830"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5E2242F8" w14:textId="77777777" w:rsidR="00CF5634" w:rsidRPr="00D207E1" w:rsidRDefault="00CF5634" w:rsidP="00CF5634">
      <w:pPr>
        <w:pStyle w:val="Default"/>
        <w:ind w:left="567" w:right="393"/>
        <w:jc w:val="center"/>
        <w:rPr>
          <w:rFonts w:ascii="Malacitana" w:hAnsi="Malacitana" w:cs="Arial"/>
          <w:b/>
          <w:bCs/>
          <w:color w:val="AEAAAA" w:themeColor="background2" w:themeShade="BF"/>
          <w:sz w:val="32"/>
          <w:szCs w:val="32"/>
        </w:rPr>
      </w:pPr>
      <w:r w:rsidRPr="00D207E1">
        <w:rPr>
          <w:rFonts w:ascii="Malacitana" w:hAnsi="Malacitana" w:cs="Arial"/>
          <w:color w:val="AEAAAA" w:themeColor="background2" w:themeShade="BF"/>
          <w:sz w:val="32"/>
          <w:szCs w:val="32"/>
        </w:rPr>
        <w:t>Realizado</w:t>
      </w:r>
      <w:r w:rsidRPr="00D207E1">
        <w:rPr>
          <w:rFonts w:ascii="Malacitana" w:hAnsi="Malacitana" w:cs="Arial"/>
          <w:b/>
          <w:bCs/>
          <w:color w:val="AEAAAA" w:themeColor="background2" w:themeShade="BF"/>
          <w:sz w:val="32"/>
          <w:szCs w:val="32"/>
        </w:rPr>
        <w:t xml:space="preserve"> </w:t>
      </w:r>
      <w:r w:rsidRPr="00D207E1">
        <w:rPr>
          <w:rFonts w:ascii="Malacitana" w:hAnsi="Malacitana" w:cs="Arial"/>
          <w:color w:val="AEAAAA" w:themeColor="background2" w:themeShade="BF"/>
          <w:sz w:val="32"/>
          <w:szCs w:val="32"/>
        </w:rPr>
        <w:t>por</w:t>
      </w:r>
    </w:p>
    <w:p w14:paraId="637015E8" w14:textId="134301F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Miguel Ángel Caballero Serrano</w:t>
      </w:r>
    </w:p>
    <w:p w14:paraId="0F91BD8B" w14:textId="77777777" w:rsidR="00CF5634" w:rsidRPr="00D207E1" w:rsidRDefault="00CF5634" w:rsidP="00A03A1F">
      <w:pPr>
        <w:pStyle w:val="Default"/>
        <w:ind w:right="393"/>
        <w:rPr>
          <w:rFonts w:ascii="Malacitana" w:hAnsi="Malacitana" w:cs="Arial"/>
          <w:color w:val="FFFFFF" w:themeColor="background1"/>
          <w:sz w:val="32"/>
          <w:szCs w:val="32"/>
        </w:rPr>
      </w:pPr>
    </w:p>
    <w:p w14:paraId="65212A2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445AFDE6"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Tutorizado por</w:t>
      </w:r>
    </w:p>
    <w:p w14:paraId="1B303604" w14:textId="17ED7010"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Ángel Mora Bonilla</w:t>
      </w:r>
    </w:p>
    <w:p w14:paraId="2394EA7B"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22F43EE9"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F1E3C6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15FFE109"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Departamento</w:t>
      </w:r>
    </w:p>
    <w:p w14:paraId="141EA9E8" w14:textId="6D82C19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Matemática Aplicada</w:t>
      </w:r>
    </w:p>
    <w:p w14:paraId="7768D88F"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C48D765" w14:textId="77777777" w:rsidR="00CF5634" w:rsidRPr="00D207E1" w:rsidRDefault="00CF5634" w:rsidP="00CF5634">
      <w:pPr>
        <w:pStyle w:val="Default"/>
        <w:ind w:right="-41"/>
        <w:jc w:val="center"/>
        <w:rPr>
          <w:rFonts w:ascii="Malacitana" w:hAnsi="Malacitana" w:cs="Arial"/>
          <w:color w:val="FFFFFF" w:themeColor="background1"/>
          <w:sz w:val="40"/>
          <w:szCs w:val="40"/>
        </w:rPr>
      </w:pPr>
    </w:p>
    <w:p w14:paraId="617BF17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AEB4FC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0604E32" w14:textId="4F8B4879"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 xml:space="preserve">MÁLAGA, </w:t>
      </w:r>
      <w:r w:rsidR="00A03A1F">
        <w:rPr>
          <w:rFonts w:ascii="Malacitana" w:hAnsi="Malacitana" w:cs="Arial"/>
          <w:color w:val="AEAAAA" w:themeColor="background2" w:themeShade="BF"/>
          <w:sz w:val="32"/>
          <w:szCs w:val="32"/>
        </w:rPr>
        <w:t>junio 2026</w:t>
      </w:r>
    </w:p>
    <w:p w14:paraId="69A4CA53" w14:textId="77777777" w:rsidR="00FC12B3" w:rsidRDefault="00FC12B3" w:rsidP="009F27AC"/>
    <w:p w14:paraId="71F2BD26" w14:textId="77777777" w:rsidR="00CF5634" w:rsidRDefault="00CF5634" w:rsidP="006C0DF7">
      <w:pPr>
        <w:jc w:val="center"/>
        <w:rPr>
          <w:sz w:val="32"/>
          <w:szCs w:val="32"/>
        </w:rPr>
      </w:pPr>
    </w:p>
    <w:p w14:paraId="084F4355" w14:textId="77777777" w:rsidR="00CF5634" w:rsidRDefault="00CF5634">
      <w:pPr>
        <w:jc w:val="left"/>
        <w:rPr>
          <w:sz w:val="32"/>
          <w:szCs w:val="32"/>
        </w:rPr>
        <w:sectPr w:rsidR="00CF5634" w:rsidSect="007012D0">
          <w:headerReference w:type="even" r:id="rId10"/>
          <w:headerReference w:type="default" r:id="rId11"/>
          <w:footerReference w:type="even" r:id="rId12"/>
          <w:footerReference w:type="default" r:id="rId13"/>
          <w:pgSz w:w="11900" w:h="16840"/>
          <w:pgMar w:top="1418" w:right="1418" w:bottom="1418" w:left="1701" w:header="720" w:footer="720" w:gutter="0"/>
          <w:pgNumType w:start="1"/>
          <w:cols w:space="720"/>
          <w:noEndnote/>
          <w:docGrid w:linePitch="326"/>
        </w:sectPr>
      </w:pPr>
      <w:r>
        <w:rPr>
          <w:sz w:val="32"/>
          <w:szCs w:val="32"/>
        </w:rPr>
        <w:br w:type="page"/>
      </w:r>
    </w:p>
    <w:p w14:paraId="63D6D657" w14:textId="77777777" w:rsidR="00CF5634" w:rsidRDefault="00CF5634">
      <w:pPr>
        <w:jc w:val="left"/>
        <w:rPr>
          <w:sz w:val="32"/>
          <w:szCs w:val="32"/>
        </w:rPr>
      </w:pPr>
    </w:p>
    <w:p w14:paraId="43E9A5DE" w14:textId="77777777" w:rsidR="008D217C" w:rsidRDefault="008D217C">
      <w:pPr>
        <w:jc w:val="left"/>
        <w:rPr>
          <w:sz w:val="32"/>
          <w:szCs w:val="32"/>
        </w:rPr>
      </w:pPr>
    </w:p>
    <w:p w14:paraId="758CFC74" w14:textId="77777777" w:rsidR="00FC12B3" w:rsidRPr="00C543ED" w:rsidRDefault="00FC12B3" w:rsidP="00C543ED">
      <w:pPr>
        <w:pStyle w:val="Preambulo"/>
      </w:pPr>
      <w:r w:rsidRPr="00C543ED">
        <w:t>ESCUELA TÉCNICA SUPERIOR DE INGENIERÍA INFORMÁTICA</w:t>
      </w:r>
    </w:p>
    <w:p w14:paraId="3CBDE0EE" w14:textId="2B509F7F" w:rsidR="00B55C62" w:rsidRPr="00C543ED" w:rsidRDefault="00AB1323" w:rsidP="00C543ED">
      <w:pPr>
        <w:pStyle w:val="Preambulo"/>
        <w:rPr>
          <w:noProof/>
          <w:lang w:val="es-ES"/>
        </w:rPr>
      </w:pPr>
      <w:r w:rsidRPr="00C543ED">
        <w:rPr>
          <w:noProof/>
          <w:lang w:val="es-ES"/>
        </w:rPr>
        <w:t>GRADUADO</w:t>
      </w:r>
      <w:r w:rsidR="00B55C62" w:rsidRPr="00C543ED">
        <w:rPr>
          <w:noProof/>
          <w:lang w:val="es-ES"/>
        </w:rPr>
        <w:t xml:space="preserve"> EN</w:t>
      </w:r>
      <w:r w:rsidR="00E270A1">
        <w:rPr>
          <w:noProof/>
          <w:lang w:val="es-ES"/>
        </w:rPr>
        <w:t xml:space="preserve"> INGENIERÍA INFORMÁTICA</w:t>
      </w:r>
    </w:p>
    <w:p w14:paraId="5B6AEECA" w14:textId="77777777" w:rsidR="00B55C62" w:rsidRPr="00C543ED" w:rsidRDefault="00B55C62" w:rsidP="00C543ED">
      <w:pPr>
        <w:pStyle w:val="Preambulo"/>
      </w:pPr>
    </w:p>
    <w:p w14:paraId="30579D8A" w14:textId="77777777" w:rsidR="00FC12B3" w:rsidRPr="00C543ED" w:rsidRDefault="00FC12B3" w:rsidP="00C543ED">
      <w:pPr>
        <w:pStyle w:val="Preambulo"/>
      </w:pPr>
    </w:p>
    <w:p w14:paraId="2C438F06" w14:textId="52135214" w:rsidR="00974C58" w:rsidRPr="00C543ED" w:rsidRDefault="00E270A1" w:rsidP="00C543ED">
      <w:pPr>
        <w:pStyle w:val="Preambulo"/>
        <w:rPr>
          <w:b/>
          <w:bCs/>
          <w:sz w:val="36"/>
          <w:szCs w:val="36"/>
        </w:rPr>
      </w:pPr>
      <w:r>
        <w:rPr>
          <w:b/>
          <w:bCs/>
          <w:sz w:val="36"/>
          <w:szCs w:val="36"/>
        </w:rPr>
        <w:t>Desarrollo de un sistema inteligente explicable basado en Graph-RAG y Análisis Formal de Conceptos</w:t>
      </w:r>
    </w:p>
    <w:p w14:paraId="4C897438" w14:textId="77777777" w:rsidR="00974C58" w:rsidRPr="00C543ED" w:rsidRDefault="00974C58" w:rsidP="00C543ED">
      <w:pPr>
        <w:pStyle w:val="Preambulo"/>
      </w:pPr>
    </w:p>
    <w:p w14:paraId="503C7331" w14:textId="5A6AB64C" w:rsidR="00974C58" w:rsidRPr="00C543ED" w:rsidRDefault="00E270A1" w:rsidP="00C543ED">
      <w:pPr>
        <w:pStyle w:val="Preambulo"/>
        <w:rPr>
          <w:b/>
          <w:bCs/>
        </w:rPr>
      </w:pPr>
      <w:proofErr w:type="spellStart"/>
      <w:r>
        <w:rPr>
          <w:b/>
          <w:bCs/>
        </w:rPr>
        <w:t>Development</w:t>
      </w:r>
      <w:proofErr w:type="spellEnd"/>
      <w:r>
        <w:rPr>
          <w:b/>
          <w:bCs/>
        </w:rPr>
        <w:t xml:space="preserve"> </w:t>
      </w:r>
      <w:proofErr w:type="spellStart"/>
      <w:r>
        <w:rPr>
          <w:b/>
          <w:bCs/>
        </w:rPr>
        <w:t>of</w:t>
      </w:r>
      <w:proofErr w:type="spellEnd"/>
      <w:r>
        <w:rPr>
          <w:b/>
          <w:bCs/>
        </w:rPr>
        <w:t xml:space="preserve"> </w:t>
      </w:r>
      <w:proofErr w:type="spellStart"/>
      <w:r>
        <w:rPr>
          <w:b/>
          <w:bCs/>
        </w:rPr>
        <w:t>an</w:t>
      </w:r>
      <w:proofErr w:type="spellEnd"/>
      <w:r>
        <w:rPr>
          <w:b/>
          <w:bCs/>
        </w:rPr>
        <w:t xml:space="preserve"> </w:t>
      </w:r>
      <w:proofErr w:type="spellStart"/>
      <w:r>
        <w:rPr>
          <w:b/>
          <w:bCs/>
        </w:rPr>
        <w:t>explainable</w:t>
      </w:r>
      <w:proofErr w:type="spellEnd"/>
      <w:r>
        <w:rPr>
          <w:b/>
          <w:bCs/>
        </w:rPr>
        <w:t xml:space="preserve"> </w:t>
      </w:r>
      <w:proofErr w:type="spellStart"/>
      <w:r>
        <w:rPr>
          <w:b/>
          <w:bCs/>
        </w:rPr>
        <w:t>intelligent</w:t>
      </w:r>
      <w:proofErr w:type="spellEnd"/>
      <w:r>
        <w:rPr>
          <w:b/>
          <w:bCs/>
        </w:rPr>
        <w:t xml:space="preserve"> </w:t>
      </w:r>
      <w:proofErr w:type="spellStart"/>
      <w:r>
        <w:rPr>
          <w:b/>
          <w:bCs/>
        </w:rPr>
        <w:t>system</w:t>
      </w:r>
      <w:proofErr w:type="spellEnd"/>
      <w:r>
        <w:rPr>
          <w:b/>
          <w:bCs/>
        </w:rPr>
        <w:t xml:space="preserve"> </w:t>
      </w:r>
      <w:proofErr w:type="spellStart"/>
      <w:r>
        <w:rPr>
          <w:b/>
          <w:bCs/>
        </w:rPr>
        <w:t>based</w:t>
      </w:r>
      <w:proofErr w:type="spellEnd"/>
      <w:r>
        <w:rPr>
          <w:b/>
          <w:bCs/>
        </w:rPr>
        <w:t xml:space="preserve"> </w:t>
      </w:r>
      <w:proofErr w:type="spellStart"/>
      <w:r>
        <w:rPr>
          <w:b/>
          <w:bCs/>
        </w:rPr>
        <w:t>on</w:t>
      </w:r>
      <w:proofErr w:type="spellEnd"/>
      <w:r>
        <w:rPr>
          <w:b/>
          <w:bCs/>
        </w:rPr>
        <w:t xml:space="preserve"> Graph-RAG and Formal Concept </w:t>
      </w:r>
      <w:proofErr w:type="spellStart"/>
      <w:r>
        <w:rPr>
          <w:b/>
          <w:bCs/>
        </w:rPr>
        <w:t>Analysis</w:t>
      </w:r>
      <w:proofErr w:type="spellEnd"/>
    </w:p>
    <w:p w14:paraId="5E3B3BF5" w14:textId="77777777" w:rsidR="00FC12B3" w:rsidRPr="00C543ED" w:rsidRDefault="00FC12B3" w:rsidP="00C543ED">
      <w:pPr>
        <w:pStyle w:val="Preambulo"/>
      </w:pPr>
    </w:p>
    <w:p w14:paraId="2177FC8C" w14:textId="77777777" w:rsidR="00FC12B3" w:rsidRPr="00C543ED" w:rsidRDefault="00FC12B3" w:rsidP="00C543ED">
      <w:pPr>
        <w:pStyle w:val="Preambulo"/>
      </w:pPr>
    </w:p>
    <w:p w14:paraId="132058D6" w14:textId="77777777" w:rsidR="00FC12B3" w:rsidRPr="00C543ED" w:rsidRDefault="00FC12B3" w:rsidP="00C543ED">
      <w:pPr>
        <w:pStyle w:val="Preambulo"/>
        <w:rPr>
          <w:sz w:val="30"/>
          <w:szCs w:val="30"/>
        </w:rPr>
      </w:pPr>
      <w:r w:rsidRPr="00C543ED">
        <w:rPr>
          <w:sz w:val="30"/>
          <w:szCs w:val="30"/>
        </w:rPr>
        <w:t>Realizado por</w:t>
      </w:r>
    </w:p>
    <w:p w14:paraId="5AFCB247" w14:textId="729ED263" w:rsidR="00FC12B3" w:rsidRPr="00C543ED" w:rsidRDefault="00E270A1" w:rsidP="00C543ED">
      <w:pPr>
        <w:pStyle w:val="Preambulo"/>
        <w:rPr>
          <w:b/>
          <w:bCs/>
          <w:sz w:val="30"/>
          <w:szCs w:val="30"/>
        </w:rPr>
      </w:pPr>
      <w:r>
        <w:rPr>
          <w:b/>
          <w:bCs/>
          <w:sz w:val="30"/>
          <w:szCs w:val="30"/>
        </w:rPr>
        <w:t>Miguel Ángel Caballero Serrano</w:t>
      </w:r>
    </w:p>
    <w:p w14:paraId="2B5031E6" w14:textId="77777777" w:rsidR="00974C58" w:rsidRPr="00C543ED" w:rsidRDefault="00974C58" w:rsidP="00C543ED">
      <w:pPr>
        <w:pStyle w:val="Preambulo"/>
        <w:rPr>
          <w:sz w:val="30"/>
          <w:szCs w:val="30"/>
        </w:rPr>
      </w:pPr>
    </w:p>
    <w:p w14:paraId="3E9711CE" w14:textId="77777777" w:rsidR="00FC12B3" w:rsidRPr="00C543ED" w:rsidRDefault="00FC12B3" w:rsidP="00C543ED">
      <w:pPr>
        <w:pStyle w:val="Preambulo"/>
        <w:rPr>
          <w:sz w:val="30"/>
          <w:szCs w:val="30"/>
        </w:rPr>
      </w:pPr>
      <w:r w:rsidRPr="00C543ED">
        <w:rPr>
          <w:sz w:val="30"/>
          <w:szCs w:val="30"/>
        </w:rPr>
        <w:t>Tutorizado por</w:t>
      </w:r>
    </w:p>
    <w:p w14:paraId="4492F017" w14:textId="3AC368DC" w:rsidR="00FC12B3" w:rsidRPr="00C543ED" w:rsidRDefault="00E270A1" w:rsidP="00C543ED">
      <w:pPr>
        <w:pStyle w:val="Preambulo"/>
        <w:rPr>
          <w:b/>
          <w:bCs/>
          <w:sz w:val="30"/>
          <w:szCs w:val="30"/>
        </w:rPr>
      </w:pPr>
      <w:r>
        <w:rPr>
          <w:b/>
          <w:bCs/>
          <w:sz w:val="30"/>
          <w:szCs w:val="30"/>
        </w:rPr>
        <w:t>Ángel Mora Bonilla</w:t>
      </w:r>
    </w:p>
    <w:p w14:paraId="54117D8B" w14:textId="77777777" w:rsidR="00974C58" w:rsidRPr="00C543ED" w:rsidRDefault="00974C58" w:rsidP="00C543ED">
      <w:pPr>
        <w:pStyle w:val="Preambulo"/>
        <w:rPr>
          <w:sz w:val="30"/>
          <w:szCs w:val="30"/>
        </w:rPr>
      </w:pPr>
    </w:p>
    <w:p w14:paraId="3E0A1982" w14:textId="77777777" w:rsidR="00FC12B3" w:rsidRPr="00C543ED" w:rsidRDefault="00FC12B3" w:rsidP="00C543ED">
      <w:pPr>
        <w:pStyle w:val="Preambulo"/>
        <w:rPr>
          <w:sz w:val="30"/>
          <w:szCs w:val="30"/>
        </w:rPr>
      </w:pPr>
      <w:r w:rsidRPr="00C543ED">
        <w:rPr>
          <w:sz w:val="30"/>
          <w:szCs w:val="30"/>
        </w:rPr>
        <w:t>Departamento</w:t>
      </w:r>
    </w:p>
    <w:p w14:paraId="24816C2A" w14:textId="16479D9D" w:rsidR="00FC12B3" w:rsidRPr="00C543ED" w:rsidRDefault="00E270A1" w:rsidP="00C543ED">
      <w:pPr>
        <w:pStyle w:val="Preambulo"/>
        <w:rPr>
          <w:b/>
          <w:bCs/>
          <w:sz w:val="30"/>
          <w:szCs w:val="30"/>
        </w:rPr>
      </w:pPr>
      <w:r>
        <w:rPr>
          <w:b/>
          <w:bCs/>
          <w:sz w:val="30"/>
          <w:szCs w:val="30"/>
        </w:rPr>
        <w:t>Matemática Aplicada</w:t>
      </w:r>
    </w:p>
    <w:p w14:paraId="141F5C3B" w14:textId="77777777" w:rsidR="00FC12B3" w:rsidRPr="00C543ED" w:rsidRDefault="00FC12B3" w:rsidP="00C543ED">
      <w:pPr>
        <w:pStyle w:val="Preambulo"/>
      </w:pPr>
    </w:p>
    <w:p w14:paraId="1221F62A" w14:textId="77777777" w:rsidR="00FC12B3" w:rsidRPr="00C543ED" w:rsidRDefault="00FC12B3" w:rsidP="00C543ED">
      <w:pPr>
        <w:pStyle w:val="Preambulo"/>
      </w:pPr>
    </w:p>
    <w:p w14:paraId="3BED5B9C" w14:textId="77777777" w:rsidR="00FC12B3" w:rsidRPr="00C543ED" w:rsidRDefault="00FC12B3" w:rsidP="00C543ED">
      <w:pPr>
        <w:pStyle w:val="Preambulo"/>
        <w:rPr>
          <w:sz w:val="28"/>
          <w:szCs w:val="28"/>
        </w:rPr>
      </w:pPr>
      <w:r w:rsidRPr="00C543ED">
        <w:rPr>
          <w:sz w:val="28"/>
          <w:szCs w:val="28"/>
        </w:rPr>
        <w:t>UNIVERSIDAD DE MÁLAGA</w:t>
      </w:r>
    </w:p>
    <w:p w14:paraId="1BE04BE9" w14:textId="03C3F758" w:rsidR="00FC12B3" w:rsidRPr="00C543ED" w:rsidRDefault="00FC12B3" w:rsidP="00C543ED">
      <w:pPr>
        <w:pStyle w:val="Preambulo"/>
        <w:rPr>
          <w:sz w:val="28"/>
          <w:szCs w:val="28"/>
        </w:rPr>
      </w:pPr>
      <w:r w:rsidRPr="00C543ED">
        <w:rPr>
          <w:sz w:val="28"/>
          <w:szCs w:val="28"/>
        </w:rPr>
        <w:t xml:space="preserve">MÁLAGA, </w:t>
      </w:r>
      <w:r w:rsidR="00E270A1">
        <w:rPr>
          <w:sz w:val="28"/>
          <w:szCs w:val="28"/>
        </w:rPr>
        <w:t>JUNIO DE 2026</w:t>
      </w:r>
    </w:p>
    <w:p w14:paraId="06CCF421" w14:textId="77777777" w:rsidR="00FC12B3" w:rsidRPr="00C543ED" w:rsidRDefault="00FC12B3" w:rsidP="00C543ED">
      <w:pPr>
        <w:pStyle w:val="Preambulo"/>
      </w:pPr>
    </w:p>
    <w:p w14:paraId="7FBE383A" w14:textId="77777777" w:rsidR="00FC12B3" w:rsidRPr="00C543ED" w:rsidRDefault="00FC12B3" w:rsidP="00C543ED">
      <w:pPr>
        <w:pStyle w:val="Preambulo"/>
      </w:pPr>
    </w:p>
    <w:p w14:paraId="3F8009A6" w14:textId="77777777" w:rsidR="00B55C62" w:rsidRPr="00C543ED" w:rsidRDefault="00B55C62" w:rsidP="00C543ED">
      <w:pPr>
        <w:pStyle w:val="Preambulo"/>
      </w:pPr>
    </w:p>
    <w:p w14:paraId="2DFEF375" w14:textId="1BF417B1" w:rsidR="00FC12B3" w:rsidRPr="006C0DF7" w:rsidRDefault="006C0DF7" w:rsidP="00C543ED">
      <w:pPr>
        <w:pStyle w:val="Preambulo"/>
        <w:rPr>
          <w:sz w:val="28"/>
          <w:szCs w:val="28"/>
        </w:rPr>
      </w:pPr>
      <w:r w:rsidRPr="00C543ED">
        <w:rPr>
          <w:sz w:val="28"/>
          <w:szCs w:val="28"/>
        </w:rPr>
        <w:tab/>
      </w:r>
      <w:r w:rsidR="00FC12B3" w:rsidRPr="00C543ED">
        <w:rPr>
          <w:sz w:val="28"/>
          <w:szCs w:val="28"/>
        </w:rPr>
        <w:t xml:space="preserve">Fecha defensa: </w:t>
      </w:r>
      <w:r w:rsidR="00E270A1">
        <w:rPr>
          <w:sz w:val="28"/>
          <w:szCs w:val="28"/>
        </w:rPr>
        <w:t>[A CAMBIAR]</w:t>
      </w:r>
      <w:r w:rsidR="00974C58" w:rsidRPr="00C543ED">
        <w:rPr>
          <w:sz w:val="28"/>
          <w:szCs w:val="28"/>
        </w:rPr>
        <w:t xml:space="preserve"> de 20</w:t>
      </w:r>
      <w:r w:rsidR="00415135" w:rsidRPr="00C543ED">
        <w:rPr>
          <w:sz w:val="28"/>
          <w:szCs w:val="28"/>
        </w:rPr>
        <w:t>25</w:t>
      </w:r>
    </w:p>
    <w:p w14:paraId="28CE944A" w14:textId="77777777" w:rsidR="00EE474F" w:rsidRDefault="00EE474F" w:rsidP="009F27AC"/>
    <w:p w14:paraId="181BAAFC" w14:textId="77777777" w:rsidR="00917B69" w:rsidRDefault="00917B69" w:rsidP="009F27AC"/>
    <w:p w14:paraId="787B3FB0" w14:textId="77777777" w:rsidR="00917B69" w:rsidRDefault="00917B69" w:rsidP="009F27AC"/>
    <w:p w14:paraId="2B474158" w14:textId="77777777" w:rsidR="00917B69" w:rsidRDefault="00917B69" w:rsidP="009F27AC"/>
    <w:p w14:paraId="67A290ED" w14:textId="77777777" w:rsidR="0006457E" w:rsidRPr="00EF00E3" w:rsidRDefault="0006457E" w:rsidP="0006457E"/>
    <w:p w14:paraId="629ECAA2" w14:textId="77777777" w:rsidR="0006457E" w:rsidRPr="00EE474F" w:rsidRDefault="0006457E" w:rsidP="00415135">
      <w:pPr>
        <w:pStyle w:val="CaptuloNmero"/>
        <w:sectPr w:rsidR="0006457E" w:rsidRPr="00EE474F" w:rsidSect="007012D0">
          <w:headerReference w:type="default" r:id="rId14"/>
          <w:pgSz w:w="11900" w:h="16840"/>
          <w:pgMar w:top="1418" w:right="1418" w:bottom="1418" w:left="1701" w:header="720" w:footer="720" w:gutter="0"/>
          <w:pgNumType w:start="1"/>
          <w:cols w:space="720"/>
          <w:noEndnote/>
          <w:docGrid w:linePitch="326"/>
        </w:sectPr>
      </w:pPr>
    </w:p>
    <w:p w14:paraId="00D09055" w14:textId="77777777" w:rsidR="00EE474F" w:rsidRPr="00917B69" w:rsidRDefault="00EE474F" w:rsidP="009F27AC"/>
    <w:p w14:paraId="5C3DBA6F" w14:textId="77777777" w:rsidR="00DE3D7E" w:rsidRPr="00E57D96" w:rsidRDefault="00DC0C57" w:rsidP="00917B69">
      <w:pPr>
        <w:pStyle w:val="Captulo"/>
        <w:rPr>
          <w:lang w:val="es-ES"/>
        </w:rPr>
      </w:pPr>
      <w:bookmarkStart w:id="1" w:name="_Toc505373791"/>
      <w:bookmarkStart w:id="2" w:name="_Toc223773608"/>
      <w:r w:rsidRPr="00E57D96">
        <w:rPr>
          <w:lang w:val="es-ES"/>
        </w:rPr>
        <w:t>Resumen</w:t>
      </w:r>
      <w:bookmarkEnd w:id="1"/>
      <w:bookmarkEnd w:id="2"/>
    </w:p>
    <w:p w14:paraId="30B0C948" w14:textId="77777777" w:rsidR="000E1A02" w:rsidRDefault="000E1A02" w:rsidP="00917B69">
      <w:pPr>
        <w:rPr>
          <w:lang w:val="en-US"/>
        </w:rPr>
      </w:pPr>
    </w:p>
    <w:p w14:paraId="607E6693" w14:textId="34EA2090" w:rsidR="000E1A02" w:rsidRPr="000E1A02" w:rsidRDefault="000E1A02" w:rsidP="004D6A64">
      <w:pPr>
        <w:pStyle w:val="Texto"/>
      </w:pPr>
      <w:r w:rsidRPr="000E1A02">
        <w:t xml:space="preserve">El presente Trabajo Fin de Grado </w:t>
      </w:r>
      <w:proofErr w:type="gramStart"/>
      <w:r w:rsidRPr="000E1A02">
        <w:t>se enmarca dentro del</w:t>
      </w:r>
      <w:proofErr w:type="gramEnd"/>
      <w:r w:rsidRPr="000E1A02">
        <w:t xml:space="preserve"> uso de los Modelos de Lenguaje de Gran Tamaño (</w:t>
      </w:r>
      <w:proofErr w:type="spellStart"/>
      <w:r w:rsidRPr="000E1A02">
        <w:t>LLMs</w:t>
      </w:r>
      <w:proofErr w:type="spellEnd"/>
      <w:r w:rsidRPr="000E1A02">
        <w:t>) y los sistemas de recuperación de información mediante grafos (Graph-RAG). Actualmente, los modelos de lenguaje cometen errores (conocidos como alucinaciones) y no explican cómo llegan a sus conclusiones. Aunque el uso de Graph-RAG mejora la búsqueda de contexto, carece del rigor matemático necesario para garantizar que las respuestas sean totalmente ciertas.</w:t>
      </w:r>
    </w:p>
    <w:p w14:paraId="56405D55" w14:textId="14F014F9" w:rsidR="000E1A02" w:rsidRPr="000E1A02" w:rsidRDefault="000E1A02" w:rsidP="004D6A64">
      <w:pPr>
        <w:spacing w:line="360" w:lineRule="auto"/>
        <w:ind w:firstLine="720"/>
        <w:rPr>
          <w:lang w:val="es-ES"/>
        </w:rPr>
      </w:pPr>
      <w:r w:rsidRPr="000E1A02">
        <w:rPr>
          <w:lang w:val="es-ES"/>
        </w:rPr>
        <w:t>El objetivo principal de este trabajo es diseñar una arquitectura que integre el Análisis Formal de Conceptos (FCA). De este modo, FCA actúa como una guía lógica y matemática para controlar cómo el modelo genera el texto.</w:t>
      </w:r>
    </w:p>
    <w:p w14:paraId="5ED03430" w14:textId="59615412" w:rsidR="000E1A02" w:rsidRPr="000E1A02" w:rsidRDefault="000E1A02" w:rsidP="004D6A64">
      <w:pPr>
        <w:spacing w:line="360" w:lineRule="auto"/>
        <w:ind w:firstLine="720"/>
        <w:rPr>
          <w:lang w:val="es-ES"/>
        </w:rPr>
      </w:pPr>
      <w:r w:rsidRPr="000E1A02">
        <w:rPr>
          <w:lang w:val="es-ES"/>
        </w:rPr>
        <w:t xml:space="preserve">Para el desarrollo del proyecto se ha implementado una aplicación interactiva en el lenguaje R utilizando Shiny. En ella, se usa el paquete </w:t>
      </w:r>
      <w:proofErr w:type="spellStart"/>
      <w:r w:rsidRPr="000E1A02">
        <w:rPr>
          <w:lang w:val="es-ES"/>
        </w:rPr>
        <w:t>fcaR</w:t>
      </w:r>
      <w:proofErr w:type="spellEnd"/>
      <w:r w:rsidRPr="000E1A02">
        <w:rPr>
          <w:lang w:val="es-ES"/>
        </w:rPr>
        <w:t xml:space="preserve"> para extraer el conocimiento de los datos en forma de retículos de conceptos y reglas de implicación lógica. Además, este sistema se conecta con un modelo de lenguaje que se ejecuta en el propio ordenador del usuario (en local) usando el paquete </w:t>
      </w:r>
      <w:proofErr w:type="spellStart"/>
      <w:r w:rsidRPr="000E1A02">
        <w:rPr>
          <w:lang w:val="es-ES"/>
        </w:rPr>
        <w:t>ellmer</w:t>
      </w:r>
      <w:proofErr w:type="spellEnd"/>
      <w:r w:rsidRPr="000E1A02">
        <w:rPr>
          <w:lang w:val="es-ES"/>
        </w:rPr>
        <w:t xml:space="preserve"> y la herramienta Ollama, lo que asegura la privacidad de los datos.</w:t>
      </w:r>
    </w:p>
    <w:p w14:paraId="2B001261" w14:textId="05E3188D" w:rsidR="000E1A02" w:rsidRPr="004D6A64" w:rsidRDefault="000E1A02" w:rsidP="004D6A64">
      <w:pPr>
        <w:spacing w:line="360" w:lineRule="auto"/>
        <w:ind w:firstLine="720"/>
        <w:rPr>
          <w:lang w:val="es-ES"/>
        </w:rPr>
      </w:pPr>
      <w:r w:rsidRPr="000E1A02">
        <w:rPr>
          <w:lang w:val="es-ES"/>
        </w:rPr>
        <w:t>Este trabajo demuestra que inyectar reglas lógicas al modelo reduce de forma importante las alucinaciones frente a los sistemas convencionales. El usuario dispone de diagramas visuales jerárquicos que le permiten ver y entender los pasos lógicos que el sistema ha seguido para dar una respuesta. Así, se consigue un sistema de inteligencia artificial fiable y fácil de explicar.</w:t>
      </w:r>
    </w:p>
    <w:p w14:paraId="61D52652" w14:textId="2FBF242B" w:rsidR="000E1A02" w:rsidRPr="004D6A64" w:rsidRDefault="000E1A02" w:rsidP="004D6A64">
      <w:pPr>
        <w:spacing w:line="360" w:lineRule="auto"/>
        <w:ind w:firstLine="720"/>
        <w:rPr>
          <w:lang w:val="en-US"/>
        </w:rPr>
      </w:pPr>
      <w:r w:rsidRPr="004D6A64">
        <w:rPr>
          <w:b/>
          <w:bCs/>
          <w:sz w:val="32"/>
          <w:szCs w:val="32"/>
          <w:lang w:val="en-US"/>
        </w:rPr>
        <w:t>Palabras clave:</w:t>
      </w:r>
      <w:r w:rsidRPr="004D6A64">
        <w:rPr>
          <w:lang w:val="en-US"/>
        </w:rPr>
        <w:t xml:space="preserve"> </w:t>
      </w:r>
      <w:r w:rsidRPr="004D6A64">
        <w:rPr>
          <w:b/>
          <w:bCs/>
        </w:rPr>
        <w:t>Análisis de Conceptos Formales, Graph-RAG, Modelos de Lenguaje de Gran Tamaño, Interfaz de Usuario, Inteligencia Artificial Fiable, Lenguaje de Programación R.</w:t>
      </w:r>
    </w:p>
    <w:p w14:paraId="15B126AB" w14:textId="77777777" w:rsidR="00917B69" w:rsidRPr="00DF4490" w:rsidRDefault="00917B69" w:rsidP="004D6A64">
      <w:pPr>
        <w:ind w:firstLine="720"/>
        <w:rPr>
          <w:lang w:val="en-US"/>
        </w:rPr>
      </w:pPr>
    </w:p>
    <w:p w14:paraId="48252C63" w14:textId="77777777" w:rsidR="00DC0C57" w:rsidRPr="00DF4490" w:rsidRDefault="00DC0C57" w:rsidP="00DC0C57">
      <w:pPr>
        <w:rPr>
          <w:lang w:val="en-US"/>
        </w:rPr>
        <w:sectPr w:rsidR="00DC0C57" w:rsidRPr="00DF4490" w:rsidSect="007012D0">
          <w:headerReference w:type="default" r:id="rId15"/>
          <w:pgSz w:w="11900" w:h="16840"/>
          <w:pgMar w:top="1418" w:right="1418" w:bottom="1418" w:left="1701" w:header="720" w:footer="720" w:gutter="0"/>
          <w:pgNumType w:start="1"/>
          <w:cols w:space="720"/>
          <w:noEndnote/>
          <w:docGrid w:linePitch="326"/>
        </w:sectPr>
      </w:pPr>
    </w:p>
    <w:p w14:paraId="7A8C7341" w14:textId="12FB6CF4" w:rsidR="00AB1323" w:rsidRPr="00AA6683" w:rsidRDefault="00DC0C57" w:rsidP="004D5CCC">
      <w:pPr>
        <w:pStyle w:val="Captulo"/>
        <w:rPr>
          <w:lang w:val="en-US"/>
        </w:rPr>
      </w:pPr>
      <w:bookmarkStart w:id="3" w:name="_Toc505373792"/>
      <w:bookmarkStart w:id="4" w:name="_Toc223773609"/>
      <w:r w:rsidRPr="00AA6683">
        <w:rPr>
          <w:lang w:val="en-US"/>
        </w:rPr>
        <w:lastRenderedPageBreak/>
        <w:t>Abstract</w:t>
      </w:r>
      <w:bookmarkEnd w:id="3"/>
      <w:bookmarkEnd w:id="4"/>
    </w:p>
    <w:p w14:paraId="3EFC0A62" w14:textId="77777777" w:rsidR="004D5CCC" w:rsidRDefault="004D5CCC" w:rsidP="004D5CCC">
      <w:pPr>
        <w:pStyle w:val="Texto"/>
        <w:ind w:firstLine="0"/>
      </w:pPr>
    </w:p>
    <w:p w14:paraId="2D833639" w14:textId="37D3449D" w:rsidR="004D6A64" w:rsidRPr="004D6A64" w:rsidRDefault="004D6A64" w:rsidP="004D6A64">
      <w:pPr>
        <w:pStyle w:val="Texto"/>
      </w:pPr>
      <w:proofErr w:type="spellStart"/>
      <w:r w:rsidRPr="004D6A64">
        <w:t>This</w:t>
      </w:r>
      <w:proofErr w:type="spellEnd"/>
      <w:r w:rsidRPr="004D6A64">
        <w:t xml:space="preserve"> </w:t>
      </w:r>
      <w:r>
        <w:t xml:space="preserve">Final </w:t>
      </w:r>
      <w:proofErr w:type="spellStart"/>
      <w:r>
        <w:t>Year</w:t>
      </w:r>
      <w:proofErr w:type="spellEnd"/>
      <w:r>
        <w:t xml:space="preserve"> </w:t>
      </w:r>
      <w:proofErr w:type="spellStart"/>
      <w:r>
        <w:t>Dissertation</w:t>
      </w:r>
      <w:proofErr w:type="spellEnd"/>
      <w:r w:rsidRPr="004D6A64">
        <w:t xml:space="preserve"> </w:t>
      </w:r>
      <w:proofErr w:type="spellStart"/>
      <w:r w:rsidRPr="004D6A64">
        <w:t>is</w:t>
      </w:r>
      <w:proofErr w:type="spellEnd"/>
      <w:r w:rsidRPr="004D6A64">
        <w:t xml:space="preserve"> </w:t>
      </w:r>
      <w:proofErr w:type="spellStart"/>
      <w:r w:rsidRPr="004D6A64">
        <w:t>framed</w:t>
      </w:r>
      <w:proofErr w:type="spellEnd"/>
      <w:r w:rsidRPr="004D6A64">
        <w:t xml:space="preserve"> </w:t>
      </w:r>
      <w:proofErr w:type="spellStart"/>
      <w:r w:rsidRPr="004D6A64">
        <w:t>within</w:t>
      </w:r>
      <w:proofErr w:type="spellEnd"/>
      <w:r w:rsidRPr="004D6A64">
        <w:t xml:space="preserve"> </w:t>
      </w:r>
      <w:proofErr w:type="spellStart"/>
      <w:r w:rsidRPr="004D6A64">
        <w:t>the</w:t>
      </w:r>
      <w:proofErr w:type="spellEnd"/>
      <w:r w:rsidRPr="004D6A64">
        <w:t xml:space="preserve"> use </w:t>
      </w:r>
      <w:proofErr w:type="spellStart"/>
      <w:r w:rsidRPr="004D6A64">
        <w:t>of</w:t>
      </w:r>
      <w:proofErr w:type="spellEnd"/>
      <w:r w:rsidRPr="004D6A64">
        <w:t xml:space="preserve"> Large </w:t>
      </w:r>
      <w:proofErr w:type="spellStart"/>
      <w:r w:rsidRPr="004D6A64">
        <w:t>Language</w:t>
      </w:r>
      <w:proofErr w:type="spellEnd"/>
      <w:r w:rsidRPr="004D6A64">
        <w:t xml:space="preserve"> </w:t>
      </w:r>
      <w:proofErr w:type="spellStart"/>
      <w:r w:rsidRPr="004D6A64">
        <w:t>Models</w:t>
      </w:r>
      <w:proofErr w:type="spellEnd"/>
      <w:r w:rsidRPr="004D6A64">
        <w:t xml:space="preserve"> (</w:t>
      </w:r>
      <w:proofErr w:type="spellStart"/>
      <w:r w:rsidRPr="004D6A64">
        <w:t>LLMs</w:t>
      </w:r>
      <w:proofErr w:type="spellEnd"/>
      <w:r w:rsidRPr="004D6A64">
        <w:t xml:space="preserve">) and </w:t>
      </w:r>
      <w:proofErr w:type="spellStart"/>
      <w:r w:rsidRPr="004D6A64">
        <w:t>graph-based</w:t>
      </w:r>
      <w:proofErr w:type="spellEnd"/>
      <w:r w:rsidRPr="004D6A64">
        <w:t xml:space="preserve"> </w:t>
      </w:r>
      <w:proofErr w:type="spellStart"/>
      <w:r w:rsidRPr="004D6A64">
        <w:t>retrieval-augmented</w:t>
      </w:r>
      <w:proofErr w:type="spellEnd"/>
      <w:r w:rsidRPr="004D6A64">
        <w:t xml:space="preserve"> </w:t>
      </w:r>
      <w:proofErr w:type="spellStart"/>
      <w:r w:rsidRPr="004D6A64">
        <w:t>generation</w:t>
      </w:r>
      <w:proofErr w:type="spellEnd"/>
      <w:r w:rsidRPr="004D6A64">
        <w:t xml:space="preserve"> </w:t>
      </w:r>
      <w:proofErr w:type="spellStart"/>
      <w:r w:rsidRPr="004D6A64">
        <w:t>systems</w:t>
      </w:r>
      <w:proofErr w:type="spellEnd"/>
      <w:r w:rsidRPr="004D6A64">
        <w:t xml:space="preserve"> (Graph-RAG). </w:t>
      </w:r>
      <w:proofErr w:type="spellStart"/>
      <w:r w:rsidRPr="004D6A64">
        <w:t>Currently</w:t>
      </w:r>
      <w:proofErr w:type="spellEnd"/>
      <w:r w:rsidRPr="004D6A64">
        <w:t xml:space="preserve">, </w:t>
      </w:r>
      <w:proofErr w:type="spellStart"/>
      <w:r w:rsidRPr="004D6A64">
        <w:t>language</w:t>
      </w:r>
      <w:proofErr w:type="spellEnd"/>
      <w:r w:rsidRPr="004D6A64">
        <w:t xml:space="preserve"> </w:t>
      </w:r>
      <w:proofErr w:type="spellStart"/>
      <w:r w:rsidRPr="004D6A64">
        <w:t>models</w:t>
      </w:r>
      <w:proofErr w:type="spellEnd"/>
      <w:r w:rsidRPr="004D6A64">
        <w:t xml:space="preserve"> </w:t>
      </w:r>
      <w:proofErr w:type="spellStart"/>
      <w:r w:rsidRPr="004D6A64">
        <w:t>make</w:t>
      </w:r>
      <w:proofErr w:type="spellEnd"/>
      <w:r w:rsidRPr="004D6A64">
        <w:t xml:space="preserve"> </w:t>
      </w:r>
      <w:proofErr w:type="spellStart"/>
      <w:r w:rsidRPr="004D6A64">
        <w:t>errors</w:t>
      </w:r>
      <w:proofErr w:type="spellEnd"/>
      <w:r w:rsidRPr="004D6A64">
        <w:t xml:space="preserve"> (</w:t>
      </w:r>
      <w:proofErr w:type="spellStart"/>
      <w:r w:rsidRPr="004D6A64">
        <w:t>known</w:t>
      </w:r>
      <w:proofErr w:type="spellEnd"/>
      <w:r w:rsidRPr="004D6A64">
        <w:t xml:space="preserve"> as </w:t>
      </w:r>
      <w:proofErr w:type="spellStart"/>
      <w:r w:rsidRPr="004D6A64">
        <w:t>hallucinations</w:t>
      </w:r>
      <w:proofErr w:type="spellEnd"/>
      <w:r w:rsidRPr="004D6A64">
        <w:t xml:space="preserve">) and do </w:t>
      </w:r>
      <w:proofErr w:type="spellStart"/>
      <w:r w:rsidRPr="004D6A64">
        <w:t>not</w:t>
      </w:r>
      <w:proofErr w:type="spellEnd"/>
      <w:r w:rsidRPr="004D6A64">
        <w:t xml:space="preserve"> </w:t>
      </w:r>
      <w:proofErr w:type="spellStart"/>
      <w:r w:rsidRPr="004D6A64">
        <w:t>explain</w:t>
      </w:r>
      <w:proofErr w:type="spellEnd"/>
      <w:r w:rsidRPr="004D6A64">
        <w:t xml:space="preserve"> </w:t>
      </w:r>
      <w:proofErr w:type="spellStart"/>
      <w:r w:rsidRPr="004D6A64">
        <w:t>how</w:t>
      </w:r>
      <w:proofErr w:type="spellEnd"/>
      <w:r w:rsidRPr="004D6A64">
        <w:t xml:space="preserve"> </w:t>
      </w:r>
      <w:proofErr w:type="spellStart"/>
      <w:r w:rsidRPr="004D6A64">
        <w:t>they</w:t>
      </w:r>
      <w:proofErr w:type="spellEnd"/>
      <w:r w:rsidRPr="004D6A64">
        <w:t xml:space="preserve"> </w:t>
      </w:r>
      <w:proofErr w:type="spellStart"/>
      <w:r w:rsidRPr="004D6A64">
        <w:t>reach</w:t>
      </w:r>
      <w:proofErr w:type="spellEnd"/>
      <w:r w:rsidRPr="004D6A64">
        <w:t xml:space="preserve"> </w:t>
      </w:r>
      <w:proofErr w:type="spellStart"/>
      <w:r w:rsidRPr="004D6A64">
        <w:t>their</w:t>
      </w:r>
      <w:proofErr w:type="spellEnd"/>
      <w:r w:rsidRPr="004D6A64">
        <w:t xml:space="preserve"> </w:t>
      </w:r>
      <w:proofErr w:type="spellStart"/>
      <w:r w:rsidRPr="004D6A64">
        <w:t>conclusions</w:t>
      </w:r>
      <w:proofErr w:type="spellEnd"/>
      <w:r w:rsidRPr="004D6A64">
        <w:t xml:space="preserve">. </w:t>
      </w:r>
      <w:proofErr w:type="spellStart"/>
      <w:r w:rsidRPr="004D6A64">
        <w:t>Although</w:t>
      </w:r>
      <w:proofErr w:type="spellEnd"/>
      <w:r w:rsidRPr="004D6A64">
        <w:t xml:space="preserve"> </w:t>
      </w:r>
      <w:proofErr w:type="spellStart"/>
      <w:r w:rsidRPr="004D6A64">
        <w:t>the</w:t>
      </w:r>
      <w:proofErr w:type="spellEnd"/>
      <w:r w:rsidRPr="004D6A64">
        <w:t xml:space="preserve"> use </w:t>
      </w:r>
      <w:proofErr w:type="spellStart"/>
      <w:r w:rsidRPr="004D6A64">
        <w:t>of</w:t>
      </w:r>
      <w:proofErr w:type="spellEnd"/>
      <w:r w:rsidRPr="004D6A64">
        <w:t xml:space="preserve"> Graph-RAG </w:t>
      </w:r>
      <w:proofErr w:type="spellStart"/>
      <w:r w:rsidRPr="004D6A64">
        <w:t>improves</w:t>
      </w:r>
      <w:proofErr w:type="spellEnd"/>
      <w:r w:rsidRPr="004D6A64">
        <w:t xml:space="preserve"> </w:t>
      </w:r>
      <w:proofErr w:type="spellStart"/>
      <w:r w:rsidRPr="004D6A64">
        <w:t>context</w:t>
      </w:r>
      <w:proofErr w:type="spellEnd"/>
      <w:r w:rsidRPr="004D6A64">
        <w:t xml:space="preserve"> </w:t>
      </w:r>
      <w:proofErr w:type="spellStart"/>
      <w:r w:rsidRPr="004D6A64">
        <w:t>retrieval</w:t>
      </w:r>
      <w:proofErr w:type="spellEnd"/>
      <w:r w:rsidRPr="004D6A64">
        <w:t xml:space="preserve">, </w:t>
      </w:r>
      <w:proofErr w:type="spellStart"/>
      <w:r w:rsidRPr="004D6A64">
        <w:t>it</w:t>
      </w:r>
      <w:proofErr w:type="spellEnd"/>
      <w:r w:rsidRPr="004D6A64">
        <w:t xml:space="preserve"> </w:t>
      </w:r>
      <w:proofErr w:type="spellStart"/>
      <w:r w:rsidRPr="004D6A64">
        <w:t>lacks</w:t>
      </w:r>
      <w:proofErr w:type="spellEnd"/>
      <w:r w:rsidRPr="004D6A64">
        <w:t xml:space="preserve"> </w:t>
      </w:r>
      <w:proofErr w:type="spellStart"/>
      <w:r w:rsidRPr="004D6A64">
        <w:t>the</w:t>
      </w:r>
      <w:proofErr w:type="spellEnd"/>
      <w:r w:rsidRPr="004D6A64">
        <w:t xml:space="preserve"> </w:t>
      </w:r>
      <w:proofErr w:type="spellStart"/>
      <w:r w:rsidRPr="004D6A64">
        <w:t>mathematical</w:t>
      </w:r>
      <w:proofErr w:type="spellEnd"/>
      <w:r w:rsidRPr="004D6A64">
        <w:t xml:space="preserve"> rigor </w:t>
      </w:r>
      <w:proofErr w:type="spellStart"/>
      <w:r w:rsidRPr="004D6A64">
        <w:t>necessary</w:t>
      </w:r>
      <w:proofErr w:type="spellEnd"/>
      <w:r w:rsidRPr="004D6A64">
        <w:t xml:space="preserve"> </w:t>
      </w:r>
      <w:proofErr w:type="spellStart"/>
      <w:r w:rsidRPr="004D6A64">
        <w:t>to</w:t>
      </w:r>
      <w:proofErr w:type="spellEnd"/>
      <w:r w:rsidRPr="004D6A64">
        <w:t xml:space="preserve"> </w:t>
      </w:r>
      <w:proofErr w:type="spellStart"/>
      <w:r w:rsidRPr="004D6A64">
        <w:t>guarantee</w:t>
      </w:r>
      <w:proofErr w:type="spellEnd"/>
      <w:r w:rsidRPr="004D6A64">
        <w:t xml:space="preserve"> </w:t>
      </w:r>
      <w:proofErr w:type="spellStart"/>
      <w:r w:rsidRPr="004D6A64">
        <w:t>that</w:t>
      </w:r>
      <w:proofErr w:type="spellEnd"/>
      <w:r w:rsidRPr="004D6A64">
        <w:t xml:space="preserve"> </w:t>
      </w:r>
      <w:proofErr w:type="spellStart"/>
      <w:r w:rsidRPr="004D6A64">
        <w:t>the</w:t>
      </w:r>
      <w:proofErr w:type="spellEnd"/>
      <w:r w:rsidRPr="004D6A64">
        <w:t xml:space="preserve"> </w:t>
      </w:r>
      <w:proofErr w:type="spellStart"/>
      <w:r w:rsidRPr="004D6A64">
        <w:t>answers</w:t>
      </w:r>
      <w:proofErr w:type="spellEnd"/>
      <w:r w:rsidRPr="004D6A64">
        <w:t xml:space="preserve"> are </w:t>
      </w:r>
      <w:proofErr w:type="spellStart"/>
      <w:r w:rsidRPr="004D6A64">
        <w:t>entirely</w:t>
      </w:r>
      <w:proofErr w:type="spellEnd"/>
      <w:r w:rsidRPr="004D6A64">
        <w:t xml:space="preserve"> </w:t>
      </w:r>
      <w:proofErr w:type="spellStart"/>
      <w:r w:rsidRPr="004D6A64">
        <w:t>accurate</w:t>
      </w:r>
      <w:proofErr w:type="spellEnd"/>
      <w:r w:rsidRPr="004D6A64">
        <w:t>.</w:t>
      </w:r>
    </w:p>
    <w:p w14:paraId="1DC3EC85" w14:textId="77777777" w:rsidR="004D6A64" w:rsidRPr="004D6A64" w:rsidRDefault="004D6A64" w:rsidP="004D6A64">
      <w:pPr>
        <w:pStyle w:val="Texto"/>
      </w:pPr>
      <w:r w:rsidRPr="004D6A64">
        <w:t xml:space="preserve">The </w:t>
      </w:r>
      <w:proofErr w:type="spellStart"/>
      <w:r w:rsidRPr="004D6A64">
        <w:t>main</w:t>
      </w:r>
      <w:proofErr w:type="spellEnd"/>
      <w:r w:rsidRPr="004D6A64">
        <w:t xml:space="preserve"> </w:t>
      </w:r>
      <w:proofErr w:type="spellStart"/>
      <w:r w:rsidRPr="004D6A64">
        <w:t>objective</w:t>
      </w:r>
      <w:proofErr w:type="spellEnd"/>
      <w:r w:rsidRPr="004D6A64">
        <w:t xml:space="preserve"> </w:t>
      </w:r>
      <w:proofErr w:type="spellStart"/>
      <w:r w:rsidRPr="004D6A64">
        <w:t>of</w:t>
      </w:r>
      <w:proofErr w:type="spellEnd"/>
      <w:r w:rsidRPr="004D6A64">
        <w:t xml:space="preserve"> </w:t>
      </w:r>
      <w:proofErr w:type="spellStart"/>
      <w:r w:rsidRPr="004D6A64">
        <w:t>this</w:t>
      </w:r>
      <w:proofErr w:type="spellEnd"/>
      <w:r w:rsidRPr="004D6A64">
        <w:t xml:space="preserve"> </w:t>
      </w:r>
      <w:proofErr w:type="spellStart"/>
      <w:r w:rsidRPr="004D6A64">
        <w:t>work</w:t>
      </w:r>
      <w:proofErr w:type="spellEnd"/>
      <w:r w:rsidRPr="004D6A64">
        <w:t xml:space="preserve"> </w:t>
      </w:r>
      <w:proofErr w:type="spellStart"/>
      <w:r w:rsidRPr="004D6A64">
        <w:t>is</w:t>
      </w:r>
      <w:proofErr w:type="spellEnd"/>
      <w:r w:rsidRPr="004D6A64">
        <w:t xml:space="preserve"> </w:t>
      </w:r>
      <w:proofErr w:type="spellStart"/>
      <w:r w:rsidRPr="004D6A64">
        <w:t>to</w:t>
      </w:r>
      <w:proofErr w:type="spellEnd"/>
      <w:r w:rsidRPr="004D6A64">
        <w:t xml:space="preserve"> </w:t>
      </w:r>
      <w:proofErr w:type="spellStart"/>
      <w:r w:rsidRPr="004D6A64">
        <w:t>design</w:t>
      </w:r>
      <w:proofErr w:type="spellEnd"/>
      <w:r w:rsidRPr="004D6A64">
        <w:t xml:space="preserve"> </w:t>
      </w:r>
      <w:proofErr w:type="spellStart"/>
      <w:r w:rsidRPr="004D6A64">
        <w:t>an</w:t>
      </w:r>
      <w:proofErr w:type="spellEnd"/>
      <w:r w:rsidRPr="004D6A64">
        <w:t xml:space="preserve"> </w:t>
      </w:r>
      <w:proofErr w:type="spellStart"/>
      <w:r w:rsidRPr="004D6A64">
        <w:t>architecture</w:t>
      </w:r>
      <w:proofErr w:type="spellEnd"/>
      <w:r w:rsidRPr="004D6A64">
        <w:t xml:space="preserve"> </w:t>
      </w:r>
      <w:proofErr w:type="spellStart"/>
      <w:r w:rsidRPr="004D6A64">
        <w:t>that</w:t>
      </w:r>
      <w:proofErr w:type="spellEnd"/>
      <w:r w:rsidRPr="004D6A64">
        <w:t xml:space="preserve"> </w:t>
      </w:r>
      <w:proofErr w:type="spellStart"/>
      <w:r w:rsidRPr="004D6A64">
        <w:t>integrates</w:t>
      </w:r>
      <w:proofErr w:type="spellEnd"/>
      <w:r w:rsidRPr="004D6A64">
        <w:t xml:space="preserve"> Formal Concept </w:t>
      </w:r>
      <w:proofErr w:type="spellStart"/>
      <w:r w:rsidRPr="004D6A64">
        <w:t>Analysis</w:t>
      </w:r>
      <w:proofErr w:type="spellEnd"/>
      <w:r w:rsidRPr="004D6A64">
        <w:t xml:space="preserve"> (FCA). In </w:t>
      </w:r>
      <w:proofErr w:type="spellStart"/>
      <w:r w:rsidRPr="004D6A64">
        <w:t>this</w:t>
      </w:r>
      <w:proofErr w:type="spellEnd"/>
      <w:r w:rsidRPr="004D6A64">
        <w:t xml:space="preserve"> </w:t>
      </w:r>
      <w:proofErr w:type="spellStart"/>
      <w:r w:rsidRPr="004D6A64">
        <w:t>way</w:t>
      </w:r>
      <w:proofErr w:type="spellEnd"/>
      <w:r w:rsidRPr="004D6A64">
        <w:t xml:space="preserve">, FCA </w:t>
      </w:r>
      <w:proofErr w:type="spellStart"/>
      <w:r w:rsidRPr="004D6A64">
        <w:t>acts</w:t>
      </w:r>
      <w:proofErr w:type="spellEnd"/>
      <w:r w:rsidRPr="004D6A64">
        <w:t xml:space="preserve"> as a </w:t>
      </w:r>
      <w:proofErr w:type="spellStart"/>
      <w:r w:rsidRPr="004D6A64">
        <w:t>logical</w:t>
      </w:r>
      <w:proofErr w:type="spellEnd"/>
      <w:r w:rsidRPr="004D6A64">
        <w:t xml:space="preserve"> and </w:t>
      </w:r>
      <w:proofErr w:type="spellStart"/>
      <w:r w:rsidRPr="004D6A64">
        <w:t>mathematical</w:t>
      </w:r>
      <w:proofErr w:type="spellEnd"/>
      <w:r w:rsidRPr="004D6A64">
        <w:t xml:space="preserve"> guide </w:t>
      </w:r>
      <w:proofErr w:type="spellStart"/>
      <w:r w:rsidRPr="004D6A64">
        <w:t>to</w:t>
      </w:r>
      <w:proofErr w:type="spellEnd"/>
      <w:r w:rsidRPr="004D6A64">
        <w:t xml:space="preserve"> control </w:t>
      </w:r>
      <w:proofErr w:type="spellStart"/>
      <w:r w:rsidRPr="004D6A64">
        <w:t>how</w:t>
      </w:r>
      <w:proofErr w:type="spellEnd"/>
      <w:r w:rsidRPr="004D6A64">
        <w:t xml:space="preserve"> </w:t>
      </w:r>
      <w:proofErr w:type="spellStart"/>
      <w:r w:rsidRPr="004D6A64">
        <w:t>the</w:t>
      </w:r>
      <w:proofErr w:type="spellEnd"/>
      <w:r w:rsidRPr="004D6A64">
        <w:t xml:space="preserve"> </w:t>
      </w:r>
      <w:proofErr w:type="spellStart"/>
      <w:r w:rsidRPr="004D6A64">
        <w:t>model</w:t>
      </w:r>
      <w:proofErr w:type="spellEnd"/>
      <w:r w:rsidRPr="004D6A64">
        <w:t xml:space="preserve"> </w:t>
      </w:r>
      <w:proofErr w:type="spellStart"/>
      <w:r w:rsidRPr="004D6A64">
        <w:t>generates</w:t>
      </w:r>
      <w:proofErr w:type="spellEnd"/>
      <w:r w:rsidRPr="004D6A64">
        <w:t xml:space="preserve"> </w:t>
      </w:r>
      <w:proofErr w:type="spellStart"/>
      <w:r w:rsidRPr="004D6A64">
        <w:t>text</w:t>
      </w:r>
      <w:proofErr w:type="spellEnd"/>
      <w:r w:rsidRPr="004D6A64">
        <w:t>.</w:t>
      </w:r>
    </w:p>
    <w:p w14:paraId="00556C8F" w14:textId="77777777" w:rsidR="004D6A64" w:rsidRPr="004D6A64" w:rsidRDefault="004D6A64" w:rsidP="004D6A64">
      <w:pPr>
        <w:pStyle w:val="Texto"/>
      </w:pPr>
      <w:r w:rsidRPr="004D6A64">
        <w:t xml:space="preserve">For </w:t>
      </w:r>
      <w:proofErr w:type="spellStart"/>
      <w:r w:rsidRPr="004D6A64">
        <w:t>the</w:t>
      </w:r>
      <w:proofErr w:type="spellEnd"/>
      <w:r w:rsidRPr="004D6A64">
        <w:t xml:space="preserve"> </w:t>
      </w:r>
      <w:proofErr w:type="spellStart"/>
      <w:r w:rsidRPr="004D6A64">
        <w:t>development</w:t>
      </w:r>
      <w:proofErr w:type="spellEnd"/>
      <w:r w:rsidRPr="004D6A64">
        <w:t xml:space="preserve"> </w:t>
      </w:r>
      <w:proofErr w:type="spellStart"/>
      <w:r w:rsidRPr="004D6A64">
        <w:t>of</w:t>
      </w:r>
      <w:proofErr w:type="spellEnd"/>
      <w:r w:rsidRPr="004D6A64">
        <w:t xml:space="preserve"> </w:t>
      </w:r>
      <w:proofErr w:type="spellStart"/>
      <w:r w:rsidRPr="004D6A64">
        <w:t>the</w:t>
      </w:r>
      <w:proofErr w:type="spellEnd"/>
      <w:r w:rsidRPr="004D6A64">
        <w:t xml:space="preserve"> </w:t>
      </w:r>
      <w:proofErr w:type="spellStart"/>
      <w:r w:rsidRPr="004D6A64">
        <w:t>project</w:t>
      </w:r>
      <w:proofErr w:type="spellEnd"/>
      <w:r w:rsidRPr="004D6A64">
        <w:t xml:space="preserve">, </w:t>
      </w:r>
      <w:proofErr w:type="spellStart"/>
      <w:r w:rsidRPr="004D6A64">
        <w:t>an</w:t>
      </w:r>
      <w:proofErr w:type="spellEnd"/>
      <w:r w:rsidRPr="004D6A64">
        <w:t xml:space="preserve"> interactive </w:t>
      </w:r>
      <w:proofErr w:type="spellStart"/>
      <w:r w:rsidRPr="004D6A64">
        <w:t>application</w:t>
      </w:r>
      <w:proofErr w:type="spellEnd"/>
      <w:r w:rsidRPr="004D6A64">
        <w:t xml:space="preserve"> has </w:t>
      </w:r>
      <w:proofErr w:type="spellStart"/>
      <w:r w:rsidRPr="004D6A64">
        <w:t>been</w:t>
      </w:r>
      <w:proofErr w:type="spellEnd"/>
      <w:r w:rsidRPr="004D6A64">
        <w:t xml:space="preserve"> </w:t>
      </w:r>
      <w:proofErr w:type="spellStart"/>
      <w:r w:rsidRPr="004D6A64">
        <w:t>implemented</w:t>
      </w:r>
      <w:proofErr w:type="spellEnd"/>
      <w:r w:rsidRPr="004D6A64">
        <w:t xml:space="preserve"> in </w:t>
      </w:r>
      <w:proofErr w:type="spellStart"/>
      <w:r w:rsidRPr="004D6A64">
        <w:t>the</w:t>
      </w:r>
      <w:proofErr w:type="spellEnd"/>
      <w:r w:rsidRPr="004D6A64">
        <w:t xml:space="preserve"> R </w:t>
      </w:r>
      <w:proofErr w:type="spellStart"/>
      <w:r w:rsidRPr="004D6A64">
        <w:t>programming</w:t>
      </w:r>
      <w:proofErr w:type="spellEnd"/>
      <w:r w:rsidRPr="004D6A64">
        <w:t xml:space="preserve"> </w:t>
      </w:r>
      <w:proofErr w:type="spellStart"/>
      <w:r w:rsidRPr="004D6A64">
        <w:t>language</w:t>
      </w:r>
      <w:proofErr w:type="spellEnd"/>
      <w:r w:rsidRPr="004D6A64">
        <w:t xml:space="preserve"> </w:t>
      </w:r>
      <w:proofErr w:type="spellStart"/>
      <w:r w:rsidRPr="004D6A64">
        <w:t>using</w:t>
      </w:r>
      <w:proofErr w:type="spellEnd"/>
      <w:r w:rsidRPr="004D6A64">
        <w:t xml:space="preserve"> Shiny. In </w:t>
      </w:r>
      <w:proofErr w:type="spellStart"/>
      <w:r w:rsidRPr="004D6A64">
        <w:t>it</w:t>
      </w:r>
      <w:proofErr w:type="spellEnd"/>
      <w:r w:rsidRPr="004D6A64">
        <w:t xml:space="preserve">, </w:t>
      </w:r>
      <w:proofErr w:type="spellStart"/>
      <w:r w:rsidRPr="004D6A64">
        <w:t>the</w:t>
      </w:r>
      <w:proofErr w:type="spellEnd"/>
      <w:r w:rsidRPr="004D6A64">
        <w:t xml:space="preserve"> </w:t>
      </w:r>
      <w:proofErr w:type="spellStart"/>
      <w:r w:rsidRPr="004D6A64">
        <w:t>fcaR</w:t>
      </w:r>
      <w:proofErr w:type="spellEnd"/>
      <w:r w:rsidRPr="004D6A64">
        <w:t xml:space="preserve"> </w:t>
      </w:r>
      <w:proofErr w:type="spellStart"/>
      <w:r w:rsidRPr="004D6A64">
        <w:t>package</w:t>
      </w:r>
      <w:proofErr w:type="spellEnd"/>
      <w:r w:rsidRPr="004D6A64">
        <w:t xml:space="preserve"> </w:t>
      </w:r>
      <w:proofErr w:type="spellStart"/>
      <w:r w:rsidRPr="004D6A64">
        <w:t>is</w:t>
      </w:r>
      <w:proofErr w:type="spellEnd"/>
      <w:r w:rsidRPr="004D6A64">
        <w:t xml:space="preserve"> </w:t>
      </w:r>
      <w:proofErr w:type="spellStart"/>
      <w:r w:rsidRPr="004D6A64">
        <w:t>used</w:t>
      </w:r>
      <w:proofErr w:type="spellEnd"/>
      <w:r w:rsidRPr="004D6A64">
        <w:t xml:space="preserve"> </w:t>
      </w:r>
      <w:proofErr w:type="spellStart"/>
      <w:r w:rsidRPr="004D6A64">
        <w:t>to</w:t>
      </w:r>
      <w:proofErr w:type="spellEnd"/>
      <w:r w:rsidRPr="004D6A64">
        <w:t xml:space="preserve"> </w:t>
      </w:r>
      <w:proofErr w:type="spellStart"/>
      <w:r w:rsidRPr="004D6A64">
        <w:t>extract</w:t>
      </w:r>
      <w:proofErr w:type="spellEnd"/>
      <w:r w:rsidRPr="004D6A64">
        <w:t xml:space="preserve"> </w:t>
      </w:r>
      <w:proofErr w:type="spellStart"/>
      <w:r w:rsidRPr="004D6A64">
        <w:t>knowledge</w:t>
      </w:r>
      <w:proofErr w:type="spellEnd"/>
      <w:r w:rsidRPr="004D6A64">
        <w:t xml:space="preserve"> </w:t>
      </w:r>
      <w:proofErr w:type="spellStart"/>
      <w:r w:rsidRPr="004D6A64">
        <w:t>from</w:t>
      </w:r>
      <w:proofErr w:type="spellEnd"/>
      <w:r w:rsidRPr="004D6A64">
        <w:t xml:space="preserve"> </w:t>
      </w:r>
      <w:proofErr w:type="spellStart"/>
      <w:r w:rsidRPr="004D6A64">
        <w:t>the</w:t>
      </w:r>
      <w:proofErr w:type="spellEnd"/>
      <w:r w:rsidRPr="004D6A64">
        <w:t xml:space="preserve"> data in </w:t>
      </w:r>
      <w:proofErr w:type="spellStart"/>
      <w:r w:rsidRPr="004D6A64">
        <w:t>the</w:t>
      </w:r>
      <w:proofErr w:type="spellEnd"/>
      <w:r w:rsidRPr="004D6A64">
        <w:t xml:space="preserve"> </w:t>
      </w:r>
      <w:proofErr w:type="spellStart"/>
      <w:r w:rsidRPr="004D6A64">
        <w:t>form</w:t>
      </w:r>
      <w:proofErr w:type="spellEnd"/>
      <w:r w:rsidRPr="004D6A64">
        <w:t xml:space="preserve"> </w:t>
      </w:r>
      <w:proofErr w:type="spellStart"/>
      <w:r w:rsidRPr="004D6A64">
        <w:t>of</w:t>
      </w:r>
      <w:proofErr w:type="spellEnd"/>
      <w:r w:rsidRPr="004D6A64">
        <w:t xml:space="preserve"> concept </w:t>
      </w:r>
      <w:proofErr w:type="spellStart"/>
      <w:r w:rsidRPr="004D6A64">
        <w:t>lattices</w:t>
      </w:r>
      <w:proofErr w:type="spellEnd"/>
      <w:r w:rsidRPr="004D6A64">
        <w:t xml:space="preserve"> and </w:t>
      </w:r>
      <w:proofErr w:type="spellStart"/>
      <w:r w:rsidRPr="004D6A64">
        <w:t>logical</w:t>
      </w:r>
      <w:proofErr w:type="spellEnd"/>
      <w:r w:rsidRPr="004D6A64">
        <w:t xml:space="preserve"> </w:t>
      </w:r>
      <w:proofErr w:type="spellStart"/>
      <w:r w:rsidRPr="004D6A64">
        <w:t>implication</w:t>
      </w:r>
      <w:proofErr w:type="spellEnd"/>
      <w:r w:rsidRPr="004D6A64">
        <w:t xml:space="preserve"> rules. </w:t>
      </w:r>
      <w:proofErr w:type="spellStart"/>
      <w:r w:rsidRPr="004D6A64">
        <w:t>Furthermore</w:t>
      </w:r>
      <w:proofErr w:type="spellEnd"/>
      <w:r w:rsidRPr="004D6A64">
        <w:t xml:space="preserve">, </w:t>
      </w:r>
      <w:proofErr w:type="spellStart"/>
      <w:r w:rsidRPr="004D6A64">
        <w:t>this</w:t>
      </w:r>
      <w:proofErr w:type="spellEnd"/>
      <w:r w:rsidRPr="004D6A64">
        <w:t xml:space="preserve"> </w:t>
      </w:r>
      <w:proofErr w:type="spellStart"/>
      <w:r w:rsidRPr="004D6A64">
        <w:t>system</w:t>
      </w:r>
      <w:proofErr w:type="spellEnd"/>
      <w:r w:rsidRPr="004D6A64">
        <w:t xml:space="preserve"> </w:t>
      </w:r>
      <w:proofErr w:type="spellStart"/>
      <w:r w:rsidRPr="004D6A64">
        <w:t>connects</w:t>
      </w:r>
      <w:proofErr w:type="spellEnd"/>
      <w:r w:rsidRPr="004D6A64">
        <w:t xml:space="preserve"> </w:t>
      </w:r>
      <w:proofErr w:type="spellStart"/>
      <w:r w:rsidRPr="004D6A64">
        <w:t>with</w:t>
      </w:r>
      <w:proofErr w:type="spellEnd"/>
      <w:r w:rsidRPr="004D6A64">
        <w:t xml:space="preserve"> a </w:t>
      </w:r>
      <w:proofErr w:type="spellStart"/>
      <w:r w:rsidRPr="004D6A64">
        <w:t>language</w:t>
      </w:r>
      <w:proofErr w:type="spellEnd"/>
      <w:r w:rsidRPr="004D6A64">
        <w:t xml:space="preserve"> </w:t>
      </w:r>
      <w:proofErr w:type="spellStart"/>
      <w:r w:rsidRPr="004D6A64">
        <w:t>model</w:t>
      </w:r>
      <w:proofErr w:type="spellEnd"/>
      <w:r w:rsidRPr="004D6A64">
        <w:t xml:space="preserve"> </w:t>
      </w:r>
      <w:proofErr w:type="spellStart"/>
      <w:r w:rsidRPr="004D6A64">
        <w:t>that</w:t>
      </w:r>
      <w:proofErr w:type="spellEnd"/>
      <w:r w:rsidRPr="004D6A64">
        <w:t xml:space="preserve"> </w:t>
      </w:r>
      <w:proofErr w:type="spellStart"/>
      <w:r w:rsidRPr="004D6A64">
        <w:t>runs</w:t>
      </w:r>
      <w:proofErr w:type="spellEnd"/>
      <w:r w:rsidRPr="004D6A64">
        <w:t xml:space="preserve"> </w:t>
      </w:r>
      <w:proofErr w:type="spellStart"/>
      <w:r w:rsidRPr="004D6A64">
        <w:t>on</w:t>
      </w:r>
      <w:proofErr w:type="spellEnd"/>
      <w:r w:rsidRPr="004D6A64">
        <w:t xml:space="preserve"> </w:t>
      </w:r>
      <w:proofErr w:type="spellStart"/>
      <w:r w:rsidRPr="004D6A64">
        <w:t>the</w:t>
      </w:r>
      <w:proofErr w:type="spellEnd"/>
      <w:r w:rsidRPr="004D6A64">
        <w:t xml:space="preserve"> </w:t>
      </w:r>
      <w:proofErr w:type="spellStart"/>
      <w:r w:rsidRPr="004D6A64">
        <w:t>user's</w:t>
      </w:r>
      <w:proofErr w:type="spellEnd"/>
      <w:r w:rsidRPr="004D6A64">
        <w:t xml:space="preserve"> </w:t>
      </w:r>
      <w:proofErr w:type="spellStart"/>
      <w:r w:rsidRPr="004D6A64">
        <w:t>own</w:t>
      </w:r>
      <w:proofErr w:type="spellEnd"/>
      <w:r w:rsidRPr="004D6A64">
        <w:t xml:space="preserve"> </w:t>
      </w:r>
      <w:proofErr w:type="spellStart"/>
      <w:r w:rsidRPr="004D6A64">
        <w:t>computer</w:t>
      </w:r>
      <w:proofErr w:type="spellEnd"/>
      <w:r w:rsidRPr="004D6A64">
        <w:t xml:space="preserve"> (</w:t>
      </w:r>
      <w:proofErr w:type="spellStart"/>
      <w:r w:rsidRPr="004D6A64">
        <w:t>locally</w:t>
      </w:r>
      <w:proofErr w:type="spellEnd"/>
      <w:r w:rsidRPr="004D6A64">
        <w:t xml:space="preserve">) </w:t>
      </w:r>
      <w:proofErr w:type="spellStart"/>
      <w:r w:rsidRPr="004D6A64">
        <w:t>using</w:t>
      </w:r>
      <w:proofErr w:type="spellEnd"/>
      <w:r w:rsidRPr="004D6A64">
        <w:t xml:space="preserve"> </w:t>
      </w:r>
      <w:proofErr w:type="spellStart"/>
      <w:r w:rsidRPr="004D6A64">
        <w:t>the</w:t>
      </w:r>
      <w:proofErr w:type="spellEnd"/>
      <w:r w:rsidRPr="004D6A64">
        <w:t xml:space="preserve"> </w:t>
      </w:r>
      <w:proofErr w:type="spellStart"/>
      <w:r w:rsidRPr="004D6A64">
        <w:t>ellmer</w:t>
      </w:r>
      <w:proofErr w:type="spellEnd"/>
      <w:r w:rsidRPr="004D6A64">
        <w:t xml:space="preserve"> </w:t>
      </w:r>
      <w:proofErr w:type="spellStart"/>
      <w:r w:rsidRPr="004D6A64">
        <w:t>package</w:t>
      </w:r>
      <w:proofErr w:type="spellEnd"/>
      <w:r w:rsidRPr="004D6A64">
        <w:t xml:space="preserve"> and </w:t>
      </w:r>
      <w:proofErr w:type="spellStart"/>
      <w:r w:rsidRPr="004D6A64">
        <w:t>the</w:t>
      </w:r>
      <w:proofErr w:type="spellEnd"/>
      <w:r w:rsidRPr="004D6A64">
        <w:t xml:space="preserve"> Ollama </w:t>
      </w:r>
      <w:proofErr w:type="spellStart"/>
      <w:r w:rsidRPr="004D6A64">
        <w:t>tool</w:t>
      </w:r>
      <w:proofErr w:type="spellEnd"/>
      <w:r w:rsidRPr="004D6A64">
        <w:t xml:space="preserve">, </w:t>
      </w:r>
      <w:proofErr w:type="spellStart"/>
      <w:r w:rsidRPr="004D6A64">
        <w:t>which</w:t>
      </w:r>
      <w:proofErr w:type="spellEnd"/>
      <w:r w:rsidRPr="004D6A64">
        <w:t xml:space="preserve"> </w:t>
      </w:r>
      <w:proofErr w:type="spellStart"/>
      <w:r w:rsidRPr="004D6A64">
        <w:t>ensures</w:t>
      </w:r>
      <w:proofErr w:type="spellEnd"/>
      <w:r w:rsidRPr="004D6A64">
        <w:t xml:space="preserve"> data </w:t>
      </w:r>
      <w:proofErr w:type="spellStart"/>
      <w:r w:rsidRPr="004D6A64">
        <w:t>privacy</w:t>
      </w:r>
      <w:proofErr w:type="spellEnd"/>
      <w:r w:rsidRPr="004D6A64">
        <w:t>.</w:t>
      </w:r>
    </w:p>
    <w:p w14:paraId="68324CF0" w14:textId="77777777" w:rsidR="004D6A64" w:rsidRPr="004D6A64" w:rsidRDefault="004D6A64" w:rsidP="004D6A64">
      <w:pPr>
        <w:pStyle w:val="Texto"/>
      </w:pPr>
      <w:proofErr w:type="spellStart"/>
      <w:r w:rsidRPr="004D6A64">
        <w:t>This</w:t>
      </w:r>
      <w:proofErr w:type="spellEnd"/>
      <w:r w:rsidRPr="004D6A64">
        <w:t xml:space="preserve"> </w:t>
      </w:r>
      <w:proofErr w:type="spellStart"/>
      <w:r w:rsidRPr="004D6A64">
        <w:t>work</w:t>
      </w:r>
      <w:proofErr w:type="spellEnd"/>
      <w:r w:rsidRPr="004D6A64">
        <w:t xml:space="preserve"> </w:t>
      </w:r>
      <w:proofErr w:type="spellStart"/>
      <w:r w:rsidRPr="004D6A64">
        <w:t>demonstrates</w:t>
      </w:r>
      <w:proofErr w:type="spellEnd"/>
      <w:r w:rsidRPr="004D6A64">
        <w:t xml:space="preserve"> </w:t>
      </w:r>
      <w:proofErr w:type="spellStart"/>
      <w:r w:rsidRPr="004D6A64">
        <w:t>that</w:t>
      </w:r>
      <w:proofErr w:type="spellEnd"/>
      <w:r w:rsidRPr="004D6A64">
        <w:t xml:space="preserve"> </w:t>
      </w:r>
      <w:proofErr w:type="spellStart"/>
      <w:r w:rsidRPr="004D6A64">
        <w:t>injecting</w:t>
      </w:r>
      <w:proofErr w:type="spellEnd"/>
      <w:r w:rsidRPr="004D6A64">
        <w:t xml:space="preserve"> </w:t>
      </w:r>
      <w:proofErr w:type="spellStart"/>
      <w:r w:rsidRPr="004D6A64">
        <w:t>logical</w:t>
      </w:r>
      <w:proofErr w:type="spellEnd"/>
      <w:r w:rsidRPr="004D6A64">
        <w:t xml:space="preserve"> rules </w:t>
      </w:r>
      <w:proofErr w:type="spellStart"/>
      <w:r w:rsidRPr="004D6A64">
        <w:t>into</w:t>
      </w:r>
      <w:proofErr w:type="spellEnd"/>
      <w:r w:rsidRPr="004D6A64">
        <w:t xml:space="preserve"> </w:t>
      </w:r>
      <w:proofErr w:type="spellStart"/>
      <w:r w:rsidRPr="004D6A64">
        <w:t>the</w:t>
      </w:r>
      <w:proofErr w:type="spellEnd"/>
      <w:r w:rsidRPr="004D6A64">
        <w:t xml:space="preserve"> </w:t>
      </w:r>
      <w:proofErr w:type="spellStart"/>
      <w:r w:rsidRPr="004D6A64">
        <w:t>model</w:t>
      </w:r>
      <w:proofErr w:type="spellEnd"/>
      <w:r w:rsidRPr="004D6A64">
        <w:t xml:space="preserve"> </w:t>
      </w:r>
      <w:proofErr w:type="spellStart"/>
      <w:r w:rsidRPr="004D6A64">
        <w:t>significantly</w:t>
      </w:r>
      <w:proofErr w:type="spellEnd"/>
      <w:r w:rsidRPr="004D6A64">
        <w:t xml:space="preserve"> reduces </w:t>
      </w:r>
      <w:proofErr w:type="spellStart"/>
      <w:r w:rsidRPr="004D6A64">
        <w:t>hallucinations</w:t>
      </w:r>
      <w:proofErr w:type="spellEnd"/>
      <w:r w:rsidRPr="004D6A64">
        <w:t xml:space="preserve"> </w:t>
      </w:r>
      <w:proofErr w:type="spellStart"/>
      <w:r w:rsidRPr="004D6A64">
        <w:t>compared</w:t>
      </w:r>
      <w:proofErr w:type="spellEnd"/>
      <w:r w:rsidRPr="004D6A64">
        <w:t xml:space="preserve"> </w:t>
      </w:r>
      <w:proofErr w:type="spellStart"/>
      <w:r w:rsidRPr="004D6A64">
        <w:t>to</w:t>
      </w:r>
      <w:proofErr w:type="spellEnd"/>
      <w:r w:rsidRPr="004D6A64">
        <w:t xml:space="preserve"> </w:t>
      </w:r>
      <w:proofErr w:type="spellStart"/>
      <w:r w:rsidRPr="004D6A64">
        <w:t>conventional</w:t>
      </w:r>
      <w:proofErr w:type="spellEnd"/>
      <w:r w:rsidRPr="004D6A64">
        <w:t xml:space="preserve"> </w:t>
      </w:r>
      <w:proofErr w:type="spellStart"/>
      <w:r w:rsidRPr="004D6A64">
        <w:t>systems</w:t>
      </w:r>
      <w:proofErr w:type="spellEnd"/>
      <w:r w:rsidRPr="004D6A64">
        <w:t xml:space="preserve">. The </w:t>
      </w:r>
      <w:proofErr w:type="spellStart"/>
      <w:r w:rsidRPr="004D6A64">
        <w:t>user</w:t>
      </w:r>
      <w:proofErr w:type="spellEnd"/>
      <w:r w:rsidRPr="004D6A64">
        <w:t xml:space="preserve"> </w:t>
      </w:r>
      <w:proofErr w:type="spellStart"/>
      <w:r w:rsidRPr="004D6A64">
        <w:t>is</w:t>
      </w:r>
      <w:proofErr w:type="spellEnd"/>
      <w:r w:rsidRPr="004D6A64">
        <w:t xml:space="preserve"> </w:t>
      </w:r>
      <w:proofErr w:type="spellStart"/>
      <w:r w:rsidRPr="004D6A64">
        <w:t>provided</w:t>
      </w:r>
      <w:proofErr w:type="spellEnd"/>
      <w:r w:rsidRPr="004D6A64">
        <w:t xml:space="preserve"> </w:t>
      </w:r>
      <w:proofErr w:type="spellStart"/>
      <w:r w:rsidRPr="004D6A64">
        <w:t>with</w:t>
      </w:r>
      <w:proofErr w:type="spellEnd"/>
      <w:r w:rsidRPr="004D6A64">
        <w:t xml:space="preserve"> </w:t>
      </w:r>
      <w:proofErr w:type="spellStart"/>
      <w:r w:rsidRPr="004D6A64">
        <w:t>hierarchical</w:t>
      </w:r>
      <w:proofErr w:type="spellEnd"/>
      <w:r w:rsidRPr="004D6A64">
        <w:t xml:space="preserve"> visual </w:t>
      </w:r>
      <w:proofErr w:type="spellStart"/>
      <w:r w:rsidRPr="004D6A64">
        <w:t>diagrams</w:t>
      </w:r>
      <w:proofErr w:type="spellEnd"/>
      <w:r w:rsidRPr="004D6A64">
        <w:t xml:space="preserve"> </w:t>
      </w:r>
      <w:proofErr w:type="spellStart"/>
      <w:r w:rsidRPr="004D6A64">
        <w:t>that</w:t>
      </w:r>
      <w:proofErr w:type="spellEnd"/>
      <w:r w:rsidRPr="004D6A64">
        <w:t xml:space="preserve"> </w:t>
      </w:r>
      <w:proofErr w:type="spellStart"/>
      <w:r w:rsidRPr="004D6A64">
        <w:t>allow</w:t>
      </w:r>
      <w:proofErr w:type="spellEnd"/>
      <w:r w:rsidRPr="004D6A64">
        <w:t xml:space="preserve"> </w:t>
      </w:r>
      <w:proofErr w:type="spellStart"/>
      <w:r w:rsidRPr="004D6A64">
        <w:t>them</w:t>
      </w:r>
      <w:proofErr w:type="spellEnd"/>
      <w:r w:rsidRPr="004D6A64">
        <w:t xml:space="preserve"> </w:t>
      </w:r>
      <w:proofErr w:type="spellStart"/>
      <w:r w:rsidRPr="004D6A64">
        <w:t>to</w:t>
      </w:r>
      <w:proofErr w:type="spellEnd"/>
      <w:r w:rsidRPr="004D6A64">
        <w:t xml:space="preserve"> </w:t>
      </w:r>
      <w:proofErr w:type="spellStart"/>
      <w:r w:rsidRPr="004D6A64">
        <w:t>see</w:t>
      </w:r>
      <w:proofErr w:type="spellEnd"/>
      <w:r w:rsidRPr="004D6A64">
        <w:t xml:space="preserve"> and </w:t>
      </w:r>
      <w:proofErr w:type="spellStart"/>
      <w:r w:rsidRPr="004D6A64">
        <w:t>understand</w:t>
      </w:r>
      <w:proofErr w:type="spellEnd"/>
      <w:r w:rsidRPr="004D6A64">
        <w:t xml:space="preserve"> </w:t>
      </w:r>
      <w:proofErr w:type="spellStart"/>
      <w:r w:rsidRPr="004D6A64">
        <w:t>the</w:t>
      </w:r>
      <w:proofErr w:type="spellEnd"/>
      <w:r w:rsidRPr="004D6A64">
        <w:t xml:space="preserve"> </w:t>
      </w:r>
      <w:proofErr w:type="spellStart"/>
      <w:r w:rsidRPr="004D6A64">
        <w:t>logical</w:t>
      </w:r>
      <w:proofErr w:type="spellEnd"/>
      <w:r w:rsidRPr="004D6A64">
        <w:t xml:space="preserve"> </w:t>
      </w:r>
      <w:proofErr w:type="spellStart"/>
      <w:r w:rsidRPr="004D6A64">
        <w:t>steps</w:t>
      </w:r>
      <w:proofErr w:type="spellEnd"/>
      <w:r w:rsidRPr="004D6A64">
        <w:t xml:space="preserve"> </w:t>
      </w:r>
      <w:proofErr w:type="spellStart"/>
      <w:r w:rsidRPr="004D6A64">
        <w:t>the</w:t>
      </w:r>
      <w:proofErr w:type="spellEnd"/>
      <w:r w:rsidRPr="004D6A64">
        <w:t xml:space="preserve"> </w:t>
      </w:r>
      <w:proofErr w:type="spellStart"/>
      <w:r w:rsidRPr="004D6A64">
        <w:t>system</w:t>
      </w:r>
      <w:proofErr w:type="spellEnd"/>
      <w:r w:rsidRPr="004D6A64">
        <w:t xml:space="preserve"> has </w:t>
      </w:r>
      <w:proofErr w:type="spellStart"/>
      <w:r w:rsidRPr="004D6A64">
        <w:t>followed</w:t>
      </w:r>
      <w:proofErr w:type="spellEnd"/>
      <w:r w:rsidRPr="004D6A64">
        <w:t xml:space="preserve"> </w:t>
      </w:r>
      <w:proofErr w:type="spellStart"/>
      <w:r w:rsidRPr="004D6A64">
        <w:t>to</w:t>
      </w:r>
      <w:proofErr w:type="spellEnd"/>
      <w:r w:rsidRPr="004D6A64">
        <w:t xml:space="preserve"> </w:t>
      </w:r>
      <w:proofErr w:type="spellStart"/>
      <w:r w:rsidRPr="004D6A64">
        <w:t>provide</w:t>
      </w:r>
      <w:proofErr w:type="spellEnd"/>
      <w:r w:rsidRPr="004D6A64">
        <w:t xml:space="preserve"> </w:t>
      </w:r>
      <w:proofErr w:type="spellStart"/>
      <w:r w:rsidRPr="004D6A64">
        <w:t>an</w:t>
      </w:r>
      <w:proofErr w:type="spellEnd"/>
      <w:r w:rsidRPr="004D6A64">
        <w:t xml:space="preserve"> </w:t>
      </w:r>
      <w:proofErr w:type="spellStart"/>
      <w:r w:rsidRPr="004D6A64">
        <w:t>answer</w:t>
      </w:r>
      <w:proofErr w:type="spellEnd"/>
      <w:r w:rsidRPr="004D6A64">
        <w:t xml:space="preserve">. Thus, a </w:t>
      </w:r>
      <w:proofErr w:type="spellStart"/>
      <w:r w:rsidRPr="004D6A64">
        <w:t>trustworthy</w:t>
      </w:r>
      <w:proofErr w:type="spellEnd"/>
      <w:r w:rsidRPr="004D6A64">
        <w:t xml:space="preserve"> and </w:t>
      </w:r>
      <w:proofErr w:type="spellStart"/>
      <w:r w:rsidRPr="004D6A64">
        <w:t>easy-to-explain</w:t>
      </w:r>
      <w:proofErr w:type="spellEnd"/>
      <w:r w:rsidRPr="004D6A64">
        <w:t xml:space="preserve"> artificial </w:t>
      </w:r>
      <w:proofErr w:type="spellStart"/>
      <w:r w:rsidRPr="004D6A64">
        <w:t>intelligence</w:t>
      </w:r>
      <w:proofErr w:type="spellEnd"/>
      <w:r w:rsidRPr="004D6A64">
        <w:t xml:space="preserve"> </w:t>
      </w:r>
      <w:proofErr w:type="spellStart"/>
      <w:r w:rsidRPr="004D6A64">
        <w:t>system</w:t>
      </w:r>
      <w:proofErr w:type="spellEnd"/>
      <w:r w:rsidRPr="004D6A64">
        <w:t xml:space="preserve"> </w:t>
      </w:r>
      <w:proofErr w:type="spellStart"/>
      <w:r w:rsidRPr="004D6A64">
        <w:t>is</w:t>
      </w:r>
      <w:proofErr w:type="spellEnd"/>
      <w:r w:rsidRPr="004D6A64">
        <w:t xml:space="preserve"> </w:t>
      </w:r>
      <w:proofErr w:type="spellStart"/>
      <w:r w:rsidRPr="004D6A64">
        <w:t>achieved</w:t>
      </w:r>
      <w:proofErr w:type="spellEnd"/>
      <w:r w:rsidRPr="004D6A64">
        <w:t>.</w:t>
      </w:r>
    </w:p>
    <w:p w14:paraId="6CBE8CB8" w14:textId="77777777" w:rsidR="004D6A64" w:rsidRPr="004D6A64" w:rsidRDefault="004D6A64" w:rsidP="004D6A64">
      <w:pPr>
        <w:pStyle w:val="Texto"/>
      </w:pPr>
      <w:r w:rsidRPr="004D6A64">
        <w:rPr>
          <w:b/>
          <w:bCs/>
          <w:sz w:val="32"/>
          <w:szCs w:val="32"/>
          <w:lang w:val="en-US"/>
        </w:rPr>
        <w:t>Keywords:</w:t>
      </w:r>
      <w:r w:rsidRPr="004D6A64">
        <w:t xml:space="preserve"> </w:t>
      </w:r>
      <w:r w:rsidRPr="004D6A64">
        <w:rPr>
          <w:b/>
          <w:bCs/>
        </w:rPr>
        <w:t xml:space="preserve">Formal Concept </w:t>
      </w:r>
      <w:proofErr w:type="spellStart"/>
      <w:r w:rsidRPr="004D6A64">
        <w:rPr>
          <w:b/>
          <w:bCs/>
        </w:rPr>
        <w:t>Analysis</w:t>
      </w:r>
      <w:proofErr w:type="spellEnd"/>
      <w:r w:rsidRPr="004D6A64">
        <w:rPr>
          <w:b/>
          <w:bCs/>
        </w:rPr>
        <w:t xml:space="preserve">, Graph-RAG, Large </w:t>
      </w:r>
      <w:proofErr w:type="spellStart"/>
      <w:r w:rsidRPr="004D6A64">
        <w:rPr>
          <w:b/>
          <w:bCs/>
        </w:rPr>
        <w:t>Language</w:t>
      </w:r>
      <w:proofErr w:type="spellEnd"/>
      <w:r w:rsidRPr="004D6A64">
        <w:rPr>
          <w:b/>
          <w:bCs/>
        </w:rPr>
        <w:t xml:space="preserve"> </w:t>
      </w:r>
      <w:proofErr w:type="spellStart"/>
      <w:r w:rsidRPr="004D6A64">
        <w:rPr>
          <w:b/>
          <w:bCs/>
        </w:rPr>
        <w:t>Models</w:t>
      </w:r>
      <w:proofErr w:type="spellEnd"/>
      <w:r w:rsidRPr="004D6A64">
        <w:rPr>
          <w:b/>
          <w:bCs/>
        </w:rPr>
        <w:t xml:space="preserve">, </w:t>
      </w:r>
      <w:proofErr w:type="spellStart"/>
      <w:r w:rsidRPr="004D6A64">
        <w:rPr>
          <w:b/>
          <w:bCs/>
        </w:rPr>
        <w:t>User</w:t>
      </w:r>
      <w:proofErr w:type="spellEnd"/>
      <w:r w:rsidRPr="004D6A64">
        <w:rPr>
          <w:b/>
          <w:bCs/>
        </w:rPr>
        <w:t xml:space="preserve"> Interface, Trustworthy Artificial </w:t>
      </w:r>
      <w:proofErr w:type="spellStart"/>
      <w:r w:rsidRPr="004D6A64">
        <w:rPr>
          <w:b/>
          <w:bCs/>
        </w:rPr>
        <w:t>Intelligence</w:t>
      </w:r>
      <w:proofErr w:type="spellEnd"/>
      <w:r w:rsidRPr="004D6A64">
        <w:rPr>
          <w:b/>
          <w:bCs/>
        </w:rPr>
        <w:t xml:space="preserve">, R </w:t>
      </w:r>
      <w:proofErr w:type="spellStart"/>
      <w:r w:rsidRPr="004D6A64">
        <w:rPr>
          <w:b/>
          <w:bCs/>
        </w:rPr>
        <w:t>Programming</w:t>
      </w:r>
      <w:proofErr w:type="spellEnd"/>
      <w:r w:rsidRPr="004D6A64">
        <w:rPr>
          <w:b/>
          <w:bCs/>
        </w:rPr>
        <w:t xml:space="preserve"> </w:t>
      </w:r>
      <w:proofErr w:type="spellStart"/>
      <w:r w:rsidRPr="004D6A64">
        <w:rPr>
          <w:b/>
          <w:bCs/>
        </w:rPr>
        <w:t>Language</w:t>
      </w:r>
      <w:proofErr w:type="spellEnd"/>
      <w:r w:rsidRPr="004D6A64">
        <w:rPr>
          <w:b/>
          <w:bCs/>
        </w:rPr>
        <w:t>.</w:t>
      </w:r>
    </w:p>
    <w:p w14:paraId="7EEB964C" w14:textId="77777777" w:rsidR="00191C4D" w:rsidRPr="00AA6683" w:rsidRDefault="00191C4D" w:rsidP="00DC0C57">
      <w:pPr>
        <w:rPr>
          <w:lang w:val="en-US"/>
        </w:rPr>
      </w:pPr>
    </w:p>
    <w:p w14:paraId="2EF1D4C7" w14:textId="77777777" w:rsidR="00191C4D" w:rsidRPr="00AA6683" w:rsidRDefault="00191C4D" w:rsidP="00DC0C57">
      <w:pPr>
        <w:rPr>
          <w:lang w:val="en-US"/>
        </w:rPr>
      </w:pPr>
    </w:p>
    <w:p w14:paraId="0E7C90D1" w14:textId="77777777" w:rsidR="00191C4D" w:rsidRPr="00AA6683" w:rsidRDefault="00191C4D" w:rsidP="00DC0C57">
      <w:pPr>
        <w:rPr>
          <w:lang w:val="en-US"/>
        </w:rPr>
        <w:sectPr w:rsidR="00191C4D" w:rsidRPr="00AA6683" w:rsidSect="007012D0">
          <w:headerReference w:type="default" r:id="rId16"/>
          <w:pgSz w:w="11900" w:h="16840"/>
          <w:pgMar w:top="1418" w:right="1418" w:bottom="1418" w:left="1701" w:header="720" w:footer="720" w:gutter="0"/>
          <w:pgNumType w:start="1"/>
          <w:cols w:space="720"/>
          <w:noEndnote/>
          <w:docGrid w:linePitch="326"/>
        </w:sectPr>
      </w:pPr>
    </w:p>
    <w:p w14:paraId="5BCC5015" w14:textId="77777777" w:rsidR="00917B69" w:rsidRPr="00AA6683" w:rsidRDefault="00917B69" w:rsidP="00415135">
      <w:pPr>
        <w:pStyle w:val="Captulo"/>
        <w:rPr>
          <w:lang w:val="en-US"/>
        </w:rPr>
      </w:pPr>
      <w:bookmarkStart w:id="5" w:name="_Toc505373793"/>
      <w:bookmarkStart w:id="6" w:name="_Toc223773610"/>
      <w:proofErr w:type="spellStart"/>
      <w:r w:rsidRPr="00E57D96">
        <w:rPr>
          <w:lang w:val="en-US"/>
        </w:rPr>
        <w:lastRenderedPageBreak/>
        <w:t>Índice</w:t>
      </w:r>
      <w:bookmarkEnd w:id="5"/>
      <w:bookmarkEnd w:id="6"/>
      <w:proofErr w:type="spellEnd"/>
    </w:p>
    <w:p w14:paraId="48290B46" w14:textId="77777777" w:rsidR="00917B69" w:rsidRDefault="00917B69" w:rsidP="00353A7B">
      <w:pPr>
        <w:rPr>
          <w:lang w:val="en-US"/>
        </w:rPr>
      </w:pPr>
    </w:p>
    <w:p w14:paraId="159D117F" w14:textId="722AE5E4" w:rsidR="00455F05" w:rsidRDefault="00C12AA8">
      <w:pPr>
        <w:pStyle w:val="TDC1"/>
        <w:rPr>
          <w:rFonts w:asciiTheme="minorHAnsi" w:eastAsiaTheme="minorEastAsia" w:hAnsiTheme="minorHAnsi"/>
          <w:b w:val="0"/>
          <w:noProof/>
          <w:kern w:val="2"/>
          <w:lang w:val="es-ES" w:eastAsia="es-ES"/>
          <w14:ligatures w14:val="standardContextual"/>
        </w:rPr>
      </w:pPr>
      <w:r w:rsidRPr="009F27AC">
        <w:fldChar w:fldCharType="begin"/>
      </w:r>
      <w:r w:rsidRPr="009F27AC">
        <w:instrText xml:space="preserve"> TOC \o "1-3" \h \z </w:instrText>
      </w:r>
      <w:r w:rsidRPr="009F27AC">
        <w:fldChar w:fldCharType="separate"/>
      </w:r>
      <w:hyperlink w:anchor="_Toc223773608" w:history="1">
        <w:r w:rsidR="00455F05" w:rsidRPr="004C233E">
          <w:rPr>
            <w:rStyle w:val="Hipervnculo"/>
            <w:noProof/>
            <w:lang w:val="es-ES"/>
          </w:rPr>
          <w:t>Resumen</w:t>
        </w:r>
        <w:r w:rsidR="00455F05">
          <w:rPr>
            <w:noProof/>
            <w:webHidden/>
          </w:rPr>
          <w:tab/>
        </w:r>
        <w:r w:rsidR="00455F05">
          <w:rPr>
            <w:noProof/>
            <w:webHidden/>
          </w:rPr>
          <w:fldChar w:fldCharType="begin"/>
        </w:r>
        <w:r w:rsidR="00455F05">
          <w:rPr>
            <w:noProof/>
            <w:webHidden/>
          </w:rPr>
          <w:instrText xml:space="preserve"> PAGEREF _Toc223773608 \h </w:instrText>
        </w:r>
        <w:r w:rsidR="00455F05">
          <w:rPr>
            <w:noProof/>
            <w:webHidden/>
          </w:rPr>
        </w:r>
        <w:r w:rsidR="00455F05">
          <w:rPr>
            <w:noProof/>
            <w:webHidden/>
          </w:rPr>
          <w:fldChar w:fldCharType="separate"/>
        </w:r>
        <w:r w:rsidR="00455F05">
          <w:rPr>
            <w:noProof/>
            <w:webHidden/>
          </w:rPr>
          <w:t>1</w:t>
        </w:r>
        <w:r w:rsidR="00455F05">
          <w:rPr>
            <w:noProof/>
            <w:webHidden/>
          </w:rPr>
          <w:fldChar w:fldCharType="end"/>
        </w:r>
      </w:hyperlink>
    </w:p>
    <w:p w14:paraId="45B50263" w14:textId="228E5078"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09" w:history="1">
        <w:r w:rsidRPr="004C233E">
          <w:rPr>
            <w:rStyle w:val="Hipervnculo"/>
            <w:noProof/>
            <w:lang w:val="en-US"/>
          </w:rPr>
          <w:t>Abstract</w:t>
        </w:r>
        <w:r>
          <w:rPr>
            <w:noProof/>
            <w:webHidden/>
          </w:rPr>
          <w:tab/>
        </w:r>
        <w:r>
          <w:rPr>
            <w:noProof/>
            <w:webHidden/>
          </w:rPr>
          <w:fldChar w:fldCharType="begin"/>
        </w:r>
        <w:r>
          <w:rPr>
            <w:noProof/>
            <w:webHidden/>
          </w:rPr>
          <w:instrText xml:space="preserve"> PAGEREF _Toc223773609 \h </w:instrText>
        </w:r>
        <w:r>
          <w:rPr>
            <w:noProof/>
            <w:webHidden/>
          </w:rPr>
        </w:r>
        <w:r>
          <w:rPr>
            <w:noProof/>
            <w:webHidden/>
          </w:rPr>
          <w:fldChar w:fldCharType="separate"/>
        </w:r>
        <w:r>
          <w:rPr>
            <w:noProof/>
            <w:webHidden/>
          </w:rPr>
          <w:t>1</w:t>
        </w:r>
        <w:r>
          <w:rPr>
            <w:noProof/>
            <w:webHidden/>
          </w:rPr>
          <w:fldChar w:fldCharType="end"/>
        </w:r>
      </w:hyperlink>
    </w:p>
    <w:p w14:paraId="4C297438" w14:textId="696B7FA3"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10" w:history="1">
        <w:r w:rsidRPr="004C233E">
          <w:rPr>
            <w:rStyle w:val="Hipervnculo"/>
            <w:noProof/>
            <w:lang w:val="en-US"/>
          </w:rPr>
          <w:t>Índice</w:t>
        </w:r>
        <w:r>
          <w:rPr>
            <w:noProof/>
            <w:webHidden/>
          </w:rPr>
          <w:tab/>
        </w:r>
        <w:r>
          <w:rPr>
            <w:noProof/>
            <w:webHidden/>
          </w:rPr>
          <w:fldChar w:fldCharType="begin"/>
        </w:r>
        <w:r>
          <w:rPr>
            <w:noProof/>
            <w:webHidden/>
          </w:rPr>
          <w:instrText xml:space="preserve"> PAGEREF _Toc223773610 \h </w:instrText>
        </w:r>
        <w:r>
          <w:rPr>
            <w:noProof/>
            <w:webHidden/>
          </w:rPr>
        </w:r>
        <w:r>
          <w:rPr>
            <w:noProof/>
            <w:webHidden/>
          </w:rPr>
          <w:fldChar w:fldCharType="separate"/>
        </w:r>
        <w:r>
          <w:rPr>
            <w:noProof/>
            <w:webHidden/>
          </w:rPr>
          <w:t>1</w:t>
        </w:r>
        <w:r>
          <w:rPr>
            <w:noProof/>
            <w:webHidden/>
          </w:rPr>
          <w:fldChar w:fldCharType="end"/>
        </w:r>
      </w:hyperlink>
    </w:p>
    <w:p w14:paraId="6D5C6387" w14:textId="63F9E4FF"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11" w:history="1">
        <w:r w:rsidRPr="004C233E">
          <w:rPr>
            <w:rStyle w:val="Hipervnculo"/>
            <w:noProof/>
            <w:lang w:val="en-US"/>
          </w:rPr>
          <w:t>Índice de Figuras</w:t>
        </w:r>
        <w:r>
          <w:rPr>
            <w:noProof/>
            <w:webHidden/>
          </w:rPr>
          <w:tab/>
        </w:r>
        <w:r>
          <w:rPr>
            <w:noProof/>
            <w:webHidden/>
          </w:rPr>
          <w:fldChar w:fldCharType="begin"/>
        </w:r>
        <w:r>
          <w:rPr>
            <w:noProof/>
            <w:webHidden/>
          </w:rPr>
          <w:instrText xml:space="preserve"> PAGEREF _Toc223773611 \h </w:instrText>
        </w:r>
        <w:r>
          <w:rPr>
            <w:noProof/>
            <w:webHidden/>
          </w:rPr>
        </w:r>
        <w:r>
          <w:rPr>
            <w:noProof/>
            <w:webHidden/>
          </w:rPr>
          <w:fldChar w:fldCharType="separate"/>
        </w:r>
        <w:r>
          <w:rPr>
            <w:noProof/>
            <w:webHidden/>
          </w:rPr>
          <w:t>1</w:t>
        </w:r>
        <w:r>
          <w:rPr>
            <w:noProof/>
            <w:webHidden/>
          </w:rPr>
          <w:fldChar w:fldCharType="end"/>
        </w:r>
      </w:hyperlink>
    </w:p>
    <w:p w14:paraId="0C63346C" w14:textId="2CB30A0B"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12" w:history="1">
        <w:r w:rsidRPr="004C233E">
          <w:rPr>
            <w:rStyle w:val="Hipervnculo"/>
            <w:noProof/>
          </w:rPr>
          <w:t>Introducción</w:t>
        </w:r>
        <w:r>
          <w:rPr>
            <w:noProof/>
            <w:webHidden/>
          </w:rPr>
          <w:tab/>
        </w:r>
        <w:r>
          <w:rPr>
            <w:noProof/>
            <w:webHidden/>
          </w:rPr>
          <w:fldChar w:fldCharType="begin"/>
        </w:r>
        <w:r>
          <w:rPr>
            <w:noProof/>
            <w:webHidden/>
          </w:rPr>
          <w:instrText xml:space="preserve"> PAGEREF _Toc223773612 \h </w:instrText>
        </w:r>
        <w:r>
          <w:rPr>
            <w:noProof/>
            <w:webHidden/>
          </w:rPr>
        </w:r>
        <w:r>
          <w:rPr>
            <w:noProof/>
            <w:webHidden/>
          </w:rPr>
          <w:fldChar w:fldCharType="separate"/>
        </w:r>
        <w:r>
          <w:rPr>
            <w:noProof/>
            <w:webHidden/>
          </w:rPr>
          <w:t>3</w:t>
        </w:r>
        <w:r>
          <w:rPr>
            <w:noProof/>
            <w:webHidden/>
          </w:rPr>
          <w:fldChar w:fldCharType="end"/>
        </w:r>
      </w:hyperlink>
    </w:p>
    <w:p w14:paraId="54DEC8CF" w14:textId="4E381A5A"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13" w:history="1">
        <w:r w:rsidRPr="004C233E">
          <w:rPr>
            <w:rStyle w:val="Hipervnculo"/>
            <w:lang w:val="es-ES"/>
          </w:rPr>
          <w:t>1.1. Motivación</w:t>
        </w:r>
        <w:r>
          <w:rPr>
            <w:webHidden/>
          </w:rPr>
          <w:tab/>
        </w:r>
        <w:r>
          <w:rPr>
            <w:webHidden/>
          </w:rPr>
          <w:fldChar w:fldCharType="begin"/>
        </w:r>
        <w:r>
          <w:rPr>
            <w:webHidden/>
          </w:rPr>
          <w:instrText xml:space="preserve"> PAGEREF _Toc223773613 \h </w:instrText>
        </w:r>
        <w:r>
          <w:rPr>
            <w:webHidden/>
          </w:rPr>
        </w:r>
        <w:r>
          <w:rPr>
            <w:webHidden/>
          </w:rPr>
          <w:fldChar w:fldCharType="separate"/>
        </w:r>
        <w:r>
          <w:rPr>
            <w:webHidden/>
          </w:rPr>
          <w:t>3</w:t>
        </w:r>
        <w:r>
          <w:rPr>
            <w:webHidden/>
          </w:rPr>
          <w:fldChar w:fldCharType="end"/>
        </w:r>
      </w:hyperlink>
    </w:p>
    <w:p w14:paraId="01CA822C" w14:textId="186179AF"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14" w:history="1">
        <w:r w:rsidRPr="004C233E">
          <w:rPr>
            <w:rStyle w:val="Hipervnculo"/>
            <w:lang w:val="es-ES"/>
          </w:rPr>
          <w:t>1.2. Objetivos</w:t>
        </w:r>
        <w:r>
          <w:rPr>
            <w:webHidden/>
          </w:rPr>
          <w:tab/>
        </w:r>
        <w:r>
          <w:rPr>
            <w:webHidden/>
          </w:rPr>
          <w:fldChar w:fldCharType="begin"/>
        </w:r>
        <w:r>
          <w:rPr>
            <w:webHidden/>
          </w:rPr>
          <w:instrText xml:space="preserve"> PAGEREF _Toc223773614 \h </w:instrText>
        </w:r>
        <w:r>
          <w:rPr>
            <w:webHidden/>
          </w:rPr>
        </w:r>
        <w:r>
          <w:rPr>
            <w:webHidden/>
          </w:rPr>
          <w:fldChar w:fldCharType="separate"/>
        </w:r>
        <w:r>
          <w:rPr>
            <w:webHidden/>
          </w:rPr>
          <w:t>4</w:t>
        </w:r>
        <w:r>
          <w:rPr>
            <w:webHidden/>
          </w:rPr>
          <w:fldChar w:fldCharType="end"/>
        </w:r>
      </w:hyperlink>
    </w:p>
    <w:p w14:paraId="50F084B6" w14:textId="245CFA72"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15" w:history="1">
        <w:r w:rsidRPr="004C233E">
          <w:rPr>
            <w:rStyle w:val="Hipervnculo"/>
            <w:lang w:val="es-ES"/>
          </w:rPr>
          <w:t>1.3. Estructura de la memoria</w:t>
        </w:r>
        <w:r>
          <w:rPr>
            <w:webHidden/>
          </w:rPr>
          <w:tab/>
        </w:r>
        <w:r>
          <w:rPr>
            <w:webHidden/>
          </w:rPr>
          <w:fldChar w:fldCharType="begin"/>
        </w:r>
        <w:r>
          <w:rPr>
            <w:webHidden/>
          </w:rPr>
          <w:instrText xml:space="preserve"> PAGEREF _Toc223773615 \h </w:instrText>
        </w:r>
        <w:r>
          <w:rPr>
            <w:webHidden/>
          </w:rPr>
        </w:r>
        <w:r>
          <w:rPr>
            <w:webHidden/>
          </w:rPr>
          <w:fldChar w:fldCharType="separate"/>
        </w:r>
        <w:r>
          <w:rPr>
            <w:webHidden/>
          </w:rPr>
          <w:t>6</w:t>
        </w:r>
        <w:r>
          <w:rPr>
            <w:webHidden/>
          </w:rPr>
          <w:fldChar w:fldCharType="end"/>
        </w:r>
      </w:hyperlink>
    </w:p>
    <w:p w14:paraId="362012D6" w14:textId="18FAE63A"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16" w:history="1">
        <w:r w:rsidRPr="004C233E">
          <w:rPr>
            <w:rStyle w:val="Hipervnculo"/>
            <w:noProof/>
            <w:lang w:val="en-US"/>
          </w:rPr>
          <w:t>Metodología y tecnologías usadas</w:t>
        </w:r>
        <w:r>
          <w:rPr>
            <w:noProof/>
            <w:webHidden/>
          </w:rPr>
          <w:tab/>
        </w:r>
        <w:r>
          <w:rPr>
            <w:noProof/>
            <w:webHidden/>
          </w:rPr>
          <w:fldChar w:fldCharType="begin"/>
        </w:r>
        <w:r>
          <w:rPr>
            <w:noProof/>
            <w:webHidden/>
          </w:rPr>
          <w:instrText xml:space="preserve"> PAGEREF _Toc223773616 \h </w:instrText>
        </w:r>
        <w:r>
          <w:rPr>
            <w:noProof/>
            <w:webHidden/>
          </w:rPr>
        </w:r>
        <w:r>
          <w:rPr>
            <w:noProof/>
            <w:webHidden/>
          </w:rPr>
          <w:fldChar w:fldCharType="separate"/>
        </w:r>
        <w:r>
          <w:rPr>
            <w:noProof/>
            <w:webHidden/>
          </w:rPr>
          <w:t>7</w:t>
        </w:r>
        <w:r>
          <w:rPr>
            <w:noProof/>
            <w:webHidden/>
          </w:rPr>
          <w:fldChar w:fldCharType="end"/>
        </w:r>
      </w:hyperlink>
    </w:p>
    <w:p w14:paraId="077F689F" w14:textId="12326F09"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17" w:history="1">
        <w:r w:rsidRPr="004C233E">
          <w:rPr>
            <w:rStyle w:val="Hipervnculo"/>
            <w:lang w:val="en-US"/>
          </w:rPr>
          <w:t>2.1. Metodología</w:t>
        </w:r>
        <w:r>
          <w:rPr>
            <w:webHidden/>
          </w:rPr>
          <w:tab/>
        </w:r>
        <w:r>
          <w:rPr>
            <w:webHidden/>
          </w:rPr>
          <w:fldChar w:fldCharType="begin"/>
        </w:r>
        <w:r>
          <w:rPr>
            <w:webHidden/>
          </w:rPr>
          <w:instrText xml:space="preserve"> PAGEREF _Toc223773617 \h </w:instrText>
        </w:r>
        <w:r>
          <w:rPr>
            <w:webHidden/>
          </w:rPr>
        </w:r>
        <w:r>
          <w:rPr>
            <w:webHidden/>
          </w:rPr>
          <w:fldChar w:fldCharType="separate"/>
        </w:r>
        <w:r>
          <w:rPr>
            <w:webHidden/>
          </w:rPr>
          <w:t>7</w:t>
        </w:r>
        <w:r>
          <w:rPr>
            <w:webHidden/>
          </w:rPr>
          <w:fldChar w:fldCharType="end"/>
        </w:r>
      </w:hyperlink>
    </w:p>
    <w:p w14:paraId="3DDD5D2D" w14:textId="5A338418"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18" w:history="1">
        <w:r w:rsidRPr="004C233E">
          <w:rPr>
            <w:rStyle w:val="Hipervnculo"/>
            <w:lang w:val="en-US"/>
          </w:rPr>
          <w:t>2.2. Tecnologías usadas</w:t>
        </w:r>
        <w:r>
          <w:rPr>
            <w:webHidden/>
          </w:rPr>
          <w:tab/>
        </w:r>
        <w:r>
          <w:rPr>
            <w:webHidden/>
          </w:rPr>
          <w:fldChar w:fldCharType="begin"/>
        </w:r>
        <w:r>
          <w:rPr>
            <w:webHidden/>
          </w:rPr>
          <w:instrText xml:space="preserve"> PAGEREF _Toc223773618 \h </w:instrText>
        </w:r>
        <w:r>
          <w:rPr>
            <w:webHidden/>
          </w:rPr>
        </w:r>
        <w:r>
          <w:rPr>
            <w:webHidden/>
          </w:rPr>
          <w:fldChar w:fldCharType="separate"/>
        </w:r>
        <w:r>
          <w:rPr>
            <w:webHidden/>
          </w:rPr>
          <w:t>7</w:t>
        </w:r>
        <w:r>
          <w:rPr>
            <w:webHidden/>
          </w:rPr>
          <w:fldChar w:fldCharType="end"/>
        </w:r>
      </w:hyperlink>
    </w:p>
    <w:p w14:paraId="704C50C6" w14:textId="39B47930"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19" w:history="1">
        <w:r w:rsidRPr="004C233E">
          <w:rPr>
            <w:rStyle w:val="Hipervnculo"/>
            <w:noProof/>
            <w:lang w:val="en-US"/>
          </w:rPr>
          <w:t>Marco teórico</w:t>
        </w:r>
        <w:r>
          <w:rPr>
            <w:noProof/>
            <w:webHidden/>
          </w:rPr>
          <w:tab/>
        </w:r>
        <w:r>
          <w:rPr>
            <w:noProof/>
            <w:webHidden/>
          </w:rPr>
          <w:fldChar w:fldCharType="begin"/>
        </w:r>
        <w:r>
          <w:rPr>
            <w:noProof/>
            <w:webHidden/>
          </w:rPr>
          <w:instrText xml:space="preserve"> PAGEREF _Toc223773619 \h </w:instrText>
        </w:r>
        <w:r>
          <w:rPr>
            <w:noProof/>
            <w:webHidden/>
          </w:rPr>
        </w:r>
        <w:r>
          <w:rPr>
            <w:noProof/>
            <w:webHidden/>
          </w:rPr>
          <w:fldChar w:fldCharType="separate"/>
        </w:r>
        <w:r>
          <w:rPr>
            <w:noProof/>
            <w:webHidden/>
          </w:rPr>
          <w:t>7</w:t>
        </w:r>
        <w:r>
          <w:rPr>
            <w:noProof/>
            <w:webHidden/>
          </w:rPr>
          <w:fldChar w:fldCharType="end"/>
        </w:r>
      </w:hyperlink>
    </w:p>
    <w:p w14:paraId="3AC3BC6F" w14:textId="3E20746E"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0" w:history="1">
        <w:r w:rsidRPr="004C233E">
          <w:rPr>
            <w:rStyle w:val="Hipervnculo"/>
            <w:noProof/>
            <w:lang w:val="en-US"/>
          </w:rPr>
          <w:t>FCA en Graph-RAG</w:t>
        </w:r>
        <w:r>
          <w:rPr>
            <w:noProof/>
            <w:webHidden/>
          </w:rPr>
          <w:tab/>
        </w:r>
        <w:r>
          <w:rPr>
            <w:noProof/>
            <w:webHidden/>
          </w:rPr>
          <w:fldChar w:fldCharType="begin"/>
        </w:r>
        <w:r>
          <w:rPr>
            <w:noProof/>
            <w:webHidden/>
          </w:rPr>
          <w:instrText xml:space="preserve"> PAGEREF _Toc223773620 \h </w:instrText>
        </w:r>
        <w:r>
          <w:rPr>
            <w:noProof/>
            <w:webHidden/>
          </w:rPr>
        </w:r>
        <w:r>
          <w:rPr>
            <w:noProof/>
            <w:webHidden/>
          </w:rPr>
          <w:fldChar w:fldCharType="separate"/>
        </w:r>
        <w:r>
          <w:rPr>
            <w:noProof/>
            <w:webHidden/>
          </w:rPr>
          <w:t>8</w:t>
        </w:r>
        <w:r>
          <w:rPr>
            <w:noProof/>
            <w:webHidden/>
          </w:rPr>
          <w:fldChar w:fldCharType="end"/>
        </w:r>
      </w:hyperlink>
    </w:p>
    <w:p w14:paraId="0220B596" w14:textId="194E369D"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1" w:history="1">
        <w:r w:rsidRPr="004C233E">
          <w:rPr>
            <w:rStyle w:val="Hipervnculo"/>
            <w:noProof/>
            <w:lang w:val="en-US"/>
          </w:rPr>
          <w:t>Desarrollo aplicación Shiny</w:t>
        </w:r>
        <w:r>
          <w:rPr>
            <w:noProof/>
            <w:webHidden/>
          </w:rPr>
          <w:tab/>
        </w:r>
        <w:r>
          <w:rPr>
            <w:noProof/>
            <w:webHidden/>
          </w:rPr>
          <w:fldChar w:fldCharType="begin"/>
        </w:r>
        <w:r>
          <w:rPr>
            <w:noProof/>
            <w:webHidden/>
          </w:rPr>
          <w:instrText xml:space="preserve"> PAGEREF _Toc223773621 \h </w:instrText>
        </w:r>
        <w:r>
          <w:rPr>
            <w:noProof/>
            <w:webHidden/>
          </w:rPr>
        </w:r>
        <w:r>
          <w:rPr>
            <w:noProof/>
            <w:webHidden/>
          </w:rPr>
          <w:fldChar w:fldCharType="separate"/>
        </w:r>
        <w:r>
          <w:rPr>
            <w:noProof/>
            <w:webHidden/>
          </w:rPr>
          <w:t>9</w:t>
        </w:r>
        <w:r>
          <w:rPr>
            <w:noProof/>
            <w:webHidden/>
          </w:rPr>
          <w:fldChar w:fldCharType="end"/>
        </w:r>
      </w:hyperlink>
    </w:p>
    <w:p w14:paraId="3BE2E501" w14:textId="3D9671FD"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2" w:history="1">
        <w:r w:rsidRPr="004C233E">
          <w:rPr>
            <w:rStyle w:val="Hipervnculo"/>
            <w:noProof/>
            <w:lang w:val="en-US"/>
          </w:rPr>
          <w:t>Validación y pruebas</w:t>
        </w:r>
        <w:r>
          <w:rPr>
            <w:noProof/>
            <w:webHidden/>
          </w:rPr>
          <w:tab/>
        </w:r>
        <w:r>
          <w:rPr>
            <w:noProof/>
            <w:webHidden/>
          </w:rPr>
          <w:fldChar w:fldCharType="begin"/>
        </w:r>
        <w:r>
          <w:rPr>
            <w:noProof/>
            <w:webHidden/>
          </w:rPr>
          <w:instrText xml:space="preserve"> PAGEREF _Toc223773622 \h </w:instrText>
        </w:r>
        <w:r>
          <w:rPr>
            <w:noProof/>
            <w:webHidden/>
          </w:rPr>
        </w:r>
        <w:r>
          <w:rPr>
            <w:noProof/>
            <w:webHidden/>
          </w:rPr>
          <w:fldChar w:fldCharType="separate"/>
        </w:r>
        <w:r>
          <w:rPr>
            <w:noProof/>
            <w:webHidden/>
          </w:rPr>
          <w:t>9</w:t>
        </w:r>
        <w:r>
          <w:rPr>
            <w:noProof/>
            <w:webHidden/>
          </w:rPr>
          <w:fldChar w:fldCharType="end"/>
        </w:r>
      </w:hyperlink>
    </w:p>
    <w:p w14:paraId="0A7822F9" w14:textId="3EA5839E"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3" w:history="1">
        <w:r w:rsidRPr="004C233E">
          <w:rPr>
            <w:rStyle w:val="Hipervnculo"/>
            <w:noProof/>
            <w:lang w:val="en-US"/>
          </w:rPr>
          <w:t>Conclusiones y líneas futuras</w:t>
        </w:r>
        <w:r>
          <w:rPr>
            <w:noProof/>
            <w:webHidden/>
          </w:rPr>
          <w:tab/>
        </w:r>
        <w:r>
          <w:rPr>
            <w:noProof/>
            <w:webHidden/>
          </w:rPr>
          <w:fldChar w:fldCharType="begin"/>
        </w:r>
        <w:r>
          <w:rPr>
            <w:noProof/>
            <w:webHidden/>
          </w:rPr>
          <w:instrText xml:space="preserve"> PAGEREF _Toc223773623 \h </w:instrText>
        </w:r>
        <w:r>
          <w:rPr>
            <w:noProof/>
            <w:webHidden/>
          </w:rPr>
        </w:r>
        <w:r>
          <w:rPr>
            <w:noProof/>
            <w:webHidden/>
          </w:rPr>
          <w:fldChar w:fldCharType="separate"/>
        </w:r>
        <w:r>
          <w:rPr>
            <w:noProof/>
            <w:webHidden/>
          </w:rPr>
          <w:t>10</w:t>
        </w:r>
        <w:r>
          <w:rPr>
            <w:noProof/>
            <w:webHidden/>
          </w:rPr>
          <w:fldChar w:fldCharType="end"/>
        </w:r>
      </w:hyperlink>
    </w:p>
    <w:p w14:paraId="3DE25923" w14:textId="7EA60325"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4" w:history="1">
        <w:r w:rsidRPr="004C233E">
          <w:rPr>
            <w:rStyle w:val="Hipervnculo"/>
            <w:noProof/>
            <w:lang w:val="en-US"/>
          </w:rPr>
          <w:t>Referencias</w:t>
        </w:r>
        <w:r>
          <w:rPr>
            <w:noProof/>
            <w:webHidden/>
          </w:rPr>
          <w:tab/>
        </w:r>
        <w:r>
          <w:rPr>
            <w:noProof/>
            <w:webHidden/>
          </w:rPr>
          <w:fldChar w:fldCharType="begin"/>
        </w:r>
        <w:r>
          <w:rPr>
            <w:noProof/>
            <w:webHidden/>
          </w:rPr>
          <w:instrText xml:space="preserve"> PAGEREF _Toc223773624 \h </w:instrText>
        </w:r>
        <w:r>
          <w:rPr>
            <w:noProof/>
            <w:webHidden/>
          </w:rPr>
        </w:r>
        <w:r>
          <w:rPr>
            <w:noProof/>
            <w:webHidden/>
          </w:rPr>
          <w:fldChar w:fldCharType="separate"/>
        </w:r>
        <w:r>
          <w:rPr>
            <w:noProof/>
            <w:webHidden/>
          </w:rPr>
          <w:t>11</w:t>
        </w:r>
        <w:r>
          <w:rPr>
            <w:noProof/>
            <w:webHidden/>
          </w:rPr>
          <w:fldChar w:fldCharType="end"/>
        </w:r>
      </w:hyperlink>
    </w:p>
    <w:p w14:paraId="2F8273C6" w14:textId="6D0DFCF7"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5" w:history="1">
        <w:r w:rsidRPr="004C233E">
          <w:rPr>
            <w:rStyle w:val="Hipervnculo"/>
            <w:noProof/>
          </w:rPr>
          <w:t>Apéndice A.</w:t>
        </w:r>
        <w:r>
          <w:rPr>
            <w:noProof/>
            <w:webHidden/>
          </w:rPr>
          <w:tab/>
        </w:r>
        <w:r>
          <w:rPr>
            <w:noProof/>
            <w:webHidden/>
          </w:rPr>
          <w:fldChar w:fldCharType="begin"/>
        </w:r>
        <w:r>
          <w:rPr>
            <w:noProof/>
            <w:webHidden/>
          </w:rPr>
          <w:instrText xml:space="preserve"> PAGEREF _Toc223773625 \h </w:instrText>
        </w:r>
        <w:r>
          <w:rPr>
            <w:noProof/>
            <w:webHidden/>
          </w:rPr>
        </w:r>
        <w:r>
          <w:rPr>
            <w:noProof/>
            <w:webHidden/>
          </w:rPr>
          <w:fldChar w:fldCharType="separate"/>
        </w:r>
        <w:r>
          <w:rPr>
            <w:noProof/>
            <w:webHidden/>
          </w:rPr>
          <w:t>13</w:t>
        </w:r>
        <w:r>
          <w:rPr>
            <w:noProof/>
            <w:webHidden/>
          </w:rPr>
          <w:fldChar w:fldCharType="end"/>
        </w:r>
      </w:hyperlink>
    </w:p>
    <w:p w14:paraId="3AA04786" w14:textId="5CFD565D" w:rsidR="00455F05" w:rsidRDefault="00455F05">
      <w:pPr>
        <w:pStyle w:val="TDC1"/>
        <w:rPr>
          <w:rFonts w:asciiTheme="minorHAnsi" w:eastAsiaTheme="minorEastAsia" w:hAnsiTheme="minorHAnsi"/>
          <w:b w:val="0"/>
          <w:noProof/>
          <w:kern w:val="2"/>
          <w:lang w:val="es-ES" w:eastAsia="es-ES"/>
          <w14:ligatures w14:val="standardContextual"/>
        </w:rPr>
      </w:pPr>
      <w:hyperlink w:anchor="_Toc223773626" w:history="1">
        <w:r w:rsidRPr="004C233E">
          <w:rPr>
            <w:rStyle w:val="Hipervnculo"/>
            <w:noProof/>
          </w:rPr>
          <w:t>Manual de Usuario</w:t>
        </w:r>
        <w:r>
          <w:rPr>
            <w:noProof/>
            <w:webHidden/>
          </w:rPr>
          <w:tab/>
        </w:r>
        <w:r>
          <w:rPr>
            <w:noProof/>
            <w:webHidden/>
          </w:rPr>
          <w:fldChar w:fldCharType="begin"/>
        </w:r>
        <w:r>
          <w:rPr>
            <w:noProof/>
            <w:webHidden/>
          </w:rPr>
          <w:instrText xml:space="preserve"> PAGEREF _Toc223773626 \h </w:instrText>
        </w:r>
        <w:r>
          <w:rPr>
            <w:noProof/>
            <w:webHidden/>
          </w:rPr>
        </w:r>
        <w:r>
          <w:rPr>
            <w:noProof/>
            <w:webHidden/>
          </w:rPr>
          <w:fldChar w:fldCharType="separate"/>
        </w:r>
        <w:r>
          <w:rPr>
            <w:noProof/>
            <w:webHidden/>
          </w:rPr>
          <w:t>13</w:t>
        </w:r>
        <w:r>
          <w:rPr>
            <w:noProof/>
            <w:webHidden/>
          </w:rPr>
          <w:fldChar w:fldCharType="end"/>
        </w:r>
      </w:hyperlink>
    </w:p>
    <w:p w14:paraId="31E4BC4B" w14:textId="262753C0"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27" w:history="1">
        <w:r w:rsidRPr="004C233E">
          <w:rPr>
            <w:rStyle w:val="Hipervnculo"/>
          </w:rPr>
          <w:t>A.1. Requerimientos</w:t>
        </w:r>
        <w:r>
          <w:rPr>
            <w:webHidden/>
          </w:rPr>
          <w:tab/>
        </w:r>
        <w:r>
          <w:rPr>
            <w:webHidden/>
          </w:rPr>
          <w:fldChar w:fldCharType="begin"/>
        </w:r>
        <w:r>
          <w:rPr>
            <w:webHidden/>
          </w:rPr>
          <w:instrText xml:space="preserve"> PAGEREF _Toc223773627 \h </w:instrText>
        </w:r>
        <w:r>
          <w:rPr>
            <w:webHidden/>
          </w:rPr>
        </w:r>
        <w:r>
          <w:rPr>
            <w:webHidden/>
          </w:rPr>
          <w:fldChar w:fldCharType="separate"/>
        </w:r>
        <w:r>
          <w:rPr>
            <w:webHidden/>
          </w:rPr>
          <w:t>13</w:t>
        </w:r>
        <w:r>
          <w:rPr>
            <w:webHidden/>
          </w:rPr>
          <w:fldChar w:fldCharType="end"/>
        </w:r>
      </w:hyperlink>
    </w:p>
    <w:p w14:paraId="2F185034" w14:textId="1051288C" w:rsidR="00455F05" w:rsidRDefault="00455F05">
      <w:pPr>
        <w:pStyle w:val="TDC2"/>
        <w:tabs>
          <w:tab w:val="right" w:leader="dot" w:pos="8771"/>
        </w:tabs>
        <w:rPr>
          <w:rFonts w:asciiTheme="minorHAnsi" w:eastAsiaTheme="minorEastAsia" w:hAnsiTheme="minorHAnsi"/>
          <w:szCs w:val="24"/>
          <w:lang w:val="es-ES" w:eastAsia="es-ES"/>
          <w14:ligatures w14:val="standardContextual"/>
        </w:rPr>
      </w:pPr>
      <w:hyperlink w:anchor="_Toc223773628" w:history="1">
        <w:r w:rsidRPr="004C233E">
          <w:rPr>
            <w:rStyle w:val="Hipervnculo"/>
          </w:rPr>
          <w:t>A.2. Datos utilizados</w:t>
        </w:r>
        <w:r>
          <w:rPr>
            <w:webHidden/>
          </w:rPr>
          <w:tab/>
        </w:r>
        <w:r>
          <w:rPr>
            <w:webHidden/>
          </w:rPr>
          <w:fldChar w:fldCharType="begin"/>
        </w:r>
        <w:r>
          <w:rPr>
            <w:webHidden/>
          </w:rPr>
          <w:instrText xml:space="preserve"> PAGEREF _Toc223773628 \h </w:instrText>
        </w:r>
        <w:r>
          <w:rPr>
            <w:webHidden/>
          </w:rPr>
        </w:r>
        <w:r>
          <w:rPr>
            <w:webHidden/>
          </w:rPr>
          <w:fldChar w:fldCharType="separate"/>
        </w:r>
        <w:r>
          <w:rPr>
            <w:webHidden/>
          </w:rPr>
          <w:t>13</w:t>
        </w:r>
        <w:r>
          <w:rPr>
            <w:webHidden/>
          </w:rPr>
          <w:fldChar w:fldCharType="end"/>
        </w:r>
      </w:hyperlink>
    </w:p>
    <w:p w14:paraId="017DFB5F" w14:textId="52C9B541" w:rsidR="00353A7B" w:rsidRPr="00AA6683" w:rsidRDefault="00C12AA8" w:rsidP="00353A7B">
      <w:pPr>
        <w:rPr>
          <w:lang w:val="en-US"/>
        </w:rPr>
      </w:pPr>
      <w:r w:rsidRPr="009F27AC">
        <w:fldChar w:fldCharType="end"/>
      </w:r>
    </w:p>
    <w:p w14:paraId="592113AC" w14:textId="77777777" w:rsidR="007012D0" w:rsidRDefault="007012D0" w:rsidP="00353A7B">
      <w:pPr>
        <w:pStyle w:val="CaptuloNmero"/>
        <w:numPr>
          <w:ilvl w:val="0"/>
          <w:numId w:val="0"/>
        </w:numPr>
        <w:ind w:left="720" w:hanging="720"/>
        <w:sectPr w:rsidR="007012D0" w:rsidSect="00917B69">
          <w:headerReference w:type="default" r:id="rId17"/>
          <w:type w:val="oddPage"/>
          <w:pgSz w:w="11900" w:h="16840"/>
          <w:pgMar w:top="1418" w:right="1418" w:bottom="1418" w:left="1701" w:header="720" w:footer="720" w:gutter="0"/>
          <w:pgNumType w:start="1"/>
          <w:cols w:space="720"/>
          <w:noEndnote/>
          <w:docGrid w:linePitch="326"/>
        </w:sectPr>
      </w:pPr>
    </w:p>
    <w:p w14:paraId="64FC951C" w14:textId="77777777" w:rsidR="00960BF0" w:rsidRDefault="00960BF0" w:rsidP="00960BF0">
      <w:pPr>
        <w:pStyle w:val="Captulo"/>
        <w:rPr>
          <w:lang w:val="en-US"/>
        </w:rPr>
      </w:pPr>
      <w:bookmarkStart w:id="7" w:name="_Toc223773611"/>
      <w:proofErr w:type="spellStart"/>
      <w:r w:rsidRPr="00EF1D38">
        <w:rPr>
          <w:lang w:val="en-US"/>
        </w:rPr>
        <w:lastRenderedPageBreak/>
        <w:t>Índice</w:t>
      </w:r>
      <w:proofErr w:type="spellEnd"/>
      <w:r w:rsidRPr="00EF1D38">
        <w:rPr>
          <w:lang w:val="en-US"/>
        </w:rPr>
        <w:t xml:space="preserve"> de </w:t>
      </w:r>
      <w:proofErr w:type="spellStart"/>
      <w:r w:rsidRPr="00EF1D38">
        <w:rPr>
          <w:lang w:val="en-US"/>
        </w:rPr>
        <w:t>Figuras</w:t>
      </w:r>
      <w:bookmarkEnd w:id="7"/>
      <w:proofErr w:type="spellEnd"/>
    </w:p>
    <w:p w14:paraId="48F1407E" w14:textId="77777777" w:rsidR="00EF1D38" w:rsidRPr="00EF1D38" w:rsidRDefault="00EF1D38" w:rsidP="00EF1D38">
      <w:pPr>
        <w:rPr>
          <w:lang w:val="en-US"/>
        </w:rPr>
      </w:pPr>
    </w:p>
    <w:p w14:paraId="7B086BA8" w14:textId="560E5ED8" w:rsidR="00960BF0" w:rsidRDefault="00960BF0" w:rsidP="00960BF0">
      <w:pPr>
        <w:rPr>
          <w:highlight w:val="lightGray"/>
        </w:rPr>
        <w:sectPr w:rsidR="00960BF0" w:rsidSect="00AA6683">
          <w:headerReference w:type="default" r:id="rId18"/>
          <w:footerReference w:type="default" r:id="rId19"/>
          <w:type w:val="oddPage"/>
          <w:pgSz w:w="11900" w:h="16840"/>
          <w:pgMar w:top="1418" w:right="1418" w:bottom="1418" w:left="1985" w:header="720" w:footer="720" w:gutter="0"/>
          <w:pgNumType w:start="1"/>
          <w:cols w:space="720"/>
          <w:noEndnote/>
          <w:docGrid w:linePitch="326"/>
        </w:sectPr>
      </w:pPr>
      <w:r>
        <w:rPr>
          <w:highlight w:val="lightGray"/>
        </w:rPr>
        <w:fldChar w:fldCharType="begin"/>
      </w:r>
      <w:r>
        <w:rPr>
          <w:highlight w:val="lightGray"/>
        </w:rPr>
        <w:instrText xml:space="preserve"> TOC \h \z \c "Fig." </w:instrText>
      </w:r>
      <w:r>
        <w:rPr>
          <w:highlight w:val="lightGray"/>
        </w:rPr>
        <w:fldChar w:fldCharType="separate"/>
      </w:r>
      <w:r w:rsidR="000C5AF6">
        <w:rPr>
          <w:b/>
          <w:bCs/>
          <w:noProof/>
          <w:highlight w:val="lightGray"/>
          <w:lang w:val="es-ES"/>
        </w:rPr>
        <w:t>No se encuentran elementos de tabla de ilustraciones.</w:t>
      </w:r>
      <w:r>
        <w:rPr>
          <w:highlight w:val="lightGray"/>
        </w:rPr>
        <w:fldChar w:fldCharType="end"/>
      </w:r>
    </w:p>
    <w:p w14:paraId="0D16FEC0" w14:textId="77777777" w:rsidR="00960BF0" w:rsidRDefault="00960BF0" w:rsidP="00960BF0">
      <w:pPr>
        <w:rPr>
          <w:highlight w:val="lightGray"/>
        </w:rPr>
      </w:pPr>
    </w:p>
    <w:p w14:paraId="4637C2D2" w14:textId="77777777" w:rsidR="00665F9A" w:rsidRPr="008F460C" w:rsidRDefault="00665F9A" w:rsidP="00960BF0">
      <w:pPr>
        <w:pStyle w:val="CaptuloNmero"/>
      </w:pPr>
    </w:p>
    <w:p w14:paraId="6439DF88" w14:textId="77777777" w:rsidR="00415135" w:rsidRDefault="00137ECA" w:rsidP="008863DD">
      <w:pPr>
        <w:pStyle w:val="Captulo"/>
      </w:pPr>
      <w:bookmarkStart w:id="8" w:name="_Toc505373794"/>
      <w:bookmarkStart w:id="9" w:name="_Toc434863401"/>
      <w:bookmarkStart w:id="10" w:name="_Toc223773612"/>
      <w:r w:rsidRPr="00D25591">
        <w:t>Introducción</w:t>
      </w:r>
      <w:bookmarkEnd w:id="8"/>
      <w:bookmarkEnd w:id="10"/>
    </w:p>
    <w:p w14:paraId="0B7F6C14" w14:textId="77777777" w:rsidR="00DE5E5A" w:rsidRDefault="00DE5E5A" w:rsidP="00DE5E5A">
      <w:pPr>
        <w:pStyle w:val="Ttulo2"/>
        <w:rPr>
          <w:lang w:val="es-ES"/>
        </w:rPr>
      </w:pPr>
      <w:bookmarkStart w:id="11" w:name="_Toc223773613"/>
      <w:bookmarkEnd w:id="9"/>
      <w:r>
        <w:rPr>
          <w:lang w:val="es-ES"/>
        </w:rPr>
        <w:t>Motivación</w:t>
      </w:r>
      <w:bookmarkEnd w:id="11"/>
    </w:p>
    <w:p w14:paraId="6EEC61A3" w14:textId="01E85665" w:rsidR="001971DE" w:rsidRPr="001971DE" w:rsidRDefault="00CD7F38" w:rsidP="00F9706F">
      <w:pPr>
        <w:pStyle w:val="Texto"/>
        <w:ind w:right="-8"/>
      </w:pPr>
      <w:r w:rsidRPr="00CD7F38">
        <w:rPr>
          <w:lang w:eastAsia="es-ES"/>
        </w:rPr>
        <w:t>En los últimos años, los Modelos de Lenguaje de Gran Tamaño (</w:t>
      </w:r>
      <w:proofErr w:type="spellStart"/>
      <w:r w:rsidRPr="00CD7F38">
        <w:rPr>
          <w:lang w:eastAsia="es-ES"/>
        </w:rPr>
        <w:t>LLMs</w:t>
      </w:r>
      <w:proofErr w:type="spellEnd"/>
      <w:r w:rsidRPr="00CD7F38">
        <w:rPr>
          <w:lang w:eastAsia="es-ES"/>
        </w:rPr>
        <w:t>) se han convertido en herramientas muy populares gracias a su gran capacidad para procesar texto y responder preguntas de forma natural. Sin embargo, la forma en que estos modelos funcionan por dentro se basa en la probabilidad</w:t>
      </w:r>
      <w:r>
        <w:rPr>
          <w:lang w:eastAsia="es-ES"/>
        </w:rPr>
        <w:t>,</w:t>
      </w:r>
      <w:r w:rsidRPr="00CD7F38">
        <w:rPr>
          <w:lang w:eastAsia="es-ES"/>
        </w:rPr>
        <w:t xml:space="preserve"> es decir, intentan adivinar cuál es la siguiente palabra más adecuada en lugar de razonar sobre hechos reales. Esta característica provoca uno de sus mayores defectos: la invención de información o alucinaciones, acompañadas de una total incapacidad para explicarle al usuario cómo han llegado a esa conclusión. En sectores donde la precisión es vital, como la medicina, las finanzas o el derecho, depender de un sistema que </w:t>
      </w:r>
      <w:r w:rsidRPr="001971DE">
        <w:t>puede equivocarse sin avisar resulta inaceptabl</w:t>
      </w:r>
      <w:r w:rsidR="009E1A97">
        <w:t>e.</w:t>
      </w:r>
    </w:p>
    <w:p w14:paraId="0AC7FFCA" w14:textId="77777777" w:rsidR="00CD7F38" w:rsidRPr="001971DE" w:rsidRDefault="00CD7F38" w:rsidP="00F9706F">
      <w:pPr>
        <w:pStyle w:val="Texto"/>
        <w:ind w:right="-8"/>
      </w:pPr>
      <w:r w:rsidRPr="001971DE">
        <w:t>Para intentar solucionar este problema, la industria desarrolló los sistemas RAG (Generación Aumentada por Recuperación), que buscan información en documentos externos y se la entregan al modelo para que base sus respuestas en datos reales. Como el RAG tradicional a veces perdía el contexto general, evolucionó hacia el Graph-RAG, una técnica que organiza la información en forma de grafo (una red que conecta conceptos y sus relaciones) para mejorar la comprensión global del texto. No obstante, aunque el Graph-RAG mejora la calidad de las respuestas, sigue presentando una limitación importante: conecta información de forma visual y semántica, pero carece de unas bases matemáticas que aseguren que esas conexiones sean lógicamente ciertas.</w:t>
      </w:r>
    </w:p>
    <w:p w14:paraId="35AC8E4C" w14:textId="143A6604" w:rsidR="00CD7F38" w:rsidRPr="001971DE" w:rsidRDefault="00CD7F38" w:rsidP="00F9706F">
      <w:pPr>
        <w:pStyle w:val="Texto"/>
        <w:ind w:right="-8"/>
      </w:pPr>
      <w:r w:rsidRPr="001971DE">
        <w:t xml:space="preserve">Para cubrir esta carencia, existe una rama de las matemáticas basada en la lógica llamada Análisis Formal de Conceptos (FCA). El FCA es capaz de analizar un conjunto de datos, </w:t>
      </w:r>
      <w:r w:rsidRPr="001971DE">
        <w:lastRenderedPageBreak/>
        <w:t>agrupar los objetos que comparten características comunes (conceptos) y, lo más importante, descubrir reglas fijas y absolutas entre ellos, conocidas como implicaciones lógicas.</w:t>
      </w:r>
    </w:p>
    <w:p w14:paraId="37DBD001" w14:textId="30E9C9D5" w:rsidR="00CD7F38" w:rsidRPr="001971DE" w:rsidRDefault="00CD7F38" w:rsidP="00F9706F">
      <w:pPr>
        <w:pStyle w:val="Texto"/>
        <w:ind w:right="-8"/>
      </w:pPr>
      <w:r w:rsidRPr="001971DE">
        <w:t>La motivación central de este Trabajo de Fin de Grado nace de la necesidad de unir lo mejor de ambos enfoques. El objetivo es utilizar la estructura del Análisis Formal de Conceptos para que actúe como un filtro o autoridad lógica sobre el modelo de lenguaje. De este modo, en lugar de permitir que la Inteligencia Artificial asocie ideas libremente con el riesgo de equivocarse, se le imponen unas reglas matemáticas estrictas extraídas de los propios datos.</w:t>
      </w:r>
    </w:p>
    <w:p w14:paraId="06C77A67" w14:textId="77777777" w:rsidR="00CD7F38" w:rsidRPr="001971DE" w:rsidRDefault="00CD7F38" w:rsidP="00F9706F">
      <w:pPr>
        <w:pStyle w:val="Texto"/>
        <w:ind w:right="-8"/>
      </w:pPr>
      <w:r w:rsidRPr="001971DE">
        <w:t>El resultado que persigue este trabajo es transformar una herramienta probabilística y opaca en un sistema de Inteligencia Artificial Fiable y transparente. Al obligar al modelo a seguir las reglas del FCA, no solo se consigue reducir de forma drástica la posibilidad de que invente información, sino que se logra que el sistema sea totalmente explicable. Así, cualquier usuario podrá auditar la respuesta del modelo y ver, paso a paso, la ruta lógica exacta que el sistema ha seguido para resolver su consulta</w:t>
      </w:r>
    </w:p>
    <w:p w14:paraId="7E7B8BFE" w14:textId="77777777" w:rsidR="00DE5E5A" w:rsidRPr="00DE5E5A" w:rsidRDefault="00DE5E5A" w:rsidP="00DE5E5A">
      <w:pPr>
        <w:rPr>
          <w:lang w:val="es-ES"/>
        </w:rPr>
      </w:pPr>
    </w:p>
    <w:p w14:paraId="4B09E8B9" w14:textId="7DBDDE30" w:rsidR="00DE5E5A" w:rsidRDefault="00DE5E5A" w:rsidP="00DE5E5A">
      <w:pPr>
        <w:pStyle w:val="Ttulo2"/>
        <w:rPr>
          <w:lang w:val="es-ES"/>
        </w:rPr>
      </w:pPr>
      <w:bookmarkStart w:id="12" w:name="_Toc223773614"/>
      <w:r>
        <w:rPr>
          <w:lang w:val="es-ES"/>
        </w:rPr>
        <w:t>Objetivos</w:t>
      </w:r>
      <w:bookmarkEnd w:id="12"/>
    </w:p>
    <w:p w14:paraId="68ED59E7" w14:textId="3127133E" w:rsidR="00CD7F38" w:rsidRPr="00CD7F38" w:rsidRDefault="00CD7F38" w:rsidP="00CD7F38">
      <w:pPr>
        <w:pStyle w:val="Texto"/>
      </w:pPr>
      <w:r w:rsidRPr="00CD7F38">
        <w:t xml:space="preserve">El objetivo principal es el diseño y desarrollo de un sistema de inteligencia artificial explicable que integre la arquitectura Graph-RAG con </w:t>
      </w:r>
      <w:r>
        <w:t>FCA</w:t>
      </w:r>
      <w:r w:rsidRPr="00CD7F38">
        <w:t xml:space="preserve">. El propósito fundamental es mitigar de forma controlada las alucinaciones de los </w:t>
      </w:r>
      <w:proofErr w:type="spellStart"/>
      <w:r w:rsidRPr="00CD7F38">
        <w:t>LLMs</w:t>
      </w:r>
      <w:proofErr w:type="spellEnd"/>
      <w:r w:rsidRPr="00CD7F38">
        <w:t xml:space="preserve"> y garantizar que todas las respuestas generadas cuenten con una trazabilidad lógica y matemática absoluta.</w:t>
      </w:r>
      <w:r>
        <w:t xml:space="preserve"> </w:t>
      </w:r>
      <w:r w:rsidRPr="00CD7F38">
        <w:t>Para estructurar y alcanzar esta meta principal, el proyecto se desglosa en los siguientes cuatro objetivos específicos</w:t>
      </w:r>
      <w:r w:rsidR="001971DE">
        <w:t>:</w:t>
      </w:r>
    </w:p>
    <w:p w14:paraId="1491B708" w14:textId="67C83545" w:rsidR="00CD7F38" w:rsidRPr="0046790C" w:rsidRDefault="00CD7F38" w:rsidP="0046790C">
      <w:pPr>
        <w:pStyle w:val="Texto"/>
        <w:numPr>
          <w:ilvl w:val="0"/>
          <w:numId w:val="142"/>
        </w:numPr>
        <w:rPr>
          <w:b/>
          <w:bCs/>
        </w:rPr>
      </w:pPr>
      <w:r w:rsidRPr="00F9706F">
        <w:rPr>
          <w:b/>
          <w:bCs/>
        </w:rPr>
        <w:t>Investigación del estado del arte de las arquitecturas RAG y Graph-RAG</w:t>
      </w:r>
      <w:r w:rsidR="00F9706F">
        <w:rPr>
          <w:b/>
          <w:bCs/>
        </w:rPr>
        <w:t>:</w:t>
      </w:r>
      <w:r w:rsidR="0046790C">
        <w:rPr>
          <w:b/>
          <w:bCs/>
        </w:rPr>
        <w:t xml:space="preserve"> </w:t>
      </w:r>
      <w:r w:rsidRPr="00CD7F38">
        <w:t>Este objetivo inicial se centra en analizar la evolución de los sistemas de recuperación de información para entender sus capacidades y fallos actuales.</w:t>
      </w:r>
      <w:r w:rsidR="001971DE">
        <w:t xml:space="preserve"> </w:t>
      </w:r>
      <w:r w:rsidRPr="00CD7F38">
        <w:t>Se estudiarán las limitaciones del RAG tradicional, el cual recupera fragmentos de texto basándose únicamente en la similitud estadística, lo que a menudo provoca la pérdida del contexto general y dificultades para realizar razonamientos complejos.</w:t>
      </w:r>
      <w:r w:rsidR="0046790C">
        <w:t xml:space="preserve"> </w:t>
      </w:r>
      <w:r w:rsidRPr="00CD7F38">
        <w:t>Posteriormente, se investigará a fondo el paradigma Graph-RAG, que organiza el conocimiento externo en forma de grafos. Se analizará cómo esta estructura permite a la IA conectar información dispersa y mejorar la comprensión global del texto.</w:t>
      </w:r>
    </w:p>
    <w:p w14:paraId="3F5B7160" w14:textId="77777777" w:rsidR="0046790C" w:rsidRPr="0046790C" w:rsidRDefault="0046790C" w:rsidP="0046790C">
      <w:pPr>
        <w:pStyle w:val="Texto"/>
        <w:rPr>
          <w:b/>
          <w:bCs/>
        </w:rPr>
      </w:pPr>
    </w:p>
    <w:p w14:paraId="6FFC217C" w14:textId="552171C6" w:rsidR="00CD7F38" w:rsidRPr="0046790C" w:rsidRDefault="00CD7F38" w:rsidP="0046790C">
      <w:pPr>
        <w:pStyle w:val="Texto"/>
        <w:numPr>
          <w:ilvl w:val="0"/>
          <w:numId w:val="142"/>
        </w:numPr>
        <w:rPr>
          <w:b/>
          <w:bCs/>
        </w:rPr>
      </w:pPr>
      <w:r w:rsidRPr="0046790C">
        <w:rPr>
          <w:b/>
          <w:bCs/>
        </w:rPr>
        <w:t>Investigación sobre la integración del conocimiento de FCA en los grafos de Graph-RAG</w:t>
      </w:r>
      <w:r w:rsidR="0046790C">
        <w:rPr>
          <w:b/>
          <w:bCs/>
        </w:rPr>
        <w:t xml:space="preserve">: </w:t>
      </w:r>
      <w:r w:rsidRPr="00CD7F38">
        <w:t xml:space="preserve">Aunque Graph-RAG mejora la búsqueda de contexto, sus grafos conectan </w:t>
      </w:r>
      <w:r w:rsidRPr="00CD7F38">
        <w:lastRenderedPageBreak/>
        <w:t>información de forma visual y semántica, pero carecen de leyes matemáticas estrictas que aseguren que esas conexiones sean lógicamente ciertas.</w:t>
      </w:r>
      <w:r w:rsidR="0046790C">
        <w:rPr>
          <w:b/>
          <w:bCs/>
        </w:rPr>
        <w:t xml:space="preserve"> </w:t>
      </w:r>
      <w:r w:rsidRPr="00CD7F38">
        <w:t>El objetivo aquí es investigar cómo el Análisis Formal de Concepto</w:t>
      </w:r>
      <w:r w:rsidR="0046790C">
        <w:t>s</w:t>
      </w:r>
      <w:r w:rsidRPr="00CD7F38">
        <w:t xml:space="preserve"> puede aportar el rigor matemático que le falta al sistema.</w:t>
      </w:r>
      <w:r w:rsidR="0046790C">
        <w:rPr>
          <w:b/>
          <w:bCs/>
        </w:rPr>
        <w:t xml:space="preserve"> </w:t>
      </w:r>
      <w:r w:rsidRPr="00CD7F38">
        <w:t>Se analizará el proceso para transformar los datos del grafo en "contextos formales" que permitan extraer jerarquías exactas (retículos de conceptos) y reglas fijas (bases de implicaciones lógicas). Estas reglas actuarán como una autoridad que dictará al modelo de lenguaje qué es verdad y qué no, bloqueando posibles alucinaciones lógicas.</w:t>
      </w:r>
    </w:p>
    <w:p w14:paraId="369D9625" w14:textId="3A0C5343" w:rsidR="00CD7F38" w:rsidRPr="00CD7F38" w:rsidRDefault="00CD7F38" w:rsidP="0046790C">
      <w:pPr>
        <w:pStyle w:val="Texto"/>
        <w:numPr>
          <w:ilvl w:val="0"/>
          <w:numId w:val="142"/>
        </w:numPr>
      </w:pPr>
      <w:r w:rsidRPr="0046790C">
        <w:rPr>
          <w:b/>
          <w:bCs/>
        </w:rPr>
        <w:t>Desarrollo de una aplicación en Shiny como motor de inferencia neuro-simbólico</w:t>
      </w:r>
      <w:r w:rsidR="0046790C">
        <w:rPr>
          <w:b/>
          <w:bCs/>
        </w:rPr>
        <w:t>:</w:t>
      </w:r>
      <w:r w:rsidR="0046790C">
        <w:t xml:space="preserve"> C</w:t>
      </w:r>
      <w:r w:rsidRPr="00CD7F38">
        <w:t>onsistirá en construir una herramienta de software que conecte la base matemática con el modelo de lenguaje. Los hitos técnicos incluyen:</w:t>
      </w:r>
    </w:p>
    <w:p w14:paraId="3460A111" w14:textId="77777777" w:rsidR="0046790C" w:rsidRDefault="00CD7F38" w:rsidP="0046790C">
      <w:pPr>
        <w:pStyle w:val="Texto"/>
        <w:numPr>
          <w:ilvl w:val="0"/>
          <w:numId w:val="143"/>
        </w:numPr>
      </w:pPr>
      <w:r w:rsidRPr="00CD7F38">
        <w:t xml:space="preserve">Utilizar el paquete matemático </w:t>
      </w:r>
      <w:proofErr w:type="spellStart"/>
      <w:r w:rsidRPr="00CD7F38">
        <w:t>fcaR</w:t>
      </w:r>
      <w:proofErr w:type="spellEnd"/>
      <w:r w:rsidRPr="00CD7F38">
        <w:t xml:space="preserve"> en el entorno de programación R para extraer automáticamente los retículos de conceptos y las reglas lógicas a partir de los datos.</w:t>
      </w:r>
    </w:p>
    <w:p w14:paraId="6F3BD992" w14:textId="6616B59A" w:rsidR="0046790C" w:rsidRDefault="00CD7F38" w:rsidP="0046790C">
      <w:pPr>
        <w:pStyle w:val="Texto"/>
        <w:numPr>
          <w:ilvl w:val="0"/>
          <w:numId w:val="143"/>
        </w:numPr>
      </w:pPr>
      <w:r w:rsidRPr="00CD7F38">
        <w:t xml:space="preserve">Orquestar la conexión de este motor matemático con modelos de lenguaje ejecutados directamente en el ordenador del usuario mediante el servidor Ollama y el paquete </w:t>
      </w:r>
      <w:proofErr w:type="spellStart"/>
      <w:r w:rsidRPr="00CD7F38">
        <w:t>ellmer</w:t>
      </w:r>
      <w:proofErr w:type="spellEnd"/>
      <w:r w:rsidRPr="00CD7F38">
        <w:t>, asegurando así la total privacidad de la información.</w:t>
      </w:r>
    </w:p>
    <w:p w14:paraId="2609CB49" w14:textId="5C1B59A7" w:rsidR="00CD7F38" w:rsidRPr="00CD7F38" w:rsidRDefault="00CD7F38" w:rsidP="0046790C">
      <w:pPr>
        <w:pStyle w:val="Texto"/>
        <w:numPr>
          <w:ilvl w:val="0"/>
          <w:numId w:val="143"/>
        </w:numPr>
      </w:pPr>
      <w:r w:rsidRPr="00CD7F38">
        <w:t>Desarrollar la interfaz de usuario utilizando el marco de trabajo Shiny. Esta aplicación no solo permitirá a los usuarios realizar consultas, sino que incluirá herramientas visuales</w:t>
      </w:r>
      <w:r w:rsidR="00B61BEC">
        <w:t xml:space="preserve"> </w:t>
      </w:r>
      <w:r w:rsidRPr="00CD7F38">
        <w:t>para mostrar de forma gráfica e interactiva el razonamiento exacto de la IA.</w:t>
      </w:r>
    </w:p>
    <w:p w14:paraId="4BE79B6F" w14:textId="26EB5C73" w:rsidR="00CD7F38" w:rsidRPr="00CD7F38" w:rsidRDefault="00CD7F38" w:rsidP="0046790C">
      <w:pPr>
        <w:pStyle w:val="Texto"/>
        <w:numPr>
          <w:ilvl w:val="0"/>
          <w:numId w:val="144"/>
        </w:numPr>
      </w:pPr>
      <w:r w:rsidRPr="00CD7F38">
        <w:rPr>
          <w:b/>
          <w:bCs/>
        </w:rPr>
        <w:t>Validación de la arquitectura y análisis de resultados</w:t>
      </w:r>
      <w:r w:rsidR="0046790C">
        <w:t xml:space="preserve">: </w:t>
      </w:r>
      <w:r w:rsidRPr="00CD7F38">
        <w:t>El objetivo final es demostrar mediante pruebas prácticas que la solución desarrollada es más segura y fiable que las alternativas actuales. Para ello, se realizará un análisis comparativo directo entre un sistema Graph-RAG convencional y la nueva arquitectura guiada por FCA</w:t>
      </w:r>
      <w:r w:rsidR="0046790C">
        <w:t xml:space="preserve">. </w:t>
      </w:r>
      <w:r w:rsidRPr="00CD7F38">
        <w:t xml:space="preserve">Se cuantificará la reducción de información inventada utilizando métricas de evaluación de IA (como el </w:t>
      </w:r>
      <w:proofErr w:type="spellStart"/>
      <w:r w:rsidRPr="00CD7F38">
        <w:t>framework</w:t>
      </w:r>
      <w:proofErr w:type="spellEnd"/>
      <w:r w:rsidRPr="00CD7F38">
        <w:t xml:space="preserve"> RAGAS, enfocado en la fidelidad de la respuesta) para comprobar que el modelo respeta las restricciones matemáticas impuestas.</w:t>
      </w:r>
      <w:r w:rsidR="0046790C">
        <w:t xml:space="preserve"> </w:t>
      </w:r>
      <w:r w:rsidRPr="00CD7F38">
        <w:t>Se comprobará la capacidad del sistema para emitir una justificación auditable para cada recomendación dada al usuario, demostrando que se ha transformado un modelo probabilístico opaco en una Inteligencia Artificial Fiable y transparente.</w:t>
      </w:r>
    </w:p>
    <w:p w14:paraId="44EEBD9E" w14:textId="77777777" w:rsidR="00DE5E5A" w:rsidRPr="00DE5E5A" w:rsidRDefault="00DE5E5A" w:rsidP="00DE5E5A">
      <w:pPr>
        <w:rPr>
          <w:lang w:val="es-ES"/>
        </w:rPr>
      </w:pPr>
    </w:p>
    <w:p w14:paraId="5439AFAC" w14:textId="3940872B" w:rsidR="00DE5E5A" w:rsidRDefault="00DE5E5A" w:rsidP="00DE5E5A">
      <w:pPr>
        <w:pStyle w:val="Ttulo2"/>
        <w:rPr>
          <w:lang w:val="es-ES"/>
        </w:rPr>
      </w:pPr>
      <w:bookmarkStart w:id="13" w:name="_Toc223773615"/>
      <w:r>
        <w:rPr>
          <w:lang w:val="es-ES"/>
        </w:rPr>
        <w:lastRenderedPageBreak/>
        <w:t>Estructura</w:t>
      </w:r>
      <w:r w:rsidR="00B61BEC">
        <w:rPr>
          <w:lang w:val="es-ES"/>
        </w:rPr>
        <w:t xml:space="preserve"> de la memoria</w:t>
      </w:r>
      <w:bookmarkEnd w:id="13"/>
    </w:p>
    <w:p w14:paraId="7599A139" w14:textId="3D75B6BD" w:rsidR="001971DE" w:rsidRDefault="00B61BEC" w:rsidP="000C5AF6">
      <w:pPr>
        <w:pStyle w:val="Texto"/>
      </w:pPr>
      <w:r>
        <w:t>El presente documento se divide en las siguientes secciones:</w:t>
      </w:r>
    </w:p>
    <w:p w14:paraId="22307F06" w14:textId="548A5DF6" w:rsidR="000C5AF6" w:rsidRPr="000C5AF6" w:rsidRDefault="000C5AF6" w:rsidP="000C5AF6">
      <w:pPr>
        <w:pStyle w:val="Texto"/>
        <w:numPr>
          <w:ilvl w:val="0"/>
          <w:numId w:val="144"/>
        </w:numPr>
      </w:pPr>
      <w:r w:rsidRPr="000C5AF6">
        <w:rPr>
          <w:b/>
          <w:bCs/>
        </w:rPr>
        <w:t xml:space="preserve">Resumen / </w:t>
      </w:r>
      <w:proofErr w:type="spellStart"/>
      <w:r w:rsidRPr="000C5AF6">
        <w:rPr>
          <w:b/>
          <w:bCs/>
        </w:rPr>
        <w:t>Abstract</w:t>
      </w:r>
      <w:proofErr w:type="spellEnd"/>
      <w:r w:rsidRPr="000C5AF6">
        <w:rPr>
          <w:b/>
          <w:bCs/>
        </w:rPr>
        <w:t>:</w:t>
      </w:r>
      <w:r w:rsidRPr="000C5AF6">
        <w:t xml:space="preserve"> </w:t>
      </w:r>
      <w:r w:rsidR="00455F05">
        <w:t>Se realiza u</w:t>
      </w:r>
      <w:r w:rsidRPr="000C5AF6">
        <w:t>na síntesis breve e independiente que engloba el problema, los objetivos</w:t>
      </w:r>
      <w:r>
        <w:t xml:space="preserve"> </w:t>
      </w:r>
      <w:r w:rsidRPr="000C5AF6">
        <w:t>y los resultados obtenidos en el proyecto.</w:t>
      </w:r>
    </w:p>
    <w:p w14:paraId="3985DFB9" w14:textId="48EB29A0" w:rsidR="000C5AF6" w:rsidRPr="000C5AF6" w:rsidRDefault="000C5AF6" w:rsidP="000C5AF6">
      <w:pPr>
        <w:pStyle w:val="Texto"/>
        <w:numPr>
          <w:ilvl w:val="0"/>
          <w:numId w:val="144"/>
        </w:numPr>
      </w:pPr>
      <w:r w:rsidRPr="000C5AF6">
        <w:rPr>
          <w:b/>
          <w:bCs/>
        </w:rPr>
        <w:t>Introducción:</w:t>
      </w:r>
      <w:r w:rsidRPr="000C5AF6">
        <w:t xml:space="preserve"> </w:t>
      </w:r>
      <w:r w:rsidR="00455F05">
        <w:t>En este capítulo se expone</w:t>
      </w:r>
      <w:r w:rsidRPr="000C5AF6">
        <w:t xml:space="preserve"> el contexto del proyecto, </w:t>
      </w:r>
      <w:r w:rsidR="00455F05">
        <w:t xml:space="preserve">se </w:t>
      </w:r>
      <w:r w:rsidRPr="000C5AF6">
        <w:t>justifica la motivación para solucionar las alucinaciones de la IA</w:t>
      </w:r>
      <w:r>
        <w:t>,</w:t>
      </w:r>
      <w:r w:rsidRPr="000C5AF6">
        <w:t xml:space="preserve"> </w:t>
      </w:r>
      <w:r w:rsidR="00455F05">
        <w:t xml:space="preserve">se </w:t>
      </w:r>
      <w:r w:rsidRPr="000C5AF6">
        <w:t>define</w:t>
      </w:r>
      <w:r w:rsidR="00455F05">
        <w:t>n</w:t>
      </w:r>
      <w:r w:rsidRPr="000C5AF6">
        <w:t xml:space="preserve"> los objetivos principales y específicos a alcanzar</w:t>
      </w:r>
      <w:r>
        <w:t xml:space="preserve"> y</w:t>
      </w:r>
      <w:r w:rsidR="00F10805">
        <w:t>,</w:t>
      </w:r>
      <w:r>
        <w:t xml:space="preserve"> por último</w:t>
      </w:r>
      <w:r w:rsidR="00F10805">
        <w:t>,</w:t>
      </w:r>
      <w:r>
        <w:t xml:space="preserve"> </w:t>
      </w:r>
      <w:r w:rsidR="00455F05">
        <w:t xml:space="preserve">se </w:t>
      </w:r>
      <w:r>
        <w:t>detalla</w:t>
      </w:r>
      <w:r w:rsidR="00455F05">
        <w:t>n</w:t>
      </w:r>
      <w:r>
        <w:t xml:space="preserve"> las secciones de la memoria</w:t>
      </w:r>
      <w:r w:rsidRPr="000C5AF6">
        <w:t>.</w:t>
      </w:r>
    </w:p>
    <w:p w14:paraId="5E2F499C" w14:textId="326B214A" w:rsidR="000C5AF6" w:rsidRDefault="000C5AF6" w:rsidP="000C5AF6">
      <w:pPr>
        <w:pStyle w:val="Texto"/>
        <w:numPr>
          <w:ilvl w:val="0"/>
          <w:numId w:val="144"/>
        </w:numPr>
      </w:pPr>
      <w:r w:rsidRPr="000C5AF6">
        <w:rPr>
          <w:b/>
          <w:bCs/>
        </w:rPr>
        <w:t xml:space="preserve">Metodología y </w:t>
      </w:r>
      <w:r w:rsidR="00F10805">
        <w:rPr>
          <w:b/>
          <w:bCs/>
        </w:rPr>
        <w:t>t</w:t>
      </w:r>
      <w:r w:rsidRPr="000C5AF6">
        <w:rPr>
          <w:b/>
          <w:bCs/>
        </w:rPr>
        <w:t>ecnologías</w:t>
      </w:r>
      <w:r w:rsidR="00F10805">
        <w:rPr>
          <w:b/>
          <w:bCs/>
        </w:rPr>
        <w:t xml:space="preserve"> usadas</w:t>
      </w:r>
      <w:r w:rsidRPr="000C5AF6">
        <w:rPr>
          <w:b/>
          <w:bCs/>
        </w:rPr>
        <w:t>:</w:t>
      </w:r>
      <w:r w:rsidRPr="000C5AF6">
        <w:t xml:space="preserve"> </w:t>
      </w:r>
      <w:r>
        <w:t>Se d</w:t>
      </w:r>
      <w:r w:rsidRPr="000C5AF6">
        <w:t xml:space="preserve">escribe el proceso de trabajo seguido y las herramientas </w:t>
      </w:r>
      <w:r>
        <w:t>como lenguajes y librerías utilizadas junto con los componentes adicionales necesarios.</w:t>
      </w:r>
    </w:p>
    <w:p w14:paraId="1301F4EC" w14:textId="771DEB6B" w:rsidR="000C5AF6" w:rsidRPr="000C5AF6" w:rsidRDefault="000C5AF6" w:rsidP="000C5AF6">
      <w:pPr>
        <w:pStyle w:val="Texto"/>
        <w:numPr>
          <w:ilvl w:val="0"/>
          <w:numId w:val="144"/>
        </w:numPr>
      </w:pPr>
      <w:r w:rsidRPr="000C5AF6">
        <w:rPr>
          <w:b/>
          <w:bCs/>
        </w:rPr>
        <w:t>Marco Teórico (Estado del Arte):</w:t>
      </w:r>
      <w:r w:rsidRPr="000C5AF6">
        <w:t xml:space="preserve"> </w:t>
      </w:r>
      <w:r>
        <w:t>Se detallan</w:t>
      </w:r>
      <w:r w:rsidRPr="000C5AF6">
        <w:t xml:space="preserve"> el funcionamiento de RAG, Graph-RAG y la teoría del Análisis Formal de Conceptos (FCA).</w:t>
      </w:r>
    </w:p>
    <w:p w14:paraId="5727C9C6" w14:textId="1C124F7C" w:rsidR="000C5AF6" w:rsidRPr="000C5AF6" w:rsidRDefault="000C5AF6" w:rsidP="000C5AF6">
      <w:pPr>
        <w:pStyle w:val="Texto"/>
        <w:numPr>
          <w:ilvl w:val="0"/>
          <w:numId w:val="144"/>
        </w:numPr>
      </w:pPr>
      <w:r w:rsidRPr="000C5AF6">
        <w:rPr>
          <w:b/>
          <w:bCs/>
        </w:rPr>
        <w:t>FCA en Graph-RAG:</w:t>
      </w:r>
      <w:r w:rsidRPr="000C5AF6">
        <w:t xml:space="preserve"> </w:t>
      </w:r>
      <w:r>
        <w:t xml:space="preserve">Se </w:t>
      </w:r>
      <w:r w:rsidR="00455F05">
        <w:t>recoge</w:t>
      </w:r>
      <w:r w:rsidRPr="000C5AF6">
        <w:t xml:space="preserve"> cómo </w:t>
      </w:r>
      <w:r>
        <w:t>integrar el conocimiento de FCA en los grafos de Graph-RAG.</w:t>
      </w:r>
    </w:p>
    <w:p w14:paraId="2C74A48C" w14:textId="77777777" w:rsidR="000C5AF6" w:rsidRPr="000C5AF6" w:rsidRDefault="000C5AF6" w:rsidP="000C5AF6">
      <w:pPr>
        <w:pStyle w:val="Texto"/>
        <w:numPr>
          <w:ilvl w:val="0"/>
          <w:numId w:val="144"/>
        </w:numPr>
      </w:pPr>
      <w:r w:rsidRPr="000C5AF6">
        <w:rPr>
          <w:b/>
          <w:bCs/>
        </w:rPr>
        <w:t>Desarrollo de la Aplicación Shiny:</w:t>
      </w:r>
      <w:r w:rsidRPr="000C5AF6">
        <w:t xml:space="preserve"> Detalla la implementación técnica de la interfaz visual con la que interactuará el usuario y cómo se muestran los diagramas lógicos para la </w:t>
      </w:r>
      <w:proofErr w:type="spellStart"/>
      <w:r w:rsidRPr="000C5AF6">
        <w:t>explicabilidad</w:t>
      </w:r>
      <w:proofErr w:type="spellEnd"/>
      <w:r w:rsidRPr="000C5AF6">
        <w:t>.</w:t>
      </w:r>
    </w:p>
    <w:p w14:paraId="11D94CC1" w14:textId="29BED878" w:rsidR="000C5AF6" w:rsidRPr="000C5AF6" w:rsidRDefault="000C5AF6" w:rsidP="000C5AF6">
      <w:pPr>
        <w:pStyle w:val="Texto"/>
        <w:numPr>
          <w:ilvl w:val="0"/>
          <w:numId w:val="144"/>
        </w:numPr>
      </w:pPr>
      <w:r w:rsidRPr="000C5AF6">
        <w:rPr>
          <w:b/>
          <w:bCs/>
        </w:rPr>
        <w:t xml:space="preserve">Validación </w:t>
      </w:r>
      <w:r w:rsidR="00455F05">
        <w:rPr>
          <w:b/>
          <w:bCs/>
        </w:rPr>
        <w:t>y pruebas</w:t>
      </w:r>
      <w:r w:rsidRPr="000C5AF6">
        <w:rPr>
          <w:b/>
          <w:bCs/>
        </w:rPr>
        <w:t>:</w:t>
      </w:r>
      <w:r w:rsidRPr="000C5AF6">
        <w:t xml:space="preserve"> </w:t>
      </w:r>
      <w:r w:rsidR="00F10805">
        <w:t xml:space="preserve">Demostración </w:t>
      </w:r>
      <w:r w:rsidR="009D6051">
        <w:t xml:space="preserve">final </w:t>
      </w:r>
      <w:r w:rsidR="00F10805">
        <w:t>de que</w:t>
      </w:r>
      <w:r w:rsidRPr="000C5AF6">
        <w:t xml:space="preserve"> el sistema desarrollado realmente reduce los errores y funciona mejor que los sistemas actuales.</w:t>
      </w:r>
    </w:p>
    <w:p w14:paraId="58623CF0" w14:textId="17E1C6B8" w:rsidR="000C5AF6" w:rsidRPr="000C5AF6" w:rsidRDefault="000C5AF6" w:rsidP="000C5AF6">
      <w:pPr>
        <w:pStyle w:val="Texto"/>
        <w:numPr>
          <w:ilvl w:val="0"/>
          <w:numId w:val="144"/>
        </w:numPr>
      </w:pPr>
      <w:r w:rsidRPr="000C5AF6">
        <w:rPr>
          <w:b/>
          <w:bCs/>
        </w:rPr>
        <w:t>Conclusiones y líneas futuras:</w:t>
      </w:r>
      <w:r w:rsidRPr="000C5AF6">
        <w:t xml:space="preserve"> </w:t>
      </w:r>
      <w:r w:rsidR="00F10805">
        <w:t xml:space="preserve">Se realiza un </w:t>
      </w:r>
      <w:r w:rsidRPr="000C5AF6">
        <w:t>balance sobre si se han cumplido los objetivos</w:t>
      </w:r>
      <w:r w:rsidR="00F10805">
        <w:t xml:space="preserve"> </w:t>
      </w:r>
      <w:r w:rsidRPr="000C5AF6">
        <w:t>y propone nuevas ideas o mejoras que se podrían investigar en el futuro.</w:t>
      </w:r>
    </w:p>
    <w:p w14:paraId="4BC89F33" w14:textId="4B05F803" w:rsidR="000C5AF6" w:rsidRPr="000C5AF6" w:rsidRDefault="000C5AF6" w:rsidP="000C5AF6">
      <w:pPr>
        <w:pStyle w:val="Texto"/>
        <w:numPr>
          <w:ilvl w:val="0"/>
          <w:numId w:val="144"/>
        </w:numPr>
      </w:pPr>
      <w:r w:rsidRPr="000C5AF6">
        <w:rPr>
          <w:b/>
          <w:bCs/>
        </w:rPr>
        <w:t>Referencias:</w:t>
      </w:r>
      <w:r w:rsidRPr="000C5AF6">
        <w:t xml:space="preserve"> </w:t>
      </w:r>
      <w:r w:rsidR="00F10805">
        <w:t xml:space="preserve">Se </w:t>
      </w:r>
      <w:r w:rsidR="009D6051">
        <w:t>recogen</w:t>
      </w:r>
      <w:r w:rsidR="00F10805">
        <w:t xml:space="preserve"> las diferentes referencias bibliográficas que se consultaron durante el desarrollo</w:t>
      </w:r>
      <w:r w:rsidRPr="000C5AF6">
        <w:t>.</w:t>
      </w:r>
    </w:p>
    <w:p w14:paraId="5A9FBA43" w14:textId="40996ED4" w:rsidR="00B07277" w:rsidRDefault="000C5AF6" w:rsidP="00B07277">
      <w:pPr>
        <w:pStyle w:val="Texto"/>
        <w:numPr>
          <w:ilvl w:val="0"/>
          <w:numId w:val="144"/>
        </w:numPr>
      </w:pPr>
      <w:r w:rsidRPr="000C5AF6">
        <w:rPr>
          <w:b/>
          <w:bCs/>
        </w:rPr>
        <w:t>Apéndice:</w:t>
      </w:r>
      <w:r w:rsidRPr="000C5AF6">
        <w:t xml:space="preserve"> </w:t>
      </w:r>
      <w:r w:rsidR="009D6051">
        <w:t>Se detallan</w:t>
      </w:r>
      <w:r w:rsidRPr="000C5AF6">
        <w:t xml:space="preserve"> el material extra </w:t>
      </w:r>
      <w:r w:rsidR="00F10805">
        <w:t>y el Manual de Usuario</w:t>
      </w:r>
      <w:r w:rsidRPr="000C5AF6">
        <w:t>.</w:t>
      </w:r>
    </w:p>
    <w:p w14:paraId="7C6AC013" w14:textId="77777777" w:rsidR="00F10805" w:rsidRPr="00F10805" w:rsidRDefault="00F10805" w:rsidP="00F10805">
      <w:pPr>
        <w:pStyle w:val="Texto"/>
        <w:ind w:firstLine="0"/>
      </w:pPr>
    </w:p>
    <w:p w14:paraId="6CC074F9" w14:textId="77777777" w:rsidR="001971DE" w:rsidRDefault="001971DE" w:rsidP="00B07277">
      <w:pPr>
        <w:rPr>
          <w:lang w:val="es-ES"/>
        </w:rPr>
      </w:pPr>
    </w:p>
    <w:p w14:paraId="7557B3D1" w14:textId="77777777" w:rsidR="001971DE" w:rsidRDefault="001971DE" w:rsidP="00B07277">
      <w:pPr>
        <w:rPr>
          <w:lang w:val="es-ES"/>
        </w:rPr>
      </w:pPr>
    </w:p>
    <w:p w14:paraId="7A2991E0" w14:textId="77777777" w:rsidR="001971DE" w:rsidRPr="00B07277" w:rsidRDefault="001971DE" w:rsidP="00B07277">
      <w:pPr>
        <w:rPr>
          <w:lang w:val="es-ES"/>
        </w:rPr>
      </w:pPr>
    </w:p>
    <w:p w14:paraId="3CB97548" w14:textId="77777777" w:rsidR="00353A7B" w:rsidRPr="006E21D4" w:rsidRDefault="00353A7B" w:rsidP="00353A7B">
      <w:pPr>
        <w:pStyle w:val="CaptuloNmero"/>
        <w:rPr>
          <w:lang w:val="es-ES"/>
        </w:rPr>
      </w:pPr>
      <w:r w:rsidRPr="006E21D4">
        <w:rPr>
          <w:lang w:val="es-ES"/>
        </w:rPr>
        <w:lastRenderedPageBreak/>
        <w:t xml:space="preserve"> </w:t>
      </w:r>
    </w:p>
    <w:p w14:paraId="31D515F0" w14:textId="62F239B2" w:rsidR="00353A7B" w:rsidRDefault="00F10805" w:rsidP="00353A7B">
      <w:pPr>
        <w:pStyle w:val="Captulo"/>
        <w:rPr>
          <w:lang w:val="en-US"/>
        </w:rPr>
      </w:pPr>
      <w:bookmarkStart w:id="14" w:name="_Toc223773616"/>
      <w:proofErr w:type="spellStart"/>
      <w:r>
        <w:rPr>
          <w:lang w:val="en-US"/>
        </w:rPr>
        <w:t>Metodología</w:t>
      </w:r>
      <w:proofErr w:type="spellEnd"/>
      <w:r>
        <w:rPr>
          <w:lang w:val="en-US"/>
        </w:rPr>
        <w:t xml:space="preserve"> y </w:t>
      </w:r>
      <w:proofErr w:type="spellStart"/>
      <w:r>
        <w:rPr>
          <w:lang w:val="en-US"/>
        </w:rPr>
        <w:t>tecnologías</w:t>
      </w:r>
      <w:proofErr w:type="spellEnd"/>
      <w:r>
        <w:rPr>
          <w:lang w:val="en-US"/>
        </w:rPr>
        <w:t xml:space="preserve"> </w:t>
      </w:r>
      <w:proofErr w:type="spellStart"/>
      <w:r>
        <w:rPr>
          <w:lang w:val="en-US"/>
        </w:rPr>
        <w:t>usadas</w:t>
      </w:r>
      <w:bookmarkEnd w:id="14"/>
      <w:proofErr w:type="spellEnd"/>
    </w:p>
    <w:p w14:paraId="56B7564D" w14:textId="77777777" w:rsidR="00353A7B" w:rsidRDefault="00353A7B" w:rsidP="00353A7B">
      <w:pPr>
        <w:rPr>
          <w:lang w:val="en-US"/>
        </w:rPr>
      </w:pPr>
    </w:p>
    <w:p w14:paraId="5276B811" w14:textId="0A597BAA" w:rsidR="001F5FEA" w:rsidRDefault="00415135" w:rsidP="003D0E61">
      <w:pPr>
        <w:pStyle w:val="Ttulo2"/>
        <w:rPr>
          <w:lang w:val="en-US"/>
        </w:rPr>
      </w:pPr>
      <w:r>
        <w:rPr>
          <w:lang w:val="en-US"/>
        </w:rPr>
        <w:t xml:space="preserve"> </w:t>
      </w:r>
      <w:bookmarkStart w:id="15" w:name="_Toc223773617"/>
      <w:proofErr w:type="spellStart"/>
      <w:r w:rsidR="00F10805">
        <w:rPr>
          <w:lang w:val="en-US"/>
        </w:rPr>
        <w:t>Metodología</w:t>
      </w:r>
      <w:bookmarkEnd w:id="15"/>
      <w:proofErr w:type="spellEnd"/>
    </w:p>
    <w:p w14:paraId="0EDE0578" w14:textId="77777777" w:rsidR="00F10805" w:rsidRDefault="00F10805" w:rsidP="00F10805">
      <w:pPr>
        <w:rPr>
          <w:lang w:val="en-US"/>
        </w:rPr>
      </w:pPr>
    </w:p>
    <w:p w14:paraId="5531D8B3" w14:textId="77777777" w:rsidR="00F10805" w:rsidRDefault="00F10805" w:rsidP="00F10805">
      <w:pPr>
        <w:rPr>
          <w:lang w:val="en-US"/>
        </w:rPr>
      </w:pPr>
    </w:p>
    <w:p w14:paraId="15B8D23C" w14:textId="768486BC" w:rsidR="00F10805" w:rsidRPr="00F10805" w:rsidRDefault="00F10805" w:rsidP="00F10805">
      <w:pPr>
        <w:pStyle w:val="Ttulo2"/>
        <w:rPr>
          <w:lang w:val="en-US"/>
        </w:rPr>
      </w:pPr>
      <w:bookmarkStart w:id="16" w:name="_Toc223773618"/>
      <w:proofErr w:type="spellStart"/>
      <w:r>
        <w:rPr>
          <w:lang w:val="en-US"/>
        </w:rPr>
        <w:t>Tecnologías</w:t>
      </w:r>
      <w:proofErr w:type="spellEnd"/>
      <w:r>
        <w:rPr>
          <w:lang w:val="en-US"/>
        </w:rPr>
        <w:t xml:space="preserve"> </w:t>
      </w:r>
      <w:proofErr w:type="spellStart"/>
      <w:r>
        <w:rPr>
          <w:lang w:val="en-US"/>
        </w:rPr>
        <w:t>usadas</w:t>
      </w:r>
      <w:bookmarkEnd w:id="16"/>
      <w:proofErr w:type="spellEnd"/>
    </w:p>
    <w:p w14:paraId="2F8033D3" w14:textId="77777777" w:rsidR="006C0DF7" w:rsidRDefault="006C0DF7" w:rsidP="006C0DF7">
      <w:pPr>
        <w:rPr>
          <w:lang w:val="en-US"/>
        </w:rPr>
      </w:pPr>
    </w:p>
    <w:p w14:paraId="176FA3B5" w14:textId="77777777" w:rsidR="00F10805" w:rsidRDefault="00F10805" w:rsidP="006C0DF7">
      <w:pPr>
        <w:rPr>
          <w:lang w:val="en-US"/>
        </w:rPr>
      </w:pPr>
    </w:p>
    <w:p w14:paraId="1B95DFD4" w14:textId="77777777" w:rsidR="00455F05" w:rsidRDefault="00455F05" w:rsidP="006C0DF7">
      <w:pPr>
        <w:rPr>
          <w:lang w:val="en-US"/>
        </w:rPr>
      </w:pPr>
    </w:p>
    <w:p w14:paraId="54FF40B2" w14:textId="77777777" w:rsidR="00F10805" w:rsidRPr="00455F05" w:rsidRDefault="00F10805" w:rsidP="006C0DF7">
      <w:pPr>
        <w:pStyle w:val="CaptuloNmero"/>
        <w:rPr>
          <w:lang w:val="en-US"/>
        </w:rPr>
      </w:pPr>
    </w:p>
    <w:p w14:paraId="164F6C62" w14:textId="77777777" w:rsidR="00F10805" w:rsidRDefault="00F10805" w:rsidP="006C0DF7">
      <w:pPr>
        <w:rPr>
          <w:lang w:val="en-US"/>
        </w:rPr>
      </w:pPr>
    </w:p>
    <w:p w14:paraId="4312A973" w14:textId="023D6C54" w:rsidR="00F10805" w:rsidRDefault="00455F05" w:rsidP="00455F05">
      <w:pPr>
        <w:pStyle w:val="Captulo"/>
        <w:rPr>
          <w:lang w:val="en-US"/>
        </w:rPr>
      </w:pPr>
      <w:bookmarkStart w:id="17" w:name="_Toc223773619"/>
      <w:r>
        <w:rPr>
          <w:lang w:val="en-US"/>
        </w:rPr>
        <w:t xml:space="preserve">Marco </w:t>
      </w:r>
      <w:proofErr w:type="spellStart"/>
      <w:r>
        <w:rPr>
          <w:lang w:val="en-US"/>
        </w:rPr>
        <w:t>teórico</w:t>
      </w:r>
      <w:bookmarkEnd w:id="17"/>
      <w:proofErr w:type="spellEnd"/>
    </w:p>
    <w:p w14:paraId="34D5B8D4" w14:textId="77777777" w:rsidR="00F10805" w:rsidRDefault="00F10805" w:rsidP="006C0DF7">
      <w:pPr>
        <w:rPr>
          <w:lang w:val="en-US"/>
        </w:rPr>
      </w:pPr>
    </w:p>
    <w:p w14:paraId="27A841C2" w14:textId="77777777" w:rsidR="00F10805" w:rsidRDefault="00F10805" w:rsidP="006C0DF7">
      <w:pPr>
        <w:rPr>
          <w:lang w:val="en-US"/>
        </w:rPr>
      </w:pPr>
    </w:p>
    <w:p w14:paraId="2149014D" w14:textId="77777777" w:rsidR="00F10805" w:rsidRDefault="00F10805" w:rsidP="006C0DF7">
      <w:pPr>
        <w:rPr>
          <w:lang w:val="en-US"/>
        </w:rPr>
      </w:pPr>
    </w:p>
    <w:p w14:paraId="0E2B8365" w14:textId="77777777" w:rsidR="00F10805" w:rsidRDefault="00F10805" w:rsidP="006C0DF7">
      <w:pPr>
        <w:rPr>
          <w:lang w:val="en-US"/>
        </w:rPr>
      </w:pPr>
    </w:p>
    <w:p w14:paraId="01DF233F" w14:textId="3804372D" w:rsidR="00F10805" w:rsidRDefault="00455F05" w:rsidP="006C0DF7">
      <w:pPr>
        <w:rPr>
          <w:lang w:val="en-US"/>
        </w:rPr>
      </w:pPr>
      <w:r>
        <w:rPr>
          <w:lang w:val="en-US"/>
        </w:rPr>
        <w:lastRenderedPageBreak/>
        <w:t>------------</w:t>
      </w:r>
    </w:p>
    <w:p w14:paraId="68F352B0" w14:textId="77777777" w:rsidR="00F10805" w:rsidRDefault="00F10805" w:rsidP="006C0DF7">
      <w:pPr>
        <w:rPr>
          <w:lang w:val="en-US"/>
        </w:rPr>
      </w:pPr>
    </w:p>
    <w:p w14:paraId="42824CB5" w14:textId="77777777" w:rsidR="00F10805" w:rsidRDefault="00F10805" w:rsidP="006C0DF7">
      <w:pPr>
        <w:rPr>
          <w:lang w:val="en-US"/>
        </w:rPr>
      </w:pPr>
    </w:p>
    <w:p w14:paraId="6163251D" w14:textId="77777777" w:rsidR="00F10805" w:rsidRPr="00455F05" w:rsidRDefault="00F10805" w:rsidP="006C0DF7">
      <w:pPr>
        <w:pStyle w:val="CaptuloNmero"/>
        <w:rPr>
          <w:lang w:val="en-US"/>
        </w:rPr>
      </w:pPr>
    </w:p>
    <w:p w14:paraId="183A8483" w14:textId="7ADE84E5" w:rsidR="00F10805" w:rsidRDefault="00455F05" w:rsidP="00455F05">
      <w:pPr>
        <w:pStyle w:val="Captulo"/>
        <w:ind w:left="2552"/>
        <w:rPr>
          <w:lang w:val="en-US"/>
        </w:rPr>
      </w:pPr>
      <w:bookmarkStart w:id="18" w:name="_Toc223773620"/>
      <w:r>
        <w:rPr>
          <w:lang w:val="en-US"/>
        </w:rPr>
        <w:t xml:space="preserve">FCA </w:t>
      </w:r>
      <w:proofErr w:type="spellStart"/>
      <w:r>
        <w:rPr>
          <w:lang w:val="en-US"/>
        </w:rPr>
        <w:t>en</w:t>
      </w:r>
      <w:proofErr w:type="spellEnd"/>
      <w:r>
        <w:rPr>
          <w:lang w:val="en-US"/>
        </w:rPr>
        <w:t xml:space="preserve"> Graph-RAG</w:t>
      </w:r>
      <w:bookmarkEnd w:id="18"/>
    </w:p>
    <w:p w14:paraId="71845191" w14:textId="77777777" w:rsidR="00F10805" w:rsidRDefault="00F10805" w:rsidP="006C0DF7">
      <w:pPr>
        <w:rPr>
          <w:lang w:val="en-US"/>
        </w:rPr>
      </w:pPr>
    </w:p>
    <w:p w14:paraId="01D9A489" w14:textId="77777777" w:rsidR="00F10805" w:rsidRDefault="00F10805" w:rsidP="006C0DF7">
      <w:pPr>
        <w:rPr>
          <w:lang w:val="en-US"/>
        </w:rPr>
      </w:pPr>
    </w:p>
    <w:p w14:paraId="1F59F2ED" w14:textId="77777777" w:rsidR="00F10805" w:rsidRDefault="00F10805" w:rsidP="006C0DF7">
      <w:pPr>
        <w:rPr>
          <w:lang w:val="en-US"/>
        </w:rPr>
      </w:pPr>
    </w:p>
    <w:p w14:paraId="10D4C5F0" w14:textId="260F0F1C" w:rsidR="00F10805" w:rsidRDefault="00455F05" w:rsidP="006C0DF7">
      <w:pPr>
        <w:rPr>
          <w:lang w:val="en-US"/>
        </w:rPr>
      </w:pPr>
      <w:r>
        <w:rPr>
          <w:lang w:val="en-US"/>
        </w:rPr>
        <w:t>-----------</w:t>
      </w:r>
    </w:p>
    <w:p w14:paraId="7305244F" w14:textId="77777777" w:rsidR="00455F05" w:rsidRDefault="00455F05" w:rsidP="006C0DF7">
      <w:pPr>
        <w:rPr>
          <w:lang w:val="en-US"/>
        </w:rPr>
      </w:pPr>
    </w:p>
    <w:p w14:paraId="74EF1B6E" w14:textId="77777777" w:rsidR="00F10805" w:rsidRDefault="00F10805" w:rsidP="006C0DF7">
      <w:pPr>
        <w:rPr>
          <w:lang w:val="en-US"/>
        </w:rPr>
      </w:pPr>
    </w:p>
    <w:p w14:paraId="6C658D88" w14:textId="77777777" w:rsidR="00F10805" w:rsidRDefault="00F10805" w:rsidP="006C0DF7">
      <w:pPr>
        <w:rPr>
          <w:lang w:val="en-US"/>
        </w:rPr>
      </w:pPr>
    </w:p>
    <w:p w14:paraId="77085FC9" w14:textId="77777777" w:rsidR="00F10805" w:rsidRDefault="00F10805" w:rsidP="006C0DF7">
      <w:pPr>
        <w:rPr>
          <w:lang w:val="en-US"/>
        </w:rPr>
      </w:pPr>
    </w:p>
    <w:p w14:paraId="4315BB7A" w14:textId="77777777" w:rsidR="00455F05" w:rsidRDefault="00455F05" w:rsidP="006C0DF7">
      <w:pPr>
        <w:rPr>
          <w:lang w:val="en-US"/>
        </w:rPr>
      </w:pPr>
    </w:p>
    <w:p w14:paraId="528CCC8C" w14:textId="77777777" w:rsidR="00455F05" w:rsidRDefault="00455F05" w:rsidP="006C0DF7">
      <w:pPr>
        <w:rPr>
          <w:lang w:val="en-US"/>
        </w:rPr>
      </w:pPr>
    </w:p>
    <w:p w14:paraId="724E5D7E" w14:textId="77777777" w:rsidR="00455F05" w:rsidRDefault="00455F05" w:rsidP="006C0DF7">
      <w:pPr>
        <w:rPr>
          <w:lang w:val="en-US"/>
        </w:rPr>
      </w:pPr>
    </w:p>
    <w:p w14:paraId="2A523920" w14:textId="77777777" w:rsidR="00455F05" w:rsidRDefault="00455F05" w:rsidP="006C0DF7">
      <w:pPr>
        <w:rPr>
          <w:lang w:val="en-US"/>
        </w:rPr>
      </w:pPr>
    </w:p>
    <w:p w14:paraId="03C08362" w14:textId="77777777" w:rsidR="00455F05" w:rsidRDefault="00455F05" w:rsidP="006C0DF7">
      <w:pPr>
        <w:rPr>
          <w:lang w:val="en-US"/>
        </w:rPr>
      </w:pPr>
    </w:p>
    <w:p w14:paraId="52C99780" w14:textId="77777777" w:rsidR="00455F05" w:rsidRDefault="00455F05" w:rsidP="006C0DF7">
      <w:pPr>
        <w:rPr>
          <w:lang w:val="en-US"/>
        </w:rPr>
      </w:pPr>
    </w:p>
    <w:p w14:paraId="3513EDC0" w14:textId="77777777" w:rsidR="00455F05" w:rsidRDefault="00455F05" w:rsidP="006C0DF7">
      <w:pPr>
        <w:rPr>
          <w:lang w:val="en-US"/>
        </w:rPr>
      </w:pPr>
    </w:p>
    <w:p w14:paraId="5DCA9B65" w14:textId="77777777" w:rsidR="00455F05" w:rsidRDefault="00455F05" w:rsidP="006C0DF7">
      <w:pPr>
        <w:rPr>
          <w:lang w:val="en-US"/>
        </w:rPr>
      </w:pPr>
    </w:p>
    <w:p w14:paraId="7BA07645" w14:textId="77777777" w:rsidR="00455F05" w:rsidRDefault="00455F05" w:rsidP="006C0DF7">
      <w:pPr>
        <w:rPr>
          <w:lang w:val="en-US"/>
        </w:rPr>
      </w:pPr>
    </w:p>
    <w:p w14:paraId="7AF850D9" w14:textId="77777777" w:rsidR="00455F05" w:rsidRDefault="00455F05" w:rsidP="006C0DF7">
      <w:pPr>
        <w:rPr>
          <w:lang w:val="en-US"/>
        </w:rPr>
      </w:pPr>
    </w:p>
    <w:p w14:paraId="2EB4633D" w14:textId="77777777" w:rsidR="00F10805" w:rsidRDefault="00F10805" w:rsidP="00455F05">
      <w:pPr>
        <w:pStyle w:val="CaptuloNmero"/>
        <w:rPr>
          <w:lang w:val="en-US"/>
        </w:rPr>
      </w:pPr>
    </w:p>
    <w:p w14:paraId="6ACB80DC" w14:textId="57A83BB9" w:rsidR="00F10805" w:rsidRDefault="00455F05" w:rsidP="00455F05">
      <w:pPr>
        <w:pStyle w:val="Captulo"/>
        <w:rPr>
          <w:lang w:val="en-US"/>
        </w:rPr>
      </w:pPr>
      <w:bookmarkStart w:id="19" w:name="_Toc223773621"/>
      <w:r>
        <w:rPr>
          <w:lang w:val="en-US"/>
        </w:rPr>
        <w:t xml:space="preserve">Desarrollo </w:t>
      </w:r>
      <w:proofErr w:type="spellStart"/>
      <w:r>
        <w:rPr>
          <w:lang w:val="en-US"/>
        </w:rPr>
        <w:t>aplicación</w:t>
      </w:r>
      <w:proofErr w:type="spellEnd"/>
      <w:r>
        <w:rPr>
          <w:lang w:val="en-US"/>
        </w:rPr>
        <w:t xml:space="preserve"> Shiny</w:t>
      </w:r>
      <w:bookmarkEnd w:id="19"/>
    </w:p>
    <w:p w14:paraId="27E2BF33" w14:textId="77777777" w:rsidR="00F10805" w:rsidRDefault="00F10805" w:rsidP="006C0DF7">
      <w:pPr>
        <w:rPr>
          <w:lang w:val="en-US"/>
        </w:rPr>
      </w:pPr>
    </w:p>
    <w:p w14:paraId="66385185" w14:textId="77777777" w:rsidR="00F10805" w:rsidRDefault="00F10805" w:rsidP="006C0DF7">
      <w:pPr>
        <w:rPr>
          <w:lang w:val="en-US"/>
        </w:rPr>
      </w:pPr>
    </w:p>
    <w:p w14:paraId="0E434D2D" w14:textId="77777777" w:rsidR="00F10805" w:rsidRDefault="00F10805" w:rsidP="006C0DF7">
      <w:pPr>
        <w:rPr>
          <w:lang w:val="en-US"/>
        </w:rPr>
      </w:pPr>
    </w:p>
    <w:p w14:paraId="79B2C167" w14:textId="43C0989F" w:rsidR="00F10805" w:rsidRDefault="00455F05" w:rsidP="006C0DF7">
      <w:pPr>
        <w:rPr>
          <w:lang w:val="en-US"/>
        </w:rPr>
      </w:pPr>
      <w:r>
        <w:rPr>
          <w:lang w:val="en-US"/>
        </w:rPr>
        <w:t>----------------</w:t>
      </w:r>
    </w:p>
    <w:p w14:paraId="34D8E801" w14:textId="77777777" w:rsidR="00455F05" w:rsidRDefault="00455F05" w:rsidP="006C0DF7">
      <w:pPr>
        <w:rPr>
          <w:lang w:val="en-US"/>
        </w:rPr>
      </w:pPr>
    </w:p>
    <w:p w14:paraId="5939BDB4" w14:textId="77777777" w:rsidR="00F10805" w:rsidRDefault="00F10805" w:rsidP="006C0DF7">
      <w:pPr>
        <w:rPr>
          <w:lang w:val="en-US"/>
        </w:rPr>
      </w:pPr>
    </w:p>
    <w:p w14:paraId="2A586654" w14:textId="77777777" w:rsidR="00F10805" w:rsidRDefault="00F10805" w:rsidP="006C0DF7">
      <w:pPr>
        <w:rPr>
          <w:lang w:val="en-US"/>
        </w:rPr>
      </w:pPr>
    </w:p>
    <w:p w14:paraId="37506B70" w14:textId="77777777" w:rsidR="00F10805" w:rsidRDefault="00F10805" w:rsidP="006C0DF7">
      <w:pPr>
        <w:rPr>
          <w:lang w:val="en-US"/>
        </w:rPr>
      </w:pPr>
    </w:p>
    <w:p w14:paraId="4CDEA6F6" w14:textId="77777777" w:rsidR="00F10805" w:rsidRDefault="00F10805" w:rsidP="006C0DF7">
      <w:pPr>
        <w:rPr>
          <w:lang w:val="en-US"/>
        </w:rPr>
      </w:pPr>
    </w:p>
    <w:p w14:paraId="3219D7CE" w14:textId="77777777" w:rsidR="00F10805" w:rsidRPr="00455F05" w:rsidRDefault="00F10805" w:rsidP="006C0DF7">
      <w:pPr>
        <w:pStyle w:val="CaptuloNmero"/>
        <w:rPr>
          <w:lang w:val="en-US"/>
        </w:rPr>
      </w:pPr>
    </w:p>
    <w:p w14:paraId="322E9F72" w14:textId="1BD0767C" w:rsidR="00F10805" w:rsidRDefault="00455F05" w:rsidP="00455F05">
      <w:pPr>
        <w:pStyle w:val="Captulo"/>
        <w:rPr>
          <w:lang w:val="en-US"/>
        </w:rPr>
      </w:pPr>
      <w:bookmarkStart w:id="20" w:name="_Toc223773622"/>
      <w:proofErr w:type="spellStart"/>
      <w:r>
        <w:rPr>
          <w:lang w:val="en-US"/>
        </w:rPr>
        <w:t>Validación</w:t>
      </w:r>
      <w:proofErr w:type="spellEnd"/>
      <w:r>
        <w:rPr>
          <w:lang w:val="en-US"/>
        </w:rPr>
        <w:t xml:space="preserve"> y </w:t>
      </w:r>
      <w:proofErr w:type="spellStart"/>
      <w:r>
        <w:rPr>
          <w:lang w:val="en-US"/>
        </w:rPr>
        <w:t>pruebas</w:t>
      </w:r>
      <w:bookmarkEnd w:id="20"/>
      <w:proofErr w:type="spellEnd"/>
    </w:p>
    <w:p w14:paraId="45778E32" w14:textId="77777777" w:rsidR="00F10805" w:rsidRDefault="00F10805" w:rsidP="006C0DF7">
      <w:pPr>
        <w:rPr>
          <w:lang w:val="en-US"/>
        </w:rPr>
      </w:pPr>
    </w:p>
    <w:p w14:paraId="1F4AA90E" w14:textId="0397E333" w:rsidR="00F10805" w:rsidRDefault="00455F05" w:rsidP="006C0DF7">
      <w:pPr>
        <w:rPr>
          <w:lang w:val="en-US"/>
        </w:rPr>
      </w:pPr>
      <w:r>
        <w:rPr>
          <w:lang w:val="en-US"/>
        </w:rPr>
        <w:t>------------</w:t>
      </w:r>
    </w:p>
    <w:p w14:paraId="59035CBB" w14:textId="77777777" w:rsidR="00F10805" w:rsidRDefault="00F10805" w:rsidP="006C0DF7">
      <w:pPr>
        <w:rPr>
          <w:lang w:val="en-US"/>
        </w:rPr>
      </w:pPr>
    </w:p>
    <w:p w14:paraId="51322C3B" w14:textId="77777777" w:rsidR="00F10805" w:rsidRDefault="00F10805" w:rsidP="006C0DF7">
      <w:pPr>
        <w:rPr>
          <w:lang w:val="en-US"/>
        </w:rPr>
      </w:pPr>
    </w:p>
    <w:p w14:paraId="75DED033" w14:textId="77777777" w:rsidR="00F10805" w:rsidRDefault="00F10805" w:rsidP="006C0DF7">
      <w:pPr>
        <w:rPr>
          <w:lang w:val="en-US"/>
        </w:rPr>
      </w:pPr>
    </w:p>
    <w:p w14:paraId="7EA5B66C" w14:textId="77777777" w:rsidR="00F10805" w:rsidRDefault="00F10805" w:rsidP="006C0DF7">
      <w:pPr>
        <w:rPr>
          <w:lang w:val="en-US"/>
        </w:rPr>
      </w:pPr>
    </w:p>
    <w:p w14:paraId="62C2F9CE" w14:textId="77777777" w:rsidR="00F10805" w:rsidRPr="00455F05" w:rsidRDefault="00F10805" w:rsidP="006C0DF7">
      <w:pPr>
        <w:pStyle w:val="CaptuloNmero"/>
        <w:rPr>
          <w:lang w:val="en-US"/>
        </w:rPr>
      </w:pPr>
    </w:p>
    <w:p w14:paraId="7BC6FD6C" w14:textId="7048F6DE" w:rsidR="00F10805" w:rsidRDefault="00455F05" w:rsidP="00455F05">
      <w:pPr>
        <w:pStyle w:val="Captulo"/>
        <w:rPr>
          <w:lang w:val="en-US"/>
        </w:rPr>
      </w:pPr>
      <w:bookmarkStart w:id="21" w:name="_Toc223773623"/>
      <w:proofErr w:type="spellStart"/>
      <w:r>
        <w:rPr>
          <w:lang w:val="en-US"/>
        </w:rPr>
        <w:t>Conclusiones</w:t>
      </w:r>
      <w:proofErr w:type="spellEnd"/>
      <w:r>
        <w:rPr>
          <w:lang w:val="en-US"/>
        </w:rPr>
        <w:t xml:space="preserve"> y </w:t>
      </w:r>
      <w:proofErr w:type="spellStart"/>
      <w:r>
        <w:rPr>
          <w:lang w:val="en-US"/>
        </w:rPr>
        <w:t>líneas</w:t>
      </w:r>
      <w:proofErr w:type="spellEnd"/>
      <w:r>
        <w:rPr>
          <w:lang w:val="en-US"/>
        </w:rPr>
        <w:t xml:space="preserve"> </w:t>
      </w:r>
      <w:proofErr w:type="spellStart"/>
      <w:r>
        <w:rPr>
          <w:lang w:val="en-US"/>
        </w:rPr>
        <w:t>futuras</w:t>
      </w:r>
      <w:bookmarkEnd w:id="21"/>
      <w:proofErr w:type="spellEnd"/>
    </w:p>
    <w:p w14:paraId="034CC1AD" w14:textId="77777777" w:rsidR="00F10805" w:rsidRDefault="00F10805" w:rsidP="006C0DF7">
      <w:pPr>
        <w:rPr>
          <w:lang w:val="en-US"/>
        </w:rPr>
      </w:pPr>
    </w:p>
    <w:p w14:paraId="68AFED5F" w14:textId="55EAAD02" w:rsidR="00F10805" w:rsidRDefault="00455F05" w:rsidP="006C0DF7">
      <w:pPr>
        <w:rPr>
          <w:lang w:val="en-US"/>
        </w:rPr>
      </w:pPr>
      <w:r>
        <w:rPr>
          <w:lang w:val="en-US"/>
        </w:rPr>
        <w:t>-------------------</w:t>
      </w:r>
    </w:p>
    <w:p w14:paraId="56C7F782" w14:textId="77777777" w:rsidR="00F10805" w:rsidRDefault="00F10805" w:rsidP="006C0DF7">
      <w:pPr>
        <w:rPr>
          <w:lang w:val="en-US"/>
        </w:rPr>
      </w:pPr>
    </w:p>
    <w:p w14:paraId="31DA67A5" w14:textId="77777777" w:rsidR="00F10805" w:rsidRDefault="00F10805" w:rsidP="006C0DF7">
      <w:pPr>
        <w:rPr>
          <w:lang w:val="en-US"/>
        </w:rPr>
      </w:pPr>
    </w:p>
    <w:p w14:paraId="5CA9D7DC" w14:textId="77777777" w:rsidR="00F10805" w:rsidRDefault="00F10805" w:rsidP="006C0DF7">
      <w:pPr>
        <w:rPr>
          <w:lang w:val="en-US"/>
        </w:rPr>
      </w:pPr>
    </w:p>
    <w:p w14:paraId="674053F2" w14:textId="77777777" w:rsidR="00F10805" w:rsidRDefault="00F10805" w:rsidP="006C0DF7">
      <w:pPr>
        <w:rPr>
          <w:lang w:val="en-US"/>
        </w:rPr>
      </w:pPr>
    </w:p>
    <w:p w14:paraId="26E3DF03" w14:textId="77777777" w:rsidR="00F10805" w:rsidRDefault="00F10805" w:rsidP="006C0DF7">
      <w:pPr>
        <w:rPr>
          <w:lang w:val="en-US"/>
        </w:rPr>
      </w:pPr>
    </w:p>
    <w:p w14:paraId="1FE77964" w14:textId="77777777" w:rsidR="00F10805" w:rsidRDefault="00F10805" w:rsidP="006C0DF7">
      <w:pPr>
        <w:rPr>
          <w:lang w:val="en-US"/>
        </w:rPr>
      </w:pPr>
    </w:p>
    <w:p w14:paraId="27FD04ED" w14:textId="77777777" w:rsidR="00F10805" w:rsidRDefault="00F10805" w:rsidP="006C0DF7">
      <w:pPr>
        <w:rPr>
          <w:lang w:val="en-US"/>
        </w:rPr>
      </w:pPr>
    </w:p>
    <w:p w14:paraId="03449E17" w14:textId="77777777" w:rsidR="00F10805" w:rsidRDefault="00F10805" w:rsidP="006C0DF7">
      <w:pPr>
        <w:rPr>
          <w:lang w:val="en-US"/>
        </w:rPr>
      </w:pPr>
    </w:p>
    <w:p w14:paraId="75621909" w14:textId="77777777" w:rsidR="00F10805" w:rsidRDefault="00F10805" w:rsidP="006C0DF7">
      <w:pPr>
        <w:rPr>
          <w:lang w:val="en-US"/>
        </w:rPr>
      </w:pPr>
    </w:p>
    <w:p w14:paraId="367B60CB" w14:textId="77777777" w:rsidR="00F10805" w:rsidRDefault="00F10805" w:rsidP="006C0DF7">
      <w:pPr>
        <w:rPr>
          <w:lang w:val="en-US"/>
        </w:rPr>
      </w:pPr>
    </w:p>
    <w:p w14:paraId="06F57EB4" w14:textId="77777777" w:rsidR="00F10805" w:rsidRDefault="00F10805" w:rsidP="006C0DF7">
      <w:pPr>
        <w:rPr>
          <w:lang w:val="en-US"/>
        </w:rPr>
      </w:pPr>
    </w:p>
    <w:p w14:paraId="326AD11A" w14:textId="77777777" w:rsidR="00F10805" w:rsidRDefault="00F10805" w:rsidP="006C0DF7">
      <w:pPr>
        <w:rPr>
          <w:lang w:val="en-US"/>
        </w:rPr>
      </w:pPr>
    </w:p>
    <w:p w14:paraId="7DC335FA" w14:textId="77777777" w:rsidR="00F10805" w:rsidRDefault="00F10805" w:rsidP="006C0DF7">
      <w:pPr>
        <w:rPr>
          <w:lang w:val="en-US"/>
        </w:rPr>
      </w:pPr>
    </w:p>
    <w:p w14:paraId="74F7700D" w14:textId="77777777" w:rsidR="00F10805" w:rsidRDefault="00F10805" w:rsidP="006C0DF7">
      <w:pPr>
        <w:rPr>
          <w:lang w:val="en-US"/>
        </w:rPr>
      </w:pPr>
    </w:p>
    <w:p w14:paraId="6799689C" w14:textId="77777777" w:rsidR="00F10805" w:rsidRDefault="00F10805" w:rsidP="006C0DF7">
      <w:pPr>
        <w:rPr>
          <w:lang w:val="en-US"/>
        </w:rPr>
      </w:pPr>
    </w:p>
    <w:p w14:paraId="6BA48C36" w14:textId="77777777" w:rsidR="00F10805" w:rsidRDefault="00F10805" w:rsidP="006C0DF7">
      <w:pPr>
        <w:rPr>
          <w:lang w:val="en-US"/>
        </w:rPr>
      </w:pPr>
    </w:p>
    <w:p w14:paraId="7A7BD465" w14:textId="77777777" w:rsidR="00F10805" w:rsidRDefault="00F10805" w:rsidP="006C0DF7">
      <w:pPr>
        <w:rPr>
          <w:lang w:val="en-US"/>
        </w:rPr>
      </w:pPr>
    </w:p>
    <w:p w14:paraId="36922A4A" w14:textId="77777777" w:rsidR="00F10805" w:rsidRDefault="00F10805" w:rsidP="006C0DF7">
      <w:pPr>
        <w:rPr>
          <w:lang w:val="en-US"/>
        </w:rPr>
      </w:pPr>
    </w:p>
    <w:p w14:paraId="6CB8DBBC" w14:textId="77777777" w:rsidR="00F10805" w:rsidRDefault="00F10805" w:rsidP="006C0DF7">
      <w:pPr>
        <w:rPr>
          <w:lang w:val="en-US"/>
        </w:rPr>
      </w:pPr>
    </w:p>
    <w:p w14:paraId="5E69F6B8" w14:textId="77777777" w:rsidR="00F10805" w:rsidRDefault="00F10805" w:rsidP="006C0DF7">
      <w:pPr>
        <w:rPr>
          <w:lang w:val="en-US"/>
        </w:rPr>
      </w:pPr>
    </w:p>
    <w:p w14:paraId="425544EB" w14:textId="77777777" w:rsidR="00F10805" w:rsidRDefault="00F10805" w:rsidP="006C0DF7">
      <w:pPr>
        <w:rPr>
          <w:lang w:val="en-US"/>
        </w:rPr>
      </w:pPr>
    </w:p>
    <w:p w14:paraId="1E0821C8" w14:textId="77777777" w:rsidR="00665F9A" w:rsidRPr="00DC5417" w:rsidRDefault="00665F9A" w:rsidP="00B2671C">
      <w:pPr>
        <w:pStyle w:val="Captulo"/>
        <w:rPr>
          <w:lang w:val="en-US"/>
        </w:rPr>
      </w:pPr>
      <w:bookmarkStart w:id="22" w:name="_Toc505373798"/>
      <w:bookmarkStart w:id="23" w:name="_Toc223773624"/>
      <w:proofErr w:type="spellStart"/>
      <w:r w:rsidRPr="00DC5417">
        <w:rPr>
          <w:lang w:val="en-US"/>
        </w:rPr>
        <w:lastRenderedPageBreak/>
        <w:t>Referencias</w:t>
      </w:r>
      <w:bookmarkEnd w:id="22"/>
      <w:bookmarkEnd w:id="23"/>
      <w:proofErr w:type="spellEnd"/>
    </w:p>
    <w:p w14:paraId="3904C36F" w14:textId="77777777" w:rsidR="00B2671C" w:rsidRDefault="00B2671C" w:rsidP="009F27AC">
      <w:pPr>
        <w:rPr>
          <w:lang w:val="en-US"/>
        </w:rPr>
      </w:pPr>
    </w:p>
    <w:p w14:paraId="06CA4D23" w14:textId="77777777" w:rsidR="009F27AC" w:rsidRPr="00A4264F" w:rsidRDefault="009F27AC" w:rsidP="00A4264F"/>
    <w:p w14:paraId="19FDDE61" w14:textId="77777777" w:rsidR="00B07277" w:rsidRPr="00B07277" w:rsidRDefault="00B07277" w:rsidP="00B07277">
      <w:pPr>
        <w:pStyle w:val="Referencias"/>
        <w:numPr>
          <w:ilvl w:val="0"/>
          <w:numId w:val="137"/>
        </w:numPr>
      </w:pPr>
      <w:bookmarkStart w:id="24" w:name="_Ref202553194"/>
      <w:r w:rsidRPr="00B07277">
        <w:t>I. H. Witten and E. Frank, Data Mining: Practical Machine Learning Tools and Techniques, 2nd ed. San Francisco, CA: Morgan Kaufmann, 2005.</w:t>
      </w:r>
      <w:bookmarkEnd w:id="24"/>
    </w:p>
    <w:p w14:paraId="3B48FE97" w14:textId="77777777" w:rsidR="00B07277" w:rsidRPr="00B07277" w:rsidRDefault="00B07277" w:rsidP="00B07277">
      <w:pPr>
        <w:pStyle w:val="Referencias"/>
        <w:ind w:left="720"/>
      </w:pPr>
      <w:r w:rsidRPr="00B07277">
        <w:t>(Libro)</w:t>
      </w:r>
    </w:p>
    <w:p w14:paraId="7A5BA80A" w14:textId="77777777" w:rsidR="00B07277" w:rsidRPr="00B07277" w:rsidRDefault="00B07277" w:rsidP="00B07277">
      <w:pPr>
        <w:pStyle w:val="Referencias"/>
        <w:numPr>
          <w:ilvl w:val="0"/>
          <w:numId w:val="137"/>
        </w:numPr>
      </w:pPr>
      <w:r w:rsidRPr="00B07277">
        <w:t>J. A. Smith and R. Doe, “Improving software reliability through automated testing,” Journal of Software Engineering, vol. 15, no. 2, pp. 123–135, Mar. 2020.</w:t>
      </w:r>
    </w:p>
    <w:p w14:paraId="294A88E3" w14:textId="77777777" w:rsidR="00B07277" w:rsidRPr="00B07277" w:rsidRDefault="00B07277" w:rsidP="00B07277">
      <w:pPr>
        <w:pStyle w:val="Referencias"/>
        <w:ind w:left="720"/>
      </w:pPr>
      <w:r w:rsidRPr="00B07277">
        <w:t>(Artículo de revista científica)</w:t>
      </w:r>
    </w:p>
    <w:p w14:paraId="2B722CAE" w14:textId="77777777" w:rsidR="00B07277" w:rsidRPr="00B07277" w:rsidRDefault="00B07277" w:rsidP="00B07277">
      <w:pPr>
        <w:pStyle w:val="Referencias"/>
        <w:numPr>
          <w:ilvl w:val="0"/>
          <w:numId w:val="137"/>
        </w:numPr>
      </w:pPr>
      <w:r w:rsidRPr="00B07277">
        <w:t>M. Pérez and L. González, “A framework for health data integration using FHIR,” in Proc. Int. Conf. Health Informatics, Valencia, Spain, 2021, pp. 45–50.</w:t>
      </w:r>
    </w:p>
    <w:p w14:paraId="5628DC3C" w14:textId="77777777" w:rsidR="00B07277" w:rsidRPr="00B07277" w:rsidRDefault="00B07277" w:rsidP="00B07277">
      <w:pPr>
        <w:pStyle w:val="Referencias"/>
        <w:ind w:left="720"/>
      </w:pPr>
      <w:r w:rsidRPr="00B07277">
        <w:t>(Artículo de congreso)</w:t>
      </w:r>
    </w:p>
    <w:p w14:paraId="7895DF82" w14:textId="77777777" w:rsidR="00B07277" w:rsidRPr="00B07277" w:rsidRDefault="00B07277" w:rsidP="00B07277">
      <w:pPr>
        <w:pStyle w:val="Referencias"/>
        <w:numPr>
          <w:ilvl w:val="0"/>
          <w:numId w:val="137"/>
        </w:numPr>
      </w:pPr>
      <w:r w:rsidRPr="00B07277">
        <w:t>World Health Organization, “Digital health: Transforming health systems,” WHO, 2023. [Online]. Available: https://www.who.int [Accessed: Jul. 4, 2025].</w:t>
      </w:r>
    </w:p>
    <w:p w14:paraId="28AC65C7" w14:textId="77777777" w:rsidR="00B07277" w:rsidRPr="00B07277" w:rsidRDefault="00B07277" w:rsidP="00B07277">
      <w:pPr>
        <w:pStyle w:val="Referencias"/>
        <w:ind w:left="720"/>
      </w:pPr>
      <w:r w:rsidRPr="00B07277">
        <w:t>(Página web institucional)</w:t>
      </w:r>
    </w:p>
    <w:p w14:paraId="78C95E54" w14:textId="77777777" w:rsidR="00B07277" w:rsidRPr="00B07277" w:rsidRDefault="00B07277" w:rsidP="00B07277">
      <w:pPr>
        <w:pStyle w:val="Referencias"/>
        <w:numPr>
          <w:ilvl w:val="0"/>
          <w:numId w:val="137"/>
        </w:numPr>
        <w:rPr>
          <w:lang w:val="es-ES"/>
        </w:rPr>
      </w:pPr>
      <w:r w:rsidRPr="00B07277">
        <w:rPr>
          <w:lang w:val="es-ES"/>
        </w:rPr>
        <w:t>A. Rodríguez, “Desarrollo de una aplicación web para la gestión de pacientes crónicos,” TFG, Univ. de Málaga, Málaga, España, 2022.</w:t>
      </w:r>
    </w:p>
    <w:p w14:paraId="6034B0F4" w14:textId="77777777" w:rsidR="00B07277" w:rsidRPr="00B07277" w:rsidRDefault="00B07277" w:rsidP="00B07277">
      <w:pPr>
        <w:pStyle w:val="Referencias"/>
        <w:ind w:left="720"/>
        <w:rPr>
          <w:lang w:val="es-ES"/>
        </w:rPr>
      </w:pPr>
      <w:r w:rsidRPr="00B07277">
        <w:rPr>
          <w:lang w:val="es-ES"/>
        </w:rPr>
        <w:t>(Trabajo académico)</w:t>
      </w:r>
    </w:p>
    <w:p w14:paraId="607564F8" w14:textId="77777777" w:rsidR="00B07277" w:rsidRPr="00B07277" w:rsidRDefault="00B07277" w:rsidP="00B07277">
      <w:pPr>
        <w:pStyle w:val="Referencias"/>
        <w:numPr>
          <w:ilvl w:val="0"/>
          <w:numId w:val="137"/>
        </w:numPr>
        <w:rPr>
          <w:lang w:val="es-ES"/>
        </w:rPr>
      </w:pPr>
      <w:r w:rsidRPr="00B07277">
        <w:rPr>
          <w:lang w:val="es-ES"/>
        </w:rPr>
        <w:t>Ministerio de Sanidad, “Estrategia de salud digital del SNS,” Gobierno de España, 2021. [Online]. Available: https://www.sanidad.gob.es [Accessed: Jul. 4, 2025].</w:t>
      </w:r>
    </w:p>
    <w:p w14:paraId="12AF6041" w14:textId="77777777" w:rsidR="00B07277" w:rsidRPr="00B07277" w:rsidRDefault="00B07277" w:rsidP="00B07277">
      <w:pPr>
        <w:pStyle w:val="Referencias"/>
        <w:ind w:left="720"/>
        <w:rPr>
          <w:lang w:val="es-ES"/>
        </w:rPr>
      </w:pPr>
      <w:r w:rsidRPr="00B07277">
        <w:rPr>
          <w:lang w:val="es-ES"/>
        </w:rPr>
        <w:t>(Documento institucional en línea)</w:t>
      </w:r>
    </w:p>
    <w:p w14:paraId="6D0C4F23" w14:textId="77777777" w:rsidR="00B07277" w:rsidRPr="00B07277" w:rsidRDefault="00B07277" w:rsidP="00B07277">
      <w:pPr>
        <w:pStyle w:val="Referencias"/>
        <w:numPr>
          <w:ilvl w:val="0"/>
          <w:numId w:val="137"/>
        </w:numPr>
      </w:pPr>
      <w:r w:rsidRPr="00B07277">
        <w:t>GitHub, “TensorFlow: An open-source machine learning framework,” 2024. [Online]. Available: https://github.com/tensorflow/tensorflow [Accessed: Jul. 4, 2025].</w:t>
      </w:r>
    </w:p>
    <w:p w14:paraId="0C44F465" w14:textId="77777777" w:rsidR="00B07277" w:rsidRPr="00B07277" w:rsidRDefault="00B07277" w:rsidP="00B07277">
      <w:pPr>
        <w:pStyle w:val="Referencias"/>
        <w:ind w:left="720"/>
      </w:pPr>
      <w:r w:rsidRPr="00B07277">
        <w:t>(Repositorio de software)</w:t>
      </w:r>
    </w:p>
    <w:p w14:paraId="4C6071C6" w14:textId="77777777" w:rsidR="00B07277" w:rsidRPr="00B07277" w:rsidRDefault="00B07277" w:rsidP="00B07277">
      <w:pPr>
        <w:pStyle w:val="Referencias"/>
        <w:numPr>
          <w:ilvl w:val="0"/>
          <w:numId w:val="137"/>
        </w:numPr>
      </w:pPr>
      <w:r w:rsidRPr="00B07277">
        <w:t>R. Kumar, “Introduction to neural networks,” Medium, Apr. 10, 2023. [Online]. Available: https://medium.com/@rkumar/neural-networks [Accessed: Jul. 4, 2025].</w:t>
      </w:r>
    </w:p>
    <w:p w14:paraId="59DAECE1" w14:textId="3EBE5E23" w:rsidR="00C27990" w:rsidRPr="00F6197A" w:rsidRDefault="00B07277" w:rsidP="00C27990">
      <w:pPr>
        <w:pStyle w:val="Referencias"/>
        <w:ind w:left="720"/>
      </w:pPr>
      <w:r w:rsidRPr="00B07277">
        <w:t>(Artículo en blog técnico)</w:t>
      </w:r>
    </w:p>
    <w:p w14:paraId="460CE3E2" w14:textId="77777777" w:rsidR="009F27AC" w:rsidRPr="00A4264F" w:rsidRDefault="009F27AC" w:rsidP="00A4264F">
      <w:pPr>
        <w:rPr>
          <w:noProof/>
          <w:lang w:val="en-US"/>
        </w:rPr>
      </w:pPr>
    </w:p>
    <w:p w14:paraId="778F1FBA" w14:textId="77777777" w:rsidR="00AB1323" w:rsidRPr="00F6197A"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48C11F7A" w14:textId="77777777" w:rsidR="003E018F" w:rsidRPr="00F6197A"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537520A3" w14:textId="77777777" w:rsidR="001F5FEA" w:rsidRDefault="001F5FEA" w:rsidP="00F10805">
      <w:pPr>
        <w:pStyle w:val="CaptuloNmero"/>
        <w:numPr>
          <w:ilvl w:val="0"/>
          <w:numId w:val="0"/>
        </w:numPr>
        <w:ind w:left="720" w:hanging="720"/>
        <w:rPr>
          <w:lang w:val="en-US"/>
        </w:rPr>
      </w:pPr>
    </w:p>
    <w:p w14:paraId="0E5BD7DD" w14:textId="77777777" w:rsidR="00F10805" w:rsidRDefault="00F10805" w:rsidP="00F10805">
      <w:pPr>
        <w:pStyle w:val="CaptuloNmero"/>
        <w:numPr>
          <w:ilvl w:val="0"/>
          <w:numId w:val="0"/>
        </w:numPr>
        <w:ind w:left="720" w:hanging="720"/>
        <w:rPr>
          <w:lang w:val="en-US"/>
        </w:rPr>
      </w:pPr>
    </w:p>
    <w:p w14:paraId="45CB3994" w14:textId="77777777" w:rsidR="00F10805" w:rsidRDefault="00F10805" w:rsidP="00F10805">
      <w:pPr>
        <w:pStyle w:val="CaptuloNmero"/>
        <w:numPr>
          <w:ilvl w:val="0"/>
          <w:numId w:val="0"/>
        </w:numPr>
        <w:ind w:left="720" w:hanging="720"/>
        <w:rPr>
          <w:lang w:val="en-US"/>
        </w:rPr>
      </w:pPr>
    </w:p>
    <w:p w14:paraId="07FC476E" w14:textId="77777777" w:rsidR="00F10805" w:rsidRDefault="00F10805" w:rsidP="00F10805">
      <w:pPr>
        <w:pStyle w:val="CaptuloNmero"/>
        <w:numPr>
          <w:ilvl w:val="0"/>
          <w:numId w:val="0"/>
        </w:numPr>
        <w:ind w:left="720" w:hanging="720"/>
        <w:rPr>
          <w:lang w:val="en-US"/>
        </w:rPr>
      </w:pPr>
    </w:p>
    <w:p w14:paraId="498F1C95" w14:textId="77777777" w:rsidR="00F10805" w:rsidRDefault="00F10805" w:rsidP="00F10805">
      <w:pPr>
        <w:pStyle w:val="CaptuloNmero"/>
        <w:numPr>
          <w:ilvl w:val="0"/>
          <w:numId w:val="0"/>
        </w:numPr>
        <w:ind w:left="720" w:hanging="720"/>
        <w:rPr>
          <w:lang w:val="en-US"/>
        </w:rPr>
      </w:pPr>
    </w:p>
    <w:p w14:paraId="33E15D5E" w14:textId="77777777" w:rsidR="00F10805" w:rsidRPr="00F6197A" w:rsidRDefault="00F10805" w:rsidP="00F10805">
      <w:pPr>
        <w:pStyle w:val="CaptuloNmero"/>
        <w:numPr>
          <w:ilvl w:val="0"/>
          <w:numId w:val="0"/>
        </w:numPr>
        <w:jc w:val="both"/>
        <w:rPr>
          <w:lang w:val="en-US"/>
        </w:rPr>
        <w:sectPr w:rsidR="00F10805" w:rsidRPr="00F6197A" w:rsidSect="001F5FEA">
          <w:footerReference w:type="default" r:id="rId20"/>
          <w:type w:val="oddPage"/>
          <w:pgSz w:w="11900" w:h="16840"/>
          <w:pgMar w:top="1418" w:right="1418" w:bottom="1134" w:left="1985" w:header="720" w:footer="720" w:gutter="0"/>
          <w:cols w:space="720"/>
          <w:noEndnote/>
          <w:docGrid w:linePitch="326"/>
        </w:sectPr>
      </w:pPr>
    </w:p>
    <w:p w14:paraId="08D6C8C5" w14:textId="77777777" w:rsidR="00F10805" w:rsidRDefault="00F10805" w:rsidP="00F10805">
      <w:pPr>
        <w:pStyle w:val="Apndice"/>
      </w:pPr>
      <w:bookmarkStart w:id="25" w:name="_Toc505373799"/>
      <w:bookmarkStart w:id="26" w:name="_Toc223773625"/>
      <w:bookmarkEnd w:id="26"/>
    </w:p>
    <w:p w14:paraId="67C7B504" w14:textId="59A422C5" w:rsidR="004F6D9F" w:rsidRPr="00AD050F" w:rsidRDefault="00B2671C" w:rsidP="00F10805">
      <w:pPr>
        <w:pStyle w:val="Captulo"/>
        <w:ind w:left="1843"/>
      </w:pPr>
      <w:bookmarkStart w:id="27" w:name="_Toc223773626"/>
      <w:r w:rsidRPr="00AD050F">
        <w:t>Manual de</w:t>
      </w:r>
      <w:r w:rsidR="00C12AA8" w:rsidRPr="00AD050F">
        <w:t xml:space="preserve"> </w:t>
      </w:r>
      <w:bookmarkEnd w:id="25"/>
      <w:r w:rsidR="00F10805">
        <w:t>Usuario</w:t>
      </w:r>
      <w:bookmarkEnd w:id="27"/>
    </w:p>
    <w:p w14:paraId="73783A6F" w14:textId="77777777" w:rsidR="002813E4" w:rsidRPr="002813E4" w:rsidRDefault="002813E4" w:rsidP="002813E4">
      <w:pPr>
        <w:pStyle w:val="HTMLconformatoprevio"/>
        <w:pBdr>
          <w:top w:val="single" w:sz="6" w:space="17" w:color="D1D1D1"/>
          <w:left w:val="single" w:sz="6" w:space="18" w:color="D1D1D1"/>
          <w:bottom w:val="single" w:sz="6" w:space="17" w:color="D1D1D1"/>
          <w:right w:val="single" w:sz="6" w:space="18" w:color="D1D1D1"/>
        </w:pBdr>
        <w:shd w:val="clear" w:color="auto" w:fill="FAFAFA"/>
        <w:spacing w:before="255" w:after="345"/>
        <w:jc w:val="right"/>
        <w:rPr>
          <w:rFonts w:eastAsia="Times New Roman"/>
          <w:color w:val="424242"/>
          <w:sz w:val="23"/>
          <w:szCs w:val="23"/>
          <w:lang w:val="es-ES" w:eastAsia="es-ES"/>
        </w:rPr>
      </w:pPr>
      <w:r>
        <w:rPr>
          <w:noProof/>
        </w:rPr>
        <w:fldChar w:fldCharType="begin"/>
      </w:r>
      <w:r>
        <w:rPr>
          <w:noProof/>
        </w:rPr>
        <w:instrText xml:space="preserve"> </w:instrText>
      </w:r>
      <w:r w:rsidRPr="002813E4">
        <w:rPr>
          <w:rFonts w:ascii="Consolas" w:eastAsia="Times New Roman" w:hAnsi="Consolas"/>
          <w:color w:val="424242"/>
          <w:lang w:val="es-ES" w:eastAsia="es-ES"/>
        </w:rPr>
        <w:instrText>TC "Apéndice A. Manual de Instalación" \l 1</w:instrText>
      </w:r>
    </w:p>
    <w:p w14:paraId="6666A850" w14:textId="77777777" w:rsidR="002813E4" w:rsidRPr="00D21BED" w:rsidRDefault="002813E4" w:rsidP="002813E4">
      <w:pPr>
        <w:rPr>
          <w:noProof/>
        </w:rPr>
      </w:pPr>
      <w:r>
        <w:rPr>
          <w:noProof/>
        </w:rPr>
        <w:instrText xml:space="preserve"> </w:instrText>
      </w:r>
      <w:r>
        <w:rPr>
          <w:noProof/>
        </w:rPr>
        <w:fldChar w:fldCharType="end"/>
      </w:r>
    </w:p>
    <w:p w14:paraId="0B53E5CC" w14:textId="77777777" w:rsidR="004F6D9F" w:rsidRDefault="004F6D9F" w:rsidP="004F6D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E5DDBD4" w14:textId="77777777" w:rsidR="00F10805" w:rsidRDefault="00F10805" w:rsidP="004F6D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6EE1A67" w14:textId="77777777" w:rsidR="00F10805" w:rsidRPr="009F27AC" w:rsidRDefault="00F10805" w:rsidP="004F6D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2CA389B1" w14:textId="77777777" w:rsidR="004F6D9F" w:rsidRPr="00E633FC" w:rsidRDefault="004F6D9F" w:rsidP="00F2422C">
      <w:pPr>
        <w:pStyle w:val="Apndice2"/>
      </w:pPr>
      <w:bookmarkStart w:id="28" w:name="_Toc505373800"/>
      <w:bookmarkStart w:id="29" w:name="_Toc223773627"/>
      <w:r w:rsidRPr="0040507B">
        <w:t>Requerimientos</w:t>
      </w:r>
      <w:bookmarkEnd w:id="28"/>
      <w:bookmarkEnd w:id="29"/>
    </w:p>
    <w:p w14:paraId="18E62930" w14:textId="77777777" w:rsidR="00DC0C57" w:rsidRPr="00DC0C57" w:rsidRDefault="00DC0C57" w:rsidP="00DC0C57">
      <w:pPr>
        <w:rPr>
          <w:noProof/>
        </w:rPr>
      </w:pPr>
      <w:r w:rsidRPr="00C12AA8">
        <w:rPr>
          <w:noProof/>
          <w:lang w:val="en-US"/>
        </w:rPr>
        <w:t xml:space="preserve">Lorem ipsum dolor sit amet, consectetuer adipiscing elit. </w:t>
      </w:r>
      <w:r w:rsidRPr="00DC0C57">
        <w:rPr>
          <w:noProof/>
        </w:rPr>
        <w:t xml:space="preserve">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w:t>
      </w:r>
      <w:r w:rsidRPr="00DC0C57">
        <w:rPr>
          <w:noProof/>
          <w:lang w:val="en-US"/>
        </w:rPr>
        <w:t xml:space="preserve">Etiam rhoncus. Maecenas tempus, tellus eget condimentum rhoncus, sem quam semper libero, sit amet adipiscing sem neque sed ipsum. Nam quam nunc, blandit vel, luctus pulvinar, hendrerit id, lorem. </w:t>
      </w:r>
      <w:r w:rsidRPr="00DC0C57">
        <w:rPr>
          <w:noProof/>
        </w:rPr>
        <w:t xml:space="preserve">Maecenas nec odio et ante tincidunt tempus. Donec vitae sapien ut libero venenatis faucibus. </w:t>
      </w:r>
      <w:r w:rsidRPr="00DC0C57">
        <w:rPr>
          <w:noProof/>
          <w:lang w:val="en-US"/>
        </w:rPr>
        <w:t xml:space="preserve">Nullam quis ante. Etiam sit amet orci </w:t>
      </w:r>
    </w:p>
    <w:p w14:paraId="50C6E0C4" w14:textId="77777777" w:rsidR="00DC0C57" w:rsidRDefault="00F2422C" w:rsidP="00F2422C">
      <w:pPr>
        <w:pStyle w:val="Apndice2"/>
      </w:pPr>
      <w:r>
        <w:t xml:space="preserve"> </w:t>
      </w:r>
      <w:bookmarkStart w:id="30" w:name="_Toc223773628"/>
      <w:r>
        <w:t>Datos utilizados</w:t>
      </w:r>
      <w:bookmarkEnd w:id="30"/>
    </w:p>
    <w:p w14:paraId="15C2A406" w14:textId="3FAC4BDB" w:rsidR="00F2422C" w:rsidRPr="00F10805" w:rsidRDefault="003D0E61" w:rsidP="00960BF0">
      <w:pPr>
        <w:rPr>
          <w:noProof/>
          <w:color w:val="7F7F7F" w:themeColor="text1" w:themeTint="80"/>
          <w:sz w:val="84"/>
          <w:szCs w:val="2"/>
        </w:rPr>
        <w:sectPr w:rsidR="00F2422C" w:rsidRPr="00F10805" w:rsidSect="001F5FEA">
          <w:type w:val="oddPage"/>
          <w:pgSz w:w="11900" w:h="16840"/>
          <w:pgMar w:top="1418" w:right="1418" w:bottom="1134" w:left="1985" w:header="720" w:footer="720" w:gutter="0"/>
          <w:cols w:space="720"/>
          <w:noEndnote/>
          <w:docGrid w:linePitch="326"/>
        </w:sectPr>
      </w:pPr>
      <w:r>
        <w:t>Explicación de los datos usados (ejemplo de texto)</w:t>
      </w:r>
    </w:p>
    <w:bookmarkEnd w:id="0"/>
    <w:p w14:paraId="3706866C" w14:textId="77777777" w:rsidR="00F10805" w:rsidRDefault="00F10805" w:rsidP="00F10805"/>
    <w:p w14:paraId="15417EBE" w14:textId="105FA0E6" w:rsidR="00F10805" w:rsidRPr="00F10805" w:rsidRDefault="00F10805" w:rsidP="00F10805">
      <w:pPr>
        <w:tabs>
          <w:tab w:val="left" w:pos="834"/>
        </w:tabs>
        <w:sectPr w:rsidR="00F10805" w:rsidRPr="00F10805" w:rsidSect="001F5FEA">
          <w:type w:val="oddPage"/>
          <w:pgSz w:w="11900" w:h="16840"/>
          <w:pgMar w:top="1418" w:right="1418" w:bottom="1134" w:left="1985" w:header="720" w:footer="720" w:gutter="0"/>
          <w:cols w:space="720"/>
          <w:noEndnote/>
          <w:docGrid w:linePitch="326"/>
        </w:sectPr>
      </w:pPr>
      <w:r>
        <w:tab/>
      </w:r>
    </w:p>
    <w:p w14:paraId="0CA7F93F" w14:textId="77777777" w:rsidR="001155CF" w:rsidRPr="00481FD8" w:rsidRDefault="001155CF" w:rsidP="00960BF0">
      <w:r w:rsidRPr="001155CF">
        <w:rPr>
          <w:rFonts w:ascii="Calibri" w:eastAsia="Calibri" w:hAnsi="Calibri" w:cs="Times New Roman"/>
          <w:noProof/>
        </w:rPr>
        <w:lastRenderedPageBreak/>
        <mc:AlternateContent>
          <mc:Choice Requires="wpg">
            <w:drawing>
              <wp:anchor distT="0" distB="0" distL="114300" distR="114300" simplePos="0" relativeHeight="251664384" behindDoc="0" locked="0" layoutInCell="1" allowOverlap="1" wp14:anchorId="64F552C8" wp14:editId="18152888">
                <wp:simplePos x="0" y="0"/>
                <wp:positionH relativeFrom="column">
                  <wp:posOffset>-1251518</wp:posOffset>
                </wp:positionH>
                <wp:positionV relativeFrom="page">
                  <wp:posOffset>8726170</wp:posOffset>
                </wp:positionV>
                <wp:extent cx="7606665" cy="1974215"/>
                <wp:effectExtent l="0" t="0" r="13335" b="26035"/>
                <wp:wrapNone/>
                <wp:docPr id="719158446" name="Grupo 4"/>
                <wp:cNvGraphicFramePr/>
                <a:graphic xmlns:a="http://schemas.openxmlformats.org/drawingml/2006/main">
                  <a:graphicData uri="http://schemas.microsoft.com/office/word/2010/wordprocessingGroup">
                    <wpg:wgp>
                      <wpg:cNvGrpSpPr/>
                      <wpg:grpSpPr>
                        <a:xfrm>
                          <a:off x="0" y="0"/>
                          <a:ext cx="7606665"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2C01879B"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7DD50893"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4F552C8" id="Grupo 4" o:spid="_x0000_s1026" style="position:absolute;left:0;text-align:left;margin-left:-98.55pt;margin-top:687.1pt;width:598.95pt;height:155.45pt;z-index:251664384;mso-position-vertical-relative:page"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">
                <v:rect id="Rectángulo 1560243308" o:spid="_x0000_s1027"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22" o:title=""/>
                </v:shape>
                <v:shapetype id="_x0000_t202" coordsize="21600,21600" o:spt="202" path="m,l,21600r21600,l21600,xe">
                  <v:stroke joinstyle="miter"/>
                  <v:path gradientshapeok="t" o:connecttype="rect"/>
                </v:shapetype>
                <v:shape id="Cuadro de texto 1264317638" o:spid="_x0000_s1029"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2C01879B"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30"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7DD50893"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txbxContent>
                  </v:textbox>
                </v:shape>
                <w10:wrap anchory="page"/>
              </v:group>
            </w:pict>
          </mc:Fallback>
        </mc:AlternateContent>
      </w:r>
    </w:p>
    <w:sectPr w:rsidR="001155CF" w:rsidRPr="00481FD8" w:rsidSect="001155CF">
      <w:headerReference w:type="default" r:id="rId23"/>
      <w:footerReference w:type="default" r:id="rId24"/>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B40F0" w14:textId="77777777" w:rsidR="005503FC" w:rsidRDefault="005503FC" w:rsidP="00DC0980">
      <w:r>
        <w:separator/>
      </w:r>
    </w:p>
  </w:endnote>
  <w:endnote w:type="continuationSeparator" w:id="0">
    <w:p w14:paraId="0A31FFD6" w14:textId="77777777" w:rsidR="005503FC" w:rsidRDefault="005503FC"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atin Modern Roman 12">
    <w:panose1 w:val="00000000000000000000"/>
    <w:charset w:val="4D"/>
    <w:family w:val="auto"/>
    <w:notTrueType/>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Malacitana-Sans">
    <w:altName w:val="Calibri"/>
    <w:panose1 w:val="000005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LM Roman 10">
    <w:altName w:val="Calibri"/>
    <w:panose1 w:val="00000000000000000000"/>
    <w:charset w:val="4D"/>
    <w:family w:val="auto"/>
    <w:notTrueType/>
    <w:pitch w:val="variable"/>
    <w:sig w:usb0="20000007" w:usb1="00000000" w:usb2="00000000" w:usb3="00000000" w:csb0="00000193" w:csb1="00000000"/>
  </w:font>
  <w:font w:name="Malacitana">
    <w:altName w:val="Calibri"/>
    <w:panose1 w:val="00000500000000000000"/>
    <w:charset w:val="00"/>
    <w:family w:val="modern"/>
    <w:notTrueType/>
    <w:pitch w:val="variable"/>
    <w:sig w:usb0="00000007" w:usb1="00000000" w:usb2="00000000" w:usb3="00000000" w:csb0="00000093"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C76C"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E065B45"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C4B"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25EA" w14:textId="77777777" w:rsidR="00FD75F7" w:rsidRDefault="00FD75F7" w:rsidP="001155C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67A2"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74D6BFF" w14:textId="77777777" w:rsidR="001155CF" w:rsidRDefault="001155CF" w:rsidP="00FD75F7">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41D"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EF78" w14:textId="77777777" w:rsidR="005503FC" w:rsidRDefault="005503FC" w:rsidP="00DC0980">
      <w:r>
        <w:separator/>
      </w:r>
    </w:p>
  </w:footnote>
  <w:footnote w:type="continuationSeparator" w:id="0">
    <w:p w14:paraId="284922CC" w14:textId="77777777" w:rsidR="005503FC" w:rsidRDefault="005503FC"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8EB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3C01F67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6F1A"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5AA1"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1F4A155E" wp14:editId="782269B9">
          <wp:simplePos x="0" y="0"/>
          <wp:positionH relativeFrom="column">
            <wp:posOffset>3898265</wp:posOffset>
          </wp:positionH>
          <wp:positionV relativeFrom="paragraph">
            <wp:posOffset>-239653</wp:posOffset>
          </wp:positionV>
          <wp:extent cx="1802584" cy="527721"/>
          <wp:effectExtent l="0" t="0" r="1270" b="5715"/>
          <wp:wrapNone/>
          <wp:docPr id="57075228" name="Imagen 57075228"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5B3EDAD9" wp14:editId="155EAA00">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125980915" name="Imagen 125980915"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9CE0"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930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A7F"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DA01" w14:textId="77777777" w:rsidR="00FD75F7" w:rsidRDefault="00FD75F7" w:rsidP="00DC0980">
    <w:pPr>
      <w:pStyle w:val="Encabezado"/>
      <w:ind w:right="360"/>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F018"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F6C"/>
    <w:multiLevelType w:val="hybridMultilevel"/>
    <w:tmpl w:val="6D665956"/>
    <w:lvl w:ilvl="0" w:tplc="2E22401E">
      <w:start w:val="1"/>
      <w:numFmt w:val="decimal"/>
      <w:lvlText w:val="%1."/>
      <w:lvlJc w:val="left"/>
      <w:pPr>
        <w:ind w:left="340" w:hanging="3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15543C9"/>
    <w:multiLevelType w:val="hybridMultilevel"/>
    <w:tmpl w:val="E70E93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56E22"/>
    <w:multiLevelType w:val="hybridMultilevel"/>
    <w:tmpl w:val="B380B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F3496"/>
    <w:multiLevelType w:val="multilevel"/>
    <w:tmpl w:val="2D4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D4623"/>
    <w:multiLevelType w:val="hybridMultilevel"/>
    <w:tmpl w:val="C264F8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15C70"/>
    <w:multiLevelType w:val="hybridMultilevel"/>
    <w:tmpl w:val="177C55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AB447C"/>
    <w:multiLevelType w:val="hybridMultilevel"/>
    <w:tmpl w:val="3926F6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B42F64"/>
    <w:multiLevelType w:val="hybridMultilevel"/>
    <w:tmpl w:val="929616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3E3933"/>
    <w:multiLevelType w:val="hybridMultilevel"/>
    <w:tmpl w:val="48AAFE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6D5DE3"/>
    <w:multiLevelType w:val="multilevel"/>
    <w:tmpl w:val="2C22994E"/>
    <w:lvl w:ilvl="0">
      <w:start w:val="1"/>
      <w:numFmt w:val="decimal"/>
      <w:pStyle w:val="CaptuloNmero"/>
      <w:lvlText w:val="%1"/>
      <w:lvlJc w:val="left"/>
      <w:pPr>
        <w:ind w:left="720" w:hanging="720"/>
      </w:pPr>
      <w:rPr>
        <w:rFonts w:hint="default"/>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10" w15:restartNumberingAfterBreak="0">
    <w:nsid w:val="058159FE"/>
    <w:multiLevelType w:val="hybridMultilevel"/>
    <w:tmpl w:val="6C5675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21471B"/>
    <w:multiLevelType w:val="hybridMultilevel"/>
    <w:tmpl w:val="EC2CF216"/>
    <w:lvl w:ilvl="0" w:tplc="04090005">
      <w:start w:val="1"/>
      <w:numFmt w:val="bullet"/>
      <w:lvlText w:val=""/>
      <w:lvlJc w:val="left"/>
      <w:pPr>
        <w:ind w:left="1447" w:hanging="360"/>
      </w:pPr>
      <w:rPr>
        <w:rFonts w:ascii="Wingdings" w:hAnsi="Wingdings"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069E0AF3"/>
    <w:multiLevelType w:val="hybridMultilevel"/>
    <w:tmpl w:val="E88C0AD2"/>
    <w:lvl w:ilvl="0" w:tplc="9AC4C914">
      <w:start w:val="1"/>
      <w:numFmt w:val="upperLetter"/>
      <w:lvlText w:val="%1."/>
      <w:lvlJc w:val="left"/>
      <w:pPr>
        <w:ind w:left="1440" w:hanging="360"/>
      </w:pPr>
      <w:rPr>
        <w:rFonts w:ascii="Latin Modern Roman 12" w:eastAsiaTheme="minorHAnsi" w:hAnsi="Latin Modern Roman 12" w:cstheme="minorBidi"/>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7F279D5"/>
    <w:multiLevelType w:val="multilevel"/>
    <w:tmpl w:val="84C2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96103"/>
    <w:multiLevelType w:val="hybridMultilevel"/>
    <w:tmpl w:val="E1B691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236C80"/>
    <w:multiLevelType w:val="hybridMultilevel"/>
    <w:tmpl w:val="7C4AC93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0BDA6B56"/>
    <w:multiLevelType w:val="hybridMultilevel"/>
    <w:tmpl w:val="1F92AC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0378C8"/>
    <w:multiLevelType w:val="hybridMultilevel"/>
    <w:tmpl w:val="C19299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832CFB"/>
    <w:multiLevelType w:val="hybridMultilevel"/>
    <w:tmpl w:val="AFC6DE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DA270F"/>
    <w:multiLevelType w:val="hybridMultilevel"/>
    <w:tmpl w:val="F7C61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EB2632"/>
    <w:multiLevelType w:val="hybridMultilevel"/>
    <w:tmpl w:val="2710DB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6C6F9A"/>
    <w:multiLevelType w:val="hybridMultilevel"/>
    <w:tmpl w:val="846EE8A8"/>
    <w:lvl w:ilvl="0" w:tplc="D680A0F8">
      <w:start w:val="2"/>
      <w:numFmt w:val="bullet"/>
      <w:lvlText w:val="-"/>
      <w:lvlJc w:val="left"/>
      <w:pPr>
        <w:ind w:left="1080" w:hanging="360"/>
      </w:pPr>
      <w:rPr>
        <w:rFonts w:ascii="Latin Modern Roman 12" w:eastAsiaTheme="minorHAnsi" w:hAnsi="Latin Modern Roman 1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3D2756"/>
    <w:multiLevelType w:val="hybridMultilevel"/>
    <w:tmpl w:val="A1FCBF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005295"/>
    <w:multiLevelType w:val="hybridMultilevel"/>
    <w:tmpl w:val="EB3C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1D3252"/>
    <w:multiLevelType w:val="hybridMultilevel"/>
    <w:tmpl w:val="605AC0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F751CC"/>
    <w:multiLevelType w:val="hybridMultilevel"/>
    <w:tmpl w:val="736682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2020BAE"/>
    <w:multiLevelType w:val="hybridMultilevel"/>
    <w:tmpl w:val="970894B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30E31F7"/>
    <w:multiLevelType w:val="hybridMultilevel"/>
    <w:tmpl w:val="E7DCA7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927FE6"/>
    <w:multiLevelType w:val="hybridMultilevel"/>
    <w:tmpl w:val="94589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007FAA"/>
    <w:multiLevelType w:val="hybridMultilevel"/>
    <w:tmpl w:val="5AA24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9B3A41"/>
    <w:multiLevelType w:val="hybridMultilevel"/>
    <w:tmpl w:val="F89E49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4B92786"/>
    <w:multiLevelType w:val="hybridMultilevel"/>
    <w:tmpl w:val="2F6C90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D150B2"/>
    <w:multiLevelType w:val="multilevel"/>
    <w:tmpl w:val="0A8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1200D0"/>
    <w:multiLevelType w:val="hybridMultilevel"/>
    <w:tmpl w:val="C6367AF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5C56A4C"/>
    <w:multiLevelType w:val="hybridMultilevel"/>
    <w:tmpl w:val="7D06B0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5C85777"/>
    <w:multiLevelType w:val="hybridMultilevel"/>
    <w:tmpl w:val="6E506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3D46CA"/>
    <w:multiLevelType w:val="hybridMultilevel"/>
    <w:tmpl w:val="FA287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892305"/>
    <w:multiLevelType w:val="hybridMultilevel"/>
    <w:tmpl w:val="E6AC148A"/>
    <w:lvl w:ilvl="0" w:tplc="E2AA552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178D30CB"/>
    <w:multiLevelType w:val="hybridMultilevel"/>
    <w:tmpl w:val="293AF0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9E22FC"/>
    <w:multiLevelType w:val="hybridMultilevel"/>
    <w:tmpl w:val="895292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9796137"/>
    <w:multiLevelType w:val="hybridMultilevel"/>
    <w:tmpl w:val="EC7619B0"/>
    <w:lvl w:ilvl="0" w:tplc="FDA6878E">
      <w:start w:val="192"/>
      <w:numFmt w:val="bullet"/>
      <w:lvlText w:val="-"/>
      <w:lvlJc w:val="left"/>
      <w:pPr>
        <w:ind w:left="720" w:hanging="360"/>
      </w:pPr>
      <w:rPr>
        <w:rFonts w:ascii="Latin Modern Roman 12" w:eastAsiaTheme="minorHAnsi" w:hAnsi="Latin Modern Roman 1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D526B3"/>
    <w:multiLevelType w:val="hybridMultilevel"/>
    <w:tmpl w:val="209A2ED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C65BA8"/>
    <w:multiLevelType w:val="hybridMultilevel"/>
    <w:tmpl w:val="15A01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B22171E"/>
    <w:multiLevelType w:val="hybridMultilevel"/>
    <w:tmpl w:val="3C38AE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C290565"/>
    <w:multiLevelType w:val="hybridMultilevel"/>
    <w:tmpl w:val="2268572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C6E56D3"/>
    <w:multiLevelType w:val="hybridMultilevel"/>
    <w:tmpl w:val="50A2C0E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D1C75D0"/>
    <w:multiLevelType w:val="hybridMultilevel"/>
    <w:tmpl w:val="174E6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8D3DAB"/>
    <w:multiLevelType w:val="hybridMultilevel"/>
    <w:tmpl w:val="376C8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0161573"/>
    <w:multiLevelType w:val="hybridMultilevel"/>
    <w:tmpl w:val="2054A0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2332D9A"/>
    <w:multiLevelType w:val="hybridMultilevel"/>
    <w:tmpl w:val="7728CCD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A70C7E"/>
    <w:multiLevelType w:val="hybridMultilevel"/>
    <w:tmpl w:val="FBA0E760"/>
    <w:lvl w:ilvl="0" w:tplc="1F009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23C276EC"/>
    <w:multiLevelType w:val="hybridMultilevel"/>
    <w:tmpl w:val="2780AE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53C27AA"/>
    <w:multiLevelType w:val="hybridMultilevel"/>
    <w:tmpl w:val="E3DE4988"/>
    <w:lvl w:ilvl="0" w:tplc="71F2F21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25916DC8"/>
    <w:multiLevelType w:val="hybridMultilevel"/>
    <w:tmpl w:val="D1B2154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5AD1E9C"/>
    <w:multiLevelType w:val="hybridMultilevel"/>
    <w:tmpl w:val="09D8E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5C81AA1"/>
    <w:multiLevelType w:val="hybridMultilevel"/>
    <w:tmpl w:val="715678E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7D84EAB"/>
    <w:multiLevelType w:val="multilevel"/>
    <w:tmpl w:val="6ACE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4D20D2"/>
    <w:multiLevelType w:val="multilevel"/>
    <w:tmpl w:val="C60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857E03"/>
    <w:multiLevelType w:val="hybridMultilevel"/>
    <w:tmpl w:val="3A5E785A"/>
    <w:lvl w:ilvl="0" w:tplc="04090005">
      <w:start w:val="1"/>
      <w:numFmt w:val="bullet"/>
      <w:lvlText w:val=""/>
      <w:lvlJc w:val="left"/>
      <w:pPr>
        <w:ind w:left="1448" w:hanging="360"/>
      </w:pPr>
      <w:rPr>
        <w:rFonts w:ascii="Wingdings" w:hAnsi="Wingdings"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59" w15:restartNumberingAfterBreak="0">
    <w:nsid w:val="29B13550"/>
    <w:multiLevelType w:val="hybridMultilevel"/>
    <w:tmpl w:val="028E6068"/>
    <w:lvl w:ilvl="0" w:tplc="04090003">
      <w:start w:val="1"/>
      <w:numFmt w:val="bullet"/>
      <w:lvlText w:val="o"/>
      <w:lvlJc w:val="left"/>
      <w:pPr>
        <w:ind w:left="1211" w:hanging="360"/>
      </w:pPr>
      <w:rPr>
        <w:rFonts w:ascii="Courier New" w:hAnsi="Courier New" w:cs="Courier New"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0" w15:restartNumberingAfterBreak="0">
    <w:nsid w:val="2B730830"/>
    <w:multiLevelType w:val="hybridMultilevel"/>
    <w:tmpl w:val="B4F002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D30586C"/>
    <w:multiLevelType w:val="hybridMultilevel"/>
    <w:tmpl w:val="D236F6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DDC1083"/>
    <w:multiLevelType w:val="hybridMultilevel"/>
    <w:tmpl w:val="AA76F2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5111CC"/>
    <w:multiLevelType w:val="hybridMultilevel"/>
    <w:tmpl w:val="E7403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B50ECE"/>
    <w:multiLevelType w:val="hybridMultilevel"/>
    <w:tmpl w:val="679649E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2EF3FB6"/>
    <w:multiLevelType w:val="hybridMultilevel"/>
    <w:tmpl w:val="8424D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4723E2A"/>
    <w:multiLevelType w:val="hybridMultilevel"/>
    <w:tmpl w:val="B4D86E36"/>
    <w:lvl w:ilvl="0" w:tplc="CC04622A">
      <w:numFmt w:val="bullet"/>
      <w:lvlText w:val="-"/>
      <w:lvlJc w:val="left"/>
      <w:pPr>
        <w:ind w:left="720" w:hanging="360"/>
      </w:pPr>
      <w:rPr>
        <w:rFonts w:ascii="Malacitana-Sans" w:eastAsiaTheme="minorHAnsi" w:hAnsi="Malacitana-San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4ED16D1"/>
    <w:multiLevelType w:val="hybridMultilevel"/>
    <w:tmpl w:val="F54C2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122C05"/>
    <w:multiLevelType w:val="hybridMultilevel"/>
    <w:tmpl w:val="FC108D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AC43408"/>
    <w:multiLevelType w:val="hybridMultilevel"/>
    <w:tmpl w:val="CE7E50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EA6AD6"/>
    <w:multiLevelType w:val="hybridMultilevel"/>
    <w:tmpl w:val="AD74C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0873E1"/>
    <w:multiLevelType w:val="hybridMultilevel"/>
    <w:tmpl w:val="A6020DC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B2710BF"/>
    <w:multiLevelType w:val="hybridMultilevel"/>
    <w:tmpl w:val="3740F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A24D70"/>
    <w:multiLevelType w:val="hybridMultilevel"/>
    <w:tmpl w:val="00368BF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3E225DAA"/>
    <w:multiLevelType w:val="hybridMultilevel"/>
    <w:tmpl w:val="01E61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027893"/>
    <w:multiLevelType w:val="hybridMultilevel"/>
    <w:tmpl w:val="F4364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491FC9"/>
    <w:multiLevelType w:val="hybridMultilevel"/>
    <w:tmpl w:val="3C60AF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2686272"/>
    <w:multiLevelType w:val="hybridMultilevel"/>
    <w:tmpl w:val="062408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7673DA"/>
    <w:multiLevelType w:val="hybridMultilevel"/>
    <w:tmpl w:val="62526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93614"/>
    <w:multiLevelType w:val="hybridMultilevel"/>
    <w:tmpl w:val="DBB89E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3375ED4"/>
    <w:multiLevelType w:val="hybridMultilevel"/>
    <w:tmpl w:val="BF9653E4"/>
    <w:lvl w:ilvl="0" w:tplc="D680A0F8">
      <w:start w:val="2"/>
      <w:numFmt w:val="bullet"/>
      <w:lvlText w:val="-"/>
      <w:lvlJc w:val="left"/>
      <w:pPr>
        <w:ind w:left="1080" w:hanging="360"/>
      </w:pPr>
      <w:rPr>
        <w:rFonts w:ascii="Latin Modern Roman 12" w:eastAsiaTheme="minorHAnsi" w:hAnsi="Latin Modern Roman 12"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pStyle w:val="Apndice2"/>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46324102"/>
    <w:multiLevelType w:val="hybridMultilevel"/>
    <w:tmpl w:val="7554A1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A573471"/>
    <w:multiLevelType w:val="hybridMultilevel"/>
    <w:tmpl w:val="43EC4BC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B430819"/>
    <w:multiLevelType w:val="hybridMultilevel"/>
    <w:tmpl w:val="9B2EDEB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4BF12400"/>
    <w:multiLevelType w:val="hybridMultilevel"/>
    <w:tmpl w:val="5D46E2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C0523A3"/>
    <w:multiLevelType w:val="hybridMultilevel"/>
    <w:tmpl w:val="B0564B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DF742F1"/>
    <w:multiLevelType w:val="hybridMultilevel"/>
    <w:tmpl w:val="AAEE17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9F40E9"/>
    <w:multiLevelType w:val="hybridMultilevel"/>
    <w:tmpl w:val="E7FA01E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FE53EAF"/>
    <w:multiLevelType w:val="hybridMultilevel"/>
    <w:tmpl w:val="0106B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FFB06BE"/>
    <w:multiLevelType w:val="hybridMultilevel"/>
    <w:tmpl w:val="5016D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9102ED"/>
    <w:multiLevelType w:val="hybridMultilevel"/>
    <w:tmpl w:val="E74A83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1D47522"/>
    <w:multiLevelType w:val="hybridMultilevel"/>
    <w:tmpl w:val="C88296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51E92322"/>
    <w:multiLevelType w:val="hybridMultilevel"/>
    <w:tmpl w:val="E68E93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F32151"/>
    <w:multiLevelType w:val="hybridMultilevel"/>
    <w:tmpl w:val="C72A1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1B2479"/>
    <w:multiLevelType w:val="hybridMultilevel"/>
    <w:tmpl w:val="D3D2C2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624179"/>
    <w:multiLevelType w:val="hybridMultilevel"/>
    <w:tmpl w:val="FB2E9BA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52CA6316"/>
    <w:multiLevelType w:val="hybridMultilevel"/>
    <w:tmpl w:val="1F5697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78F59ED"/>
    <w:multiLevelType w:val="hybridMultilevel"/>
    <w:tmpl w:val="1FBCDE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7C43465"/>
    <w:multiLevelType w:val="hybridMultilevel"/>
    <w:tmpl w:val="A27CF8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1E311E"/>
    <w:multiLevelType w:val="hybridMultilevel"/>
    <w:tmpl w:val="2E445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910148E"/>
    <w:multiLevelType w:val="hybridMultilevel"/>
    <w:tmpl w:val="B572701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59FF45A5"/>
    <w:multiLevelType w:val="hybridMultilevel"/>
    <w:tmpl w:val="3434F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64580F"/>
    <w:multiLevelType w:val="hybridMultilevel"/>
    <w:tmpl w:val="5E4E5FD6"/>
    <w:lvl w:ilvl="0" w:tplc="1F0097DA">
      <w:start w:val="1"/>
      <w:numFmt w:val="decimal"/>
      <w:lvlText w:val="[%1]"/>
      <w:lvlJc w:val="left"/>
      <w:pPr>
        <w:ind w:left="340" w:hanging="3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4" w15:restartNumberingAfterBreak="0">
    <w:nsid w:val="5C586ADF"/>
    <w:multiLevelType w:val="hybridMultilevel"/>
    <w:tmpl w:val="477A8C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CE054DF"/>
    <w:multiLevelType w:val="hybridMultilevel"/>
    <w:tmpl w:val="887C9850"/>
    <w:lvl w:ilvl="0" w:tplc="04090005">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6" w15:restartNumberingAfterBreak="0">
    <w:nsid w:val="5DD0369E"/>
    <w:multiLevelType w:val="hybridMultilevel"/>
    <w:tmpl w:val="BC127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01257CC"/>
    <w:multiLevelType w:val="hybridMultilevel"/>
    <w:tmpl w:val="F578C08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612E6452"/>
    <w:multiLevelType w:val="hybridMultilevel"/>
    <w:tmpl w:val="33A490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2D9736D"/>
    <w:multiLevelType w:val="hybridMultilevel"/>
    <w:tmpl w:val="DC0EBE4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63236FBE"/>
    <w:multiLevelType w:val="hybridMultilevel"/>
    <w:tmpl w:val="1CFC3C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378484E"/>
    <w:multiLevelType w:val="hybridMultilevel"/>
    <w:tmpl w:val="486A8E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3DA5D60"/>
    <w:multiLevelType w:val="hybridMultilevel"/>
    <w:tmpl w:val="E68AF3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40C5E17"/>
    <w:multiLevelType w:val="hybridMultilevel"/>
    <w:tmpl w:val="C6A439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45F4D66"/>
    <w:multiLevelType w:val="hybridMultilevel"/>
    <w:tmpl w:val="3AA06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671B5164"/>
    <w:multiLevelType w:val="hybridMultilevel"/>
    <w:tmpl w:val="124C5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67737D2D"/>
    <w:multiLevelType w:val="hybridMultilevel"/>
    <w:tmpl w:val="E3CA790E"/>
    <w:lvl w:ilvl="0" w:tplc="04090005">
      <w:start w:val="1"/>
      <w:numFmt w:val="bullet"/>
      <w:lvlText w:val=""/>
      <w:lvlJc w:val="left"/>
      <w:pPr>
        <w:ind w:left="1449" w:hanging="360"/>
      </w:pPr>
      <w:rPr>
        <w:rFonts w:ascii="Wingdings" w:hAnsi="Wingdings"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117" w15:restartNumberingAfterBreak="0">
    <w:nsid w:val="680C6D07"/>
    <w:multiLevelType w:val="hybridMultilevel"/>
    <w:tmpl w:val="D43223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68746905"/>
    <w:multiLevelType w:val="hybridMultilevel"/>
    <w:tmpl w:val="F21A8F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8A709E9"/>
    <w:multiLevelType w:val="hybridMultilevel"/>
    <w:tmpl w:val="BFFCCD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690D7384"/>
    <w:multiLevelType w:val="hybridMultilevel"/>
    <w:tmpl w:val="E59E96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6A0B027A"/>
    <w:multiLevelType w:val="hybridMultilevel"/>
    <w:tmpl w:val="4F9C82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6AC12B75"/>
    <w:multiLevelType w:val="hybridMultilevel"/>
    <w:tmpl w:val="C20E14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B323DA1"/>
    <w:multiLevelType w:val="hybridMultilevel"/>
    <w:tmpl w:val="FD5A32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B50301C"/>
    <w:multiLevelType w:val="hybridMultilevel"/>
    <w:tmpl w:val="10E0E3D4"/>
    <w:lvl w:ilvl="0" w:tplc="C61EE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B9C0E2D"/>
    <w:multiLevelType w:val="hybridMultilevel"/>
    <w:tmpl w:val="ED78C5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A03378"/>
    <w:multiLevelType w:val="hybridMultilevel"/>
    <w:tmpl w:val="89FAB8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3D35C9"/>
    <w:multiLevelType w:val="hybridMultilevel"/>
    <w:tmpl w:val="D5909202"/>
    <w:lvl w:ilvl="0" w:tplc="F668A41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D0644F7"/>
    <w:multiLevelType w:val="hybridMultilevel"/>
    <w:tmpl w:val="E8C42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DC90824"/>
    <w:multiLevelType w:val="hybridMultilevel"/>
    <w:tmpl w:val="F4DC3E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6F1C5739"/>
    <w:multiLevelType w:val="hybridMultilevel"/>
    <w:tmpl w:val="192C340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6F363042"/>
    <w:multiLevelType w:val="hybridMultilevel"/>
    <w:tmpl w:val="0E2E79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0C74862"/>
    <w:multiLevelType w:val="hybridMultilevel"/>
    <w:tmpl w:val="30BCFA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0EE2597"/>
    <w:multiLevelType w:val="hybridMultilevel"/>
    <w:tmpl w:val="BA34E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4DC5CE2"/>
    <w:multiLevelType w:val="hybridMultilevel"/>
    <w:tmpl w:val="13D429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572556E"/>
    <w:multiLevelType w:val="hybridMultilevel"/>
    <w:tmpl w:val="397A912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580119B"/>
    <w:multiLevelType w:val="hybridMultilevel"/>
    <w:tmpl w:val="1222DE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637641A"/>
    <w:multiLevelType w:val="hybridMultilevel"/>
    <w:tmpl w:val="1D8611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7BF342B"/>
    <w:multiLevelType w:val="hybridMultilevel"/>
    <w:tmpl w:val="033EC5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9B3186A"/>
    <w:multiLevelType w:val="hybridMultilevel"/>
    <w:tmpl w:val="004CC4F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7B36214C"/>
    <w:multiLevelType w:val="hybridMultilevel"/>
    <w:tmpl w:val="2DE64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7D1D1CAD"/>
    <w:multiLevelType w:val="hybridMultilevel"/>
    <w:tmpl w:val="BBD0D28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D2F353C"/>
    <w:multiLevelType w:val="hybridMultilevel"/>
    <w:tmpl w:val="22E05A06"/>
    <w:lvl w:ilvl="0" w:tplc="E72AC0B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3" w15:restartNumberingAfterBreak="0">
    <w:nsid w:val="7DA1639B"/>
    <w:multiLevelType w:val="hybridMultilevel"/>
    <w:tmpl w:val="F3C688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DFC6E7A"/>
    <w:multiLevelType w:val="hybridMultilevel"/>
    <w:tmpl w:val="46CA341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850"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FA52CBF"/>
    <w:multiLevelType w:val="hybridMultilevel"/>
    <w:tmpl w:val="C8A60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FBF183B"/>
    <w:multiLevelType w:val="hybridMultilevel"/>
    <w:tmpl w:val="A6F80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411650">
    <w:abstractNumId w:val="118"/>
  </w:num>
  <w:num w:numId="2" w16cid:durableId="1721175126">
    <w:abstractNumId w:val="17"/>
  </w:num>
  <w:num w:numId="3" w16cid:durableId="1007682848">
    <w:abstractNumId w:val="88"/>
  </w:num>
  <w:num w:numId="4" w16cid:durableId="1366057696">
    <w:abstractNumId w:val="109"/>
  </w:num>
  <w:num w:numId="5" w16cid:durableId="864443274">
    <w:abstractNumId w:val="47"/>
  </w:num>
  <w:num w:numId="6" w16cid:durableId="186872836">
    <w:abstractNumId w:val="107"/>
  </w:num>
  <w:num w:numId="7" w16cid:durableId="384185556">
    <w:abstractNumId w:val="140"/>
  </w:num>
  <w:num w:numId="8" w16cid:durableId="1153108294">
    <w:abstractNumId w:val="84"/>
  </w:num>
  <w:num w:numId="9" w16cid:durableId="1663704260">
    <w:abstractNumId w:val="117"/>
  </w:num>
  <w:num w:numId="10" w16cid:durableId="1836071911">
    <w:abstractNumId w:val="23"/>
  </w:num>
  <w:num w:numId="11" w16cid:durableId="721834445">
    <w:abstractNumId w:val="75"/>
  </w:num>
  <w:num w:numId="12" w16cid:durableId="353849184">
    <w:abstractNumId w:val="8"/>
  </w:num>
  <w:num w:numId="13" w16cid:durableId="2022468957">
    <w:abstractNumId w:val="36"/>
  </w:num>
  <w:num w:numId="14" w16cid:durableId="350255029">
    <w:abstractNumId w:val="24"/>
  </w:num>
  <w:num w:numId="15" w16cid:durableId="186455441">
    <w:abstractNumId w:val="145"/>
  </w:num>
  <w:num w:numId="16" w16cid:durableId="1048458757">
    <w:abstractNumId w:val="49"/>
  </w:num>
  <w:num w:numId="17" w16cid:durableId="955866058">
    <w:abstractNumId w:val="79"/>
  </w:num>
  <w:num w:numId="18" w16cid:durableId="909312647">
    <w:abstractNumId w:val="64"/>
  </w:num>
  <w:num w:numId="19" w16cid:durableId="1126505717">
    <w:abstractNumId w:val="48"/>
  </w:num>
  <w:num w:numId="20" w16cid:durableId="1484928953">
    <w:abstractNumId w:val="22"/>
  </w:num>
  <w:num w:numId="21" w16cid:durableId="560142645">
    <w:abstractNumId w:val="119"/>
  </w:num>
  <w:num w:numId="22" w16cid:durableId="1056703792">
    <w:abstractNumId w:val="16"/>
  </w:num>
  <w:num w:numId="23" w16cid:durableId="998115987">
    <w:abstractNumId w:val="34"/>
  </w:num>
  <w:num w:numId="24" w16cid:durableId="1060403326">
    <w:abstractNumId w:val="100"/>
  </w:num>
  <w:num w:numId="25" w16cid:durableId="1357850195">
    <w:abstractNumId w:val="11"/>
  </w:num>
  <w:num w:numId="26" w16cid:durableId="1684430431">
    <w:abstractNumId w:val="14"/>
  </w:num>
  <w:num w:numId="27" w16cid:durableId="1005134252">
    <w:abstractNumId w:val="134"/>
  </w:num>
  <w:num w:numId="28" w16cid:durableId="869880959">
    <w:abstractNumId w:val="121"/>
  </w:num>
  <w:num w:numId="29" w16cid:durableId="2042244848">
    <w:abstractNumId w:val="144"/>
  </w:num>
  <w:num w:numId="30" w16cid:durableId="745802248">
    <w:abstractNumId w:val="10"/>
  </w:num>
  <w:num w:numId="31" w16cid:durableId="150952466">
    <w:abstractNumId w:val="101"/>
  </w:num>
  <w:num w:numId="32" w16cid:durableId="677653848">
    <w:abstractNumId w:val="46"/>
  </w:num>
  <w:num w:numId="33" w16cid:durableId="122357121">
    <w:abstractNumId w:val="42"/>
  </w:num>
  <w:num w:numId="34" w16cid:durableId="564798800">
    <w:abstractNumId w:val="91"/>
  </w:num>
  <w:num w:numId="35" w16cid:durableId="1281456202">
    <w:abstractNumId w:val="18"/>
  </w:num>
  <w:num w:numId="36" w16cid:durableId="498816366">
    <w:abstractNumId w:val="1"/>
  </w:num>
  <w:num w:numId="37" w16cid:durableId="1523397212">
    <w:abstractNumId w:val="19"/>
  </w:num>
  <w:num w:numId="38" w16cid:durableId="990599305">
    <w:abstractNumId w:val="97"/>
  </w:num>
  <w:num w:numId="39" w16cid:durableId="854852445">
    <w:abstractNumId w:val="136"/>
  </w:num>
  <w:num w:numId="40" w16cid:durableId="1942102600">
    <w:abstractNumId w:val="63"/>
  </w:num>
  <w:num w:numId="41" w16cid:durableId="29769415">
    <w:abstractNumId w:val="31"/>
  </w:num>
  <w:num w:numId="42" w16cid:durableId="121773587">
    <w:abstractNumId w:val="105"/>
  </w:num>
  <w:num w:numId="43" w16cid:durableId="1327512695">
    <w:abstractNumId w:val="131"/>
  </w:num>
  <w:num w:numId="44" w16cid:durableId="371079244">
    <w:abstractNumId w:val="82"/>
  </w:num>
  <w:num w:numId="45" w16cid:durableId="388119152">
    <w:abstractNumId w:val="59"/>
  </w:num>
  <w:num w:numId="46" w16cid:durableId="1358311509">
    <w:abstractNumId w:val="26"/>
  </w:num>
  <w:num w:numId="47" w16cid:durableId="585771271">
    <w:abstractNumId w:val="98"/>
  </w:num>
  <w:num w:numId="48" w16cid:durableId="1811943415">
    <w:abstractNumId w:val="7"/>
  </w:num>
  <w:num w:numId="49" w16cid:durableId="2089771000">
    <w:abstractNumId w:val="39"/>
  </w:num>
  <w:num w:numId="50" w16cid:durableId="1922710368">
    <w:abstractNumId w:val="123"/>
  </w:num>
  <w:num w:numId="51" w16cid:durableId="1540360113">
    <w:abstractNumId w:val="95"/>
  </w:num>
  <w:num w:numId="52" w16cid:durableId="1897861741">
    <w:abstractNumId w:val="71"/>
  </w:num>
  <w:num w:numId="53" w16cid:durableId="1129084281">
    <w:abstractNumId w:val="122"/>
  </w:num>
  <w:num w:numId="54" w16cid:durableId="576476017">
    <w:abstractNumId w:val="128"/>
  </w:num>
  <w:num w:numId="55" w16cid:durableId="641080080">
    <w:abstractNumId w:val="54"/>
  </w:num>
  <w:num w:numId="56" w16cid:durableId="105469868">
    <w:abstractNumId w:val="86"/>
  </w:num>
  <w:num w:numId="57" w16cid:durableId="1626766433">
    <w:abstractNumId w:val="87"/>
  </w:num>
  <w:num w:numId="58" w16cid:durableId="645278847">
    <w:abstractNumId w:val="51"/>
  </w:num>
  <w:num w:numId="59" w16cid:durableId="626279466">
    <w:abstractNumId w:val="38"/>
  </w:num>
  <w:num w:numId="60" w16cid:durableId="1356811164">
    <w:abstractNumId w:val="29"/>
  </w:num>
  <w:num w:numId="61" w16cid:durableId="305009723">
    <w:abstractNumId w:val="104"/>
  </w:num>
  <w:num w:numId="62" w16cid:durableId="500659956">
    <w:abstractNumId w:val="116"/>
  </w:num>
  <w:num w:numId="63" w16cid:durableId="119301203">
    <w:abstractNumId w:val="94"/>
  </w:num>
  <w:num w:numId="64" w16cid:durableId="699204270">
    <w:abstractNumId w:val="44"/>
  </w:num>
  <w:num w:numId="65" w16cid:durableId="2069915210">
    <w:abstractNumId w:val="89"/>
  </w:num>
  <w:num w:numId="66" w16cid:durableId="517233277">
    <w:abstractNumId w:val="43"/>
  </w:num>
  <w:num w:numId="67" w16cid:durableId="232007465">
    <w:abstractNumId w:val="25"/>
  </w:num>
  <w:num w:numId="68" w16cid:durableId="1538082167">
    <w:abstractNumId w:val="110"/>
  </w:num>
  <w:num w:numId="69" w16cid:durableId="1670676275">
    <w:abstractNumId w:val="78"/>
  </w:num>
  <w:num w:numId="70" w16cid:durableId="791097134">
    <w:abstractNumId w:val="93"/>
  </w:num>
  <w:num w:numId="71" w16cid:durableId="800423182">
    <w:abstractNumId w:val="146"/>
  </w:num>
  <w:num w:numId="72" w16cid:durableId="147941138">
    <w:abstractNumId w:val="35"/>
  </w:num>
  <w:num w:numId="73" w16cid:durableId="425658848">
    <w:abstractNumId w:val="77"/>
  </w:num>
  <w:num w:numId="74" w16cid:durableId="1832795219">
    <w:abstractNumId w:val="83"/>
  </w:num>
  <w:num w:numId="75" w16cid:durableId="1870101263">
    <w:abstractNumId w:val="20"/>
  </w:num>
  <w:num w:numId="76" w16cid:durableId="133566678">
    <w:abstractNumId w:val="112"/>
  </w:num>
  <w:num w:numId="77" w16cid:durableId="1921786477">
    <w:abstractNumId w:val="99"/>
  </w:num>
  <w:num w:numId="78" w16cid:durableId="739985675">
    <w:abstractNumId w:val="143"/>
  </w:num>
  <w:num w:numId="79" w16cid:durableId="1906576">
    <w:abstractNumId w:val="2"/>
  </w:num>
  <w:num w:numId="80" w16cid:durableId="1504080204">
    <w:abstractNumId w:val="137"/>
  </w:num>
  <w:num w:numId="81" w16cid:durableId="1050298989">
    <w:abstractNumId w:val="132"/>
  </w:num>
  <w:num w:numId="82" w16cid:durableId="31728897">
    <w:abstractNumId w:val="67"/>
  </w:num>
  <w:num w:numId="83" w16cid:durableId="1586303458">
    <w:abstractNumId w:val="70"/>
  </w:num>
  <w:num w:numId="84" w16cid:durableId="701370362">
    <w:abstractNumId w:val="139"/>
  </w:num>
  <w:num w:numId="85" w16cid:durableId="1166284917">
    <w:abstractNumId w:val="62"/>
  </w:num>
  <w:num w:numId="86" w16cid:durableId="1632438536">
    <w:abstractNumId w:val="113"/>
  </w:num>
  <w:num w:numId="87" w16cid:durableId="699862663">
    <w:abstractNumId w:val="85"/>
  </w:num>
  <w:num w:numId="88" w16cid:durableId="845169758">
    <w:abstractNumId w:val="106"/>
  </w:num>
  <w:num w:numId="89" w16cid:durableId="394470173">
    <w:abstractNumId w:val="41"/>
  </w:num>
  <w:num w:numId="90" w16cid:durableId="1545407826">
    <w:abstractNumId w:val="53"/>
  </w:num>
  <w:num w:numId="91" w16cid:durableId="1619526139">
    <w:abstractNumId w:val="138"/>
  </w:num>
  <w:num w:numId="92" w16cid:durableId="1709715808">
    <w:abstractNumId w:val="33"/>
  </w:num>
  <w:num w:numId="93" w16cid:durableId="7877740">
    <w:abstractNumId w:val="96"/>
  </w:num>
  <w:num w:numId="94" w16cid:durableId="2034767853">
    <w:abstractNumId w:val="92"/>
  </w:num>
  <w:num w:numId="95" w16cid:durableId="1304114389">
    <w:abstractNumId w:val="60"/>
  </w:num>
  <w:num w:numId="96" w16cid:durableId="715666898">
    <w:abstractNumId w:val="73"/>
  </w:num>
  <w:num w:numId="97" w16cid:durableId="497119961">
    <w:abstractNumId w:val="55"/>
  </w:num>
  <w:num w:numId="98" w16cid:durableId="1357317821">
    <w:abstractNumId w:val="69"/>
  </w:num>
  <w:num w:numId="99" w16cid:durableId="2012637942">
    <w:abstractNumId w:val="68"/>
  </w:num>
  <w:num w:numId="100" w16cid:durableId="619804107">
    <w:abstractNumId w:val="111"/>
  </w:num>
  <w:num w:numId="101" w16cid:durableId="283116929">
    <w:abstractNumId w:val="5"/>
  </w:num>
  <w:num w:numId="102" w16cid:durableId="2028481366">
    <w:abstractNumId w:val="4"/>
  </w:num>
  <w:num w:numId="103" w16cid:durableId="276331132">
    <w:abstractNumId w:val="124"/>
  </w:num>
  <w:num w:numId="104" w16cid:durableId="1581407052">
    <w:abstractNumId w:val="135"/>
  </w:num>
  <w:num w:numId="105" w16cid:durableId="1713725519">
    <w:abstractNumId w:val="126"/>
  </w:num>
  <w:num w:numId="106" w16cid:durableId="332299909">
    <w:abstractNumId w:val="6"/>
  </w:num>
  <w:num w:numId="107" w16cid:durableId="1015838085">
    <w:abstractNumId w:val="133"/>
  </w:num>
  <w:num w:numId="108" w16cid:durableId="1845323009">
    <w:abstractNumId w:val="74"/>
  </w:num>
  <w:num w:numId="109" w16cid:durableId="1390418816">
    <w:abstractNumId w:val="72"/>
  </w:num>
  <w:num w:numId="110" w16cid:durableId="167595798">
    <w:abstractNumId w:val="102"/>
  </w:num>
  <w:num w:numId="111" w16cid:durableId="259070524">
    <w:abstractNumId w:val="61"/>
  </w:num>
  <w:num w:numId="112" w16cid:durableId="417143855">
    <w:abstractNumId w:val="129"/>
  </w:num>
  <w:num w:numId="113" w16cid:durableId="1772973377">
    <w:abstractNumId w:val="141"/>
  </w:num>
  <w:num w:numId="114" w16cid:durableId="1138187592">
    <w:abstractNumId w:val="76"/>
  </w:num>
  <w:num w:numId="115" w16cid:durableId="2045204623">
    <w:abstractNumId w:val="125"/>
  </w:num>
  <w:num w:numId="116" w16cid:durableId="891960962">
    <w:abstractNumId w:val="30"/>
  </w:num>
  <w:num w:numId="117" w16cid:durableId="829053606">
    <w:abstractNumId w:val="45"/>
  </w:num>
  <w:num w:numId="118" w16cid:durableId="684984793">
    <w:abstractNumId w:val="12"/>
  </w:num>
  <w:num w:numId="119" w16cid:durableId="1336541586">
    <w:abstractNumId w:val="127"/>
  </w:num>
  <w:num w:numId="120" w16cid:durableId="384986109">
    <w:abstractNumId w:val="120"/>
  </w:num>
  <w:num w:numId="121" w16cid:durableId="1740865069">
    <w:abstractNumId w:val="27"/>
  </w:num>
  <w:num w:numId="122" w16cid:durableId="1306885905">
    <w:abstractNumId w:val="58"/>
  </w:num>
  <w:num w:numId="123" w16cid:durableId="1609046245">
    <w:abstractNumId w:val="28"/>
  </w:num>
  <w:num w:numId="124" w16cid:durableId="586773747">
    <w:abstractNumId w:val="108"/>
  </w:num>
  <w:num w:numId="125" w16cid:durableId="493835361">
    <w:abstractNumId w:val="90"/>
  </w:num>
  <w:num w:numId="126" w16cid:durableId="1516578561">
    <w:abstractNumId w:val="80"/>
  </w:num>
  <w:num w:numId="127" w16cid:durableId="1053623991">
    <w:abstractNumId w:val="21"/>
  </w:num>
  <w:num w:numId="128" w16cid:durableId="1877237555">
    <w:abstractNumId w:val="65"/>
  </w:num>
  <w:num w:numId="129" w16cid:durableId="1328287969">
    <w:abstractNumId w:val="40"/>
  </w:num>
  <w:num w:numId="130" w16cid:durableId="1321500390">
    <w:abstractNumId w:val="9"/>
  </w:num>
  <w:num w:numId="131" w16cid:durableId="971713226">
    <w:abstractNumId w:val="81"/>
  </w:num>
  <w:num w:numId="132" w16cid:durableId="908612939">
    <w:abstractNumId w:val="52"/>
  </w:num>
  <w:num w:numId="133" w16cid:durableId="610161782">
    <w:abstractNumId w:val="103"/>
  </w:num>
  <w:num w:numId="134" w16cid:durableId="1854758857">
    <w:abstractNumId w:val="37"/>
  </w:num>
  <w:num w:numId="135" w16cid:durableId="576328500">
    <w:abstractNumId w:val="142"/>
  </w:num>
  <w:num w:numId="136" w16cid:durableId="2055225461">
    <w:abstractNumId w:val="0"/>
  </w:num>
  <w:num w:numId="137" w16cid:durableId="322126175">
    <w:abstractNumId w:val="50"/>
  </w:num>
  <w:num w:numId="138" w16cid:durableId="187764377">
    <w:abstractNumId w:val="3"/>
  </w:num>
  <w:num w:numId="139" w16cid:durableId="976296338">
    <w:abstractNumId w:val="56"/>
  </w:num>
  <w:num w:numId="140" w16cid:durableId="869487645">
    <w:abstractNumId w:val="57"/>
  </w:num>
  <w:num w:numId="141" w16cid:durableId="1655571431">
    <w:abstractNumId w:val="32"/>
  </w:num>
  <w:num w:numId="142" w16cid:durableId="1268077759">
    <w:abstractNumId w:val="115"/>
  </w:num>
  <w:num w:numId="143" w16cid:durableId="1217619964">
    <w:abstractNumId w:val="15"/>
  </w:num>
  <w:num w:numId="144" w16cid:durableId="1766338498">
    <w:abstractNumId w:val="114"/>
  </w:num>
  <w:num w:numId="145" w16cid:durableId="920943082">
    <w:abstractNumId w:val="66"/>
  </w:num>
  <w:num w:numId="146" w16cid:durableId="1599679367">
    <w:abstractNumId w:val="130"/>
  </w:num>
  <w:num w:numId="147" w16cid:durableId="1523127061">
    <w:abstractNumId w:val="13"/>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hideGrammaticalErrors/>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90"/>
    <w:rsid w:val="000048AF"/>
    <w:rsid w:val="000065F2"/>
    <w:rsid w:val="0001161B"/>
    <w:rsid w:val="0001317D"/>
    <w:rsid w:val="00015F50"/>
    <w:rsid w:val="00017B46"/>
    <w:rsid w:val="00017EAC"/>
    <w:rsid w:val="00021ADA"/>
    <w:rsid w:val="00023B54"/>
    <w:rsid w:val="0003284E"/>
    <w:rsid w:val="0003549D"/>
    <w:rsid w:val="00036DBA"/>
    <w:rsid w:val="00041390"/>
    <w:rsid w:val="00043604"/>
    <w:rsid w:val="00043660"/>
    <w:rsid w:val="00043D5A"/>
    <w:rsid w:val="00045DCC"/>
    <w:rsid w:val="0005549E"/>
    <w:rsid w:val="00061C03"/>
    <w:rsid w:val="00061D3C"/>
    <w:rsid w:val="0006457E"/>
    <w:rsid w:val="000665A4"/>
    <w:rsid w:val="00070201"/>
    <w:rsid w:val="000727D5"/>
    <w:rsid w:val="000738E9"/>
    <w:rsid w:val="00075C89"/>
    <w:rsid w:val="00076924"/>
    <w:rsid w:val="00077330"/>
    <w:rsid w:val="00087818"/>
    <w:rsid w:val="00091A52"/>
    <w:rsid w:val="00091C1E"/>
    <w:rsid w:val="00093EC5"/>
    <w:rsid w:val="0009458E"/>
    <w:rsid w:val="00095480"/>
    <w:rsid w:val="00096781"/>
    <w:rsid w:val="000A024D"/>
    <w:rsid w:val="000A28BD"/>
    <w:rsid w:val="000A2BD3"/>
    <w:rsid w:val="000B3FD1"/>
    <w:rsid w:val="000C084C"/>
    <w:rsid w:val="000C1A8B"/>
    <w:rsid w:val="000C5AF6"/>
    <w:rsid w:val="000C68BA"/>
    <w:rsid w:val="000D13D6"/>
    <w:rsid w:val="000D7A41"/>
    <w:rsid w:val="000E03CE"/>
    <w:rsid w:val="000E1A02"/>
    <w:rsid w:val="000E570D"/>
    <w:rsid w:val="000F0A83"/>
    <w:rsid w:val="00104DC4"/>
    <w:rsid w:val="0010653D"/>
    <w:rsid w:val="00106F38"/>
    <w:rsid w:val="00107C89"/>
    <w:rsid w:val="001155CF"/>
    <w:rsid w:val="0011765A"/>
    <w:rsid w:val="00120EBD"/>
    <w:rsid w:val="00123218"/>
    <w:rsid w:val="001233B7"/>
    <w:rsid w:val="0012577E"/>
    <w:rsid w:val="0012656F"/>
    <w:rsid w:val="001308C4"/>
    <w:rsid w:val="00137ECA"/>
    <w:rsid w:val="0014088A"/>
    <w:rsid w:val="00143FE2"/>
    <w:rsid w:val="001474F8"/>
    <w:rsid w:val="00150F20"/>
    <w:rsid w:val="001514F5"/>
    <w:rsid w:val="001518E7"/>
    <w:rsid w:val="00151FB6"/>
    <w:rsid w:val="00152648"/>
    <w:rsid w:val="0015569B"/>
    <w:rsid w:val="00155726"/>
    <w:rsid w:val="00157198"/>
    <w:rsid w:val="0016082B"/>
    <w:rsid w:val="00170FFB"/>
    <w:rsid w:val="001726A2"/>
    <w:rsid w:val="00173041"/>
    <w:rsid w:val="00176CE1"/>
    <w:rsid w:val="00177334"/>
    <w:rsid w:val="00180141"/>
    <w:rsid w:val="00184711"/>
    <w:rsid w:val="00184911"/>
    <w:rsid w:val="00191C4D"/>
    <w:rsid w:val="0019400F"/>
    <w:rsid w:val="00194DD9"/>
    <w:rsid w:val="00195F40"/>
    <w:rsid w:val="001971DE"/>
    <w:rsid w:val="001A29F2"/>
    <w:rsid w:val="001A3D91"/>
    <w:rsid w:val="001A600B"/>
    <w:rsid w:val="001B04C7"/>
    <w:rsid w:val="001B2FF2"/>
    <w:rsid w:val="001B411C"/>
    <w:rsid w:val="001C3C8A"/>
    <w:rsid w:val="001C4516"/>
    <w:rsid w:val="001C47FE"/>
    <w:rsid w:val="001D2EDD"/>
    <w:rsid w:val="001D4A31"/>
    <w:rsid w:val="001E3E6A"/>
    <w:rsid w:val="001F052E"/>
    <w:rsid w:val="001F135C"/>
    <w:rsid w:val="001F5D85"/>
    <w:rsid w:val="001F5FEA"/>
    <w:rsid w:val="00201695"/>
    <w:rsid w:val="00205BFF"/>
    <w:rsid w:val="002112B1"/>
    <w:rsid w:val="00213F97"/>
    <w:rsid w:val="00214538"/>
    <w:rsid w:val="00214735"/>
    <w:rsid w:val="00217FFB"/>
    <w:rsid w:val="00225102"/>
    <w:rsid w:val="002258FF"/>
    <w:rsid w:val="0022749F"/>
    <w:rsid w:val="002278FB"/>
    <w:rsid w:val="002319FB"/>
    <w:rsid w:val="002327DC"/>
    <w:rsid w:val="00233558"/>
    <w:rsid w:val="00234E5E"/>
    <w:rsid w:val="002352B0"/>
    <w:rsid w:val="002357E0"/>
    <w:rsid w:val="00237208"/>
    <w:rsid w:val="00237829"/>
    <w:rsid w:val="00241A66"/>
    <w:rsid w:val="00241AA2"/>
    <w:rsid w:val="00241BCA"/>
    <w:rsid w:val="00246A82"/>
    <w:rsid w:val="00247536"/>
    <w:rsid w:val="00247AFE"/>
    <w:rsid w:val="002503BB"/>
    <w:rsid w:val="0025296F"/>
    <w:rsid w:val="00255D39"/>
    <w:rsid w:val="002617DC"/>
    <w:rsid w:val="0026665B"/>
    <w:rsid w:val="00271409"/>
    <w:rsid w:val="002745D9"/>
    <w:rsid w:val="00274DE6"/>
    <w:rsid w:val="00275253"/>
    <w:rsid w:val="00280404"/>
    <w:rsid w:val="002813E4"/>
    <w:rsid w:val="002831A1"/>
    <w:rsid w:val="00296562"/>
    <w:rsid w:val="00296FC0"/>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A54"/>
    <w:rsid w:val="002C0161"/>
    <w:rsid w:val="002C158E"/>
    <w:rsid w:val="002C1DD9"/>
    <w:rsid w:val="002C1F70"/>
    <w:rsid w:val="002C2244"/>
    <w:rsid w:val="002C3778"/>
    <w:rsid w:val="002C54D2"/>
    <w:rsid w:val="002C5DFF"/>
    <w:rsid w:val="002C64FB"/>
    <w:rsid w:val="002C77E2"/>
    <w:rsid w:val="002D2CCB"/>
    <w:rsid w:val="002D3259"/>
    <w:rsid w:val="002D60B3"/>
    <w:rsid w:val="002F4939"/>
    <w:rsid w:val="002F5696"/>
    <w:rsid w:val="00300CFA"/>
    <w:rsid w:val="0030254D"/>
    <w:rsid w:val="003145B5"/>
    <w:rsid w:val="003153D5"/>
    <w:rsid w:val="00332A7C"/>
    <w:rsid w:val="00332F2D"/>
    <w:rsid w:val="00340F81"/>
    <w:rsid w:val="00342ABB"/>
    <w:rsid w:val="0034464B"/>
    <w:rsid w:val="00346B27"/>
    <w:rsid w:val="00347D4A"/>
    <w:rsid w:val="00347E01"/>
    <w:rsid w:val="003502DB"/>
    <w:rsid w:val="00350AA8"/>
    <w:rsid w:val="00350AEF"/>
    <w:rsid w:val="00352062"/>
    <w:rsid w:val="00353A7B"/>
    <w:rsid w:val="003568F7"/>
    <w:rsid w:val="00356E1F"/>
    <w:rsid w:val="00361805"/>
    <w:rsid w:val="0036651D"/>
    <w:rsid w:val="003678B8"/>
    <w:rsid w:val="00371F8E"/>
    <w:rsid w:val="00374759"/>
    <w:rsid w:val="00374E9A"/>
    <w:rsid w:val="00375D3E"/>
    <w:rsid w:val="003779A6"/>
    <w:rsid w:val="00377DFE"/>
    <w:rsid w:val="003800BF"/>
    <w:rsid w:val="003816D2"/>
    <w:rsid w:val="003821D1"/>
    <w:rsid w:val="00385774"/>
    <w:rsid w:val="00386FC4"/>
    <w:rsid w:val="003917C6"/>
    <w:rsid w:val="00393DB4"/>
    <w:rsid w:val="003947B5"/>
    <w:rsid w:val="003A2C86"/>
    <w:rsid w:val="003A477B"/>
    <w:rsid w:val="003B0AC1"/>
    <w:rsid w:val="003B2AD3"/>
    <w:rsid w:val="003B6571"/>
    <w:rsid w:val="003B699B"/>
    <w:rsid w:val="003C5441"/>
    <w:rsid w:val="003C6493"/>
    <w:rsid w:val="003C7DAD"/>
    <w:rsid w:val="003D0E61"/>
    <w:rsid w:val="003D227E"/>
    <w:rsid w:val="003D34ED"/>
    <w:rsid w:val="003D7E11"/>
    <w:rsid w:val="003E018F"/>
    <w:rsid w:val="003E0286"/>
    <w:rsid w:val="003E4C8E"/>
    <w:rsid w:val="003E4EFD"/>
    <w:rsid w:val="0040507B"/>
    <w:rsid w:val="004066B7"/>
    <w:rsid w:val="00407E0B"/>
    <w:rsid w:val="00410F51"/>
    <w:rsid w:val="0041122B"/>
    <w:rsid w:val="00412331"/>
    <w:rsid w:val="004141E7"/>
    <w:rsid w:val="00415135"/>
    <w:rsid w:val="00415864"/>
    <w:rsid w:val="00416E3C"/>
    <w:rsid w:val="00417840"/>
    <w:rsid w:val="00417F10"/>
    <w:rsid w:val="00435D33"/>
    <w:rsid w:val="00436424"/>
    <w:rsid w:val="00437533"/>
    <w:rsid w:val="004401F6"/>
    <w:rsid w:val="00442AF3"/>
    <w:rsid w:val="00442B61"/>
    <w:rsid w:val="00455D34"/>
    <w:rsid w:val="00455F05"/>
    <w:rsid w:val="00457524"/>
    <w:rsid w:val="00462B5F"/>
    <w:rsid w:val="00463747"/>
    <w:rsid w:val="0046790C"/>
    <w:rsid w:val="004705E6"/>
    <w:rsid w:val="004706CC"/>
    <w:rsid w:val="00470A3E"/>
    <w:rsid w:val="004724D9"/>
    <w:rsid w:val="0047792E"/>
    <w:rsid w:val="00481FD8"/>
    <w:rsid w:val="0048412D"/>
    <w:rsid w:val="00486665"/>
    <w:rsid w:val="00486BE9"/>
    <w:rsid w:val="004910DD"/>
    <w:rsid w:val="00496634"/>
    <w:rsid w:val="004A1326"/>
    <w:rsid w:val="004A37B7"/>
    <w:rsid w:val="004A4D41"/>
    <w:rsid w:val="004A53A9"/>
    <w:rsid w:val="004A6AE8"/>
    <w:rsid w:val="004B3D7D"/>
    <w:rsid w:val="004B6F5A"/>
    <w:rsid w:val="004B7185"/>
    <w:rsid w:val="004D33D2"/>
    <w:rsid w:val="004D5992"/>
    <w:rsid w:val="004D5CCC"/>
    <w:rsid w:val="004D6A64"/>
    <w:rsid w:val="004E481D"/>
    <w:rsid w:val="004F042E"/>
    <w:rsid w:val="004F4254"/>
    <w:rsid w:val="004F6D9F"/>
    <w:rsid w:val="0050148D"/>
    <w:rsid w:val="00501525"/>
    <w:rsid w:val="005032C6"/>
    <w:rsid w:val="00510696"/>
    <w:rsid w:val="00510FC5"/>
    <w:rsid w:val="0051149F"/>
    <w:rsid w:val="00514E9B"/>
    <w:rsid w:val="00516185"/>
    <w:rsid w:val="00520359"/>
    <w:rsid w:val="0052217E"/>
    <w:rsid w:val="00527843"/>
    <w:rsid w:val="00541193"/>
    <w:rsid w:val="00542D27"/>
    <w:rsid w:val="005468B3"/>
    <w:rsid w:val="005468C6"/>
    <w:rsid w:val="00547689"/>
    <w:rsid w:val="0054771F"/>
    <w:rsid w:val="005503FC"/>
    <w:rsid w:val="0055139A"/>
    <w:rsid w:val="00551CD1"/>
    <w:rsid w:val="00563202"/>
    <w:rsid w:val="00565448"/>
    <w:rsid w:val="005663C9"/>
    <w:rsid w:val="00566729"/>
    <w:rsid w:val="005679A9"/>
    <w:rsid w:val="005708BD"/>
    <w:rsid w:val="00571686"/>
    <w:rsid w:val="005809B9"/>
    <w:rsid w:val="005834AD"/>
    <w:rsid w:val="00584642"/>
    <w:rsid w:val="0058499D"/>
    <w:rsid w:val="00584BB2"/>
    <w:rsid w:val="00587FE8"/>
    <w:rsid w:val="00592885"/>
    <w:rsid w:val="00595F4E"/>
    <w:rsid w:val="00597E21"/>
    <w:rsid w:val="005A0DE7"/>
    <w:rsid w:val="005A0FAD"/>
    <w:rsid w:val="005A1561"/>
    <w:rsid w:val="005A1E71"/>
    <w:rsid w:val="005A1F69"/>
    <w:rsid w:val="005A3ABA"/>
    <w:rsid w:val="005A488F"/>
    <w:rsid w:val="005B6A43"/>
    <w:rsid w:val="005C3F6F"/>
    <w:rsid w:val="005C678A"/>
    <w:rsid w:val="005C6A3A"/>
    <w:rsid w:val="005F04E3"/>
    <w:rsid w:val="005F524F"/>
    <w:rsid w:val="005F5A0B"/>
    <w:rsid w:val="006001A7"/>
    <w:rsid w:val="006052E7"/>
    <w:rsid w:val="00605DA7"/>
    <w:rsid w:val="00607E5F"/>
    <w:rsid w:val="006126E4"/>
    <w:rsid w:val="0061441C"/>
    <w:rsid w:val="00614840"/>
    <w:rsid w:val="00616748"/>
    <w:rsid w:val="006300BD"/>
    <w:rsid w:val="006334AE"/>
    <w:rsid w:val="0063378B"/>
    <w:rsid w:val="00633CA2"/>
    <w:rsid w:val="0063774D"/>
    <w:rsid w:val="00640F73"/>
    <w:rsid w:val="00643C42"/>
    <w:rsid w:val="00647AAA"/>
    <w:rsid w:val="00651EB2"/>
    <w:rsid w:val="00651EF9"/>
    <w:rsid w:val="00652D49"/>
    <w:rsid w:val="006605A4"/>
    <w:rsid w:val="006615B9"/>
    <w:rsid w:val="00661754"/>
    <w:rsid w:val="00663C07"/>
    <w:rsid w:val="00665F9A"/>
    <w:rsid w:val="00666DC6"/>
    <w:rsid w:val="006726AB"/>
    <w:rsid w:val="006755E6"/>
    <w:rsid w:val="00675EA5"/>
    <w:rsid w:val="00677464"/>
    <w:rsid w:val="006831EB"/>
    <w:rsid w:val="00685F50"/>
    <w:rsid w:val="0068687B"/>
    <w:rsid w:val="00691F99"/>
    <w:rsid w:val="00697EA0"/>
    <w:rsid w:val="006A10F7"/>
    <w:rsid w:val="006A1377"/>
    <w:rsid w:val="006A222F"/>
    <w:rsid w:val="006A384D"/>
    <w:rsid w:val="006A3A64"/>
    <w:rsid w:val="006A6C25"/>
    <w:rsid w:val="006A799A"/>
    <w:rsid w:val="006B4657"/>
    <w:rsid w:val="006B4CDA"/>
    <w:rsid w:val="006B616F"/>
    <w:rsid w:val="006B735A"/>
    <w:rsid w:val="006C05F3"/>
    <w:rsid w:val="006C0DF7"/>
    <w:rsid w:val="006C35BB"/>
    <w:rsid w:val="006C3F7A"/>
    <w:rsid w:val="006C4742"/>
    <w:rsid w:val="006C4B51"/>
    <w:rsid w:val="006C6A0B"/>
    <w:rsid w:val="006C727C"/>
    <w:rsid w:val="006D1425"/>
    <w:rsid w:val="006D39C8"/>
    <w:rsid w:val="006D4BFC"/>
    <w:rsid w:val="006E1123"/>
    <w:rsid w:val="006E14F1"/>
    <w:rsid w:val="006E1EC1"/>
    <w:rsid w:val="006E21D4"/>
    <w:rsid w:val="006F07A1"/>
    <w:rsid w:val="006F0BA3"/>
    <w:rsid w:val="006F53C1"/>
    <w:rsid w:val="006F5A83"/>
    <w:rsid w:val="006F5FC6"/>
    <w:rsid w:val="006F6018"/>
    <w:rsid w:val="006F768C"/>
    <w:rsid w:val="007012D0"/>
    <w:rsid w:val="00707297"/>
    <w:rsid w:val="00711076"/>
    <w:rsid w:val="00712269"/>
    <w:rsid w:val="0071355F"/>
    <w:rsid w:val="00716898"/>
    <w:rsid w:val="00716A3C"/>
    <w:rsid w:val="00717B11"/>
    <w:rsid w:val="00723DEA"/>
    <w:rsid w:val="007247EF"/>
    <w:rsid w:val="00733446"/>
    <w:rsid w:val="00733C9D"/>
    <w:rsid w:val="00734E43"/>
    <w:rsid w:val="00741941"/>
    <w:rsid w:val="00757AF6"/>
    <w:rsid w:val="00760F77"/>
    <w:rsid w:val="0076139E"/>
    <w:rsid w:val="00762997"/>
    <w:rsid w:val="00762CB1"/>
    <w:rsid w:val="00766468"/>
    <w:rsid w:val="00771E97"/>
    <w:rsid w:val="00772117"/>
    <w:rsid w:val="00772331"/>
    <w:rsid w:val="007726BE"/>
    <w:rsid w:val="007749B8"/>
    <w:rsid w:val="007802E9"/>
    <w:rsid w:val="0078241E"/>
    <w:rsid w:val="007941A6"/>
    <w:rsid w:val="00794C69"/>
    <w:rsid w:val="007A00D9"/>
    <w:rsid w:val="007A40B5"/>
    <w:rsid w:val="007A4758"/>
    <w:rsid w:val="007A48AA"/>
    <w:rsid w:val="007A6AB6"/>
    <w:rsid w:val="007A6BE2"/>
    <w:rsid w:val="007B26E2"/>
    <w:rsid w:val="007B668D"/>
    <w:rsid w:val="007B68EE"/>
    <w:rsid w:val="007C119E"/>
    <w:rsid w:val="007C15CA"/>
    <w:rsid w:val="007C1FA1"/>
    <w:rsid w:val="007C2833"/>
    <w:rsid w:val="007C37C8"/>
    <w:rsid w:val="007C4D3B"/>
    <w:rsid w:val="007C65FB"/>
    <w:rsid w:val="007C6B4A"/>
    <w:rsid w:val="007C6D24"/>
    <w:rsid w:val="007D0B9A"/>
    <w:rsid w:val="007D2BD4"/>
    <w:rsid w:val="007D2F7E"/>
    <w:rsid w:val="007D48D7"/>
    <w:rsid w:val="007D5038"/>
    <w:rsid w:val="007D62EA"/>
    <w:rsid w:val="007D68DF"/>
    <w:rsid w:val="007D7B31"/>
    <w:rsid w:val="007E0F4D"/>
    <w:rsid w:val="007E1E30"/>
    <w:rsid w:val="007E401C"/>
    <w:rsid w:val="007E4847"/>
    <w:rsid w:val="007E535B"/>
    <w:rsid w:val="007F1AA5"/>
    <w:rsid w:val="007F3BFE"/>
    <w:rsid w:val="0080109A"/>
    <w:rsid w:val="008048CE"/>
    <w:rsid w:val="00805007"/>
    <w:rsid w:val="00805CC0"/>
    <w:rsid w:val="008115C9"/>
    <w:rsid w:val="00811656"/>
    <w:rsid w:val="008171BA"/>
    <w:rsid w:val="00817BF3"/>
    <w:rsid w:val="00817F20"/>
    <w:rsid w:val="00821C9A"/>
    <w:rsid w:val="008263CE"/>
    <w:rsid w:val="00826477"/>
    <w:rsid w:val="00826C8E"/>
    <w:rsid w:val="00830EF2"/>
    <w:rsid w:val="008353C3"/>
    <w:rsid w:val="00835BA6"/>
    <w:rsid w:val="00835E9F"/>
    <w:rsid w:val="00836342"/>
    <w:rsid w:val="00836D56"/>
    <w:rsid w:val="00844B3E"/>
    <w:rsid w:val="00853C6F"/>
    <w:rsid w:val="00855C2A"/>
    <w:rsid w:val="00856707"/>
    <w:rsid w:val="00862BF2"/>
    <w:rsid w:val="008638B4"/>
    <w:rsid w:val="00866458"/>
    <w:rsid w:val="00867A42"/>
    <w:rsid w:val="008708E6"/>
    <w:rsid w:val="008747F5"/>
    <w:rsid w:val="008816FB"/>
    <w:rsid w:val="008846F5"/>
    <w:rsid w:val="008863DD"/>
    <w:rsid w:val="00886F08"/>
    <w:rsid w:val="00890CDF"/>
    <w:rsid w:val="00891A62"/>
    <w:rsid w:val="0089622C"/>
    <w:rsid w:val="00897D58"/>
    <w:rsid w:val="008A317C"/>
    <w:rsid w:val="008B4DAE"/>
    <w:rsid w:val="008B5FE0"/>
    <w:rsid w:val="008C0D74"/>
    <w:rsid w:val="008C3A11"/>
    <w:rsid w:val="008C3C32"/>
    <w:rsid w:val="008D217C"/>
    <w:rsid w:val="008D3127"/>
    <w:rsid w:val="008D4789"/>
    <w:rsid w:val="008D5B76"/>
    <w:rsid w:val="008E0153"/>
    <w:rsid w:val="008E3B5A"/>
    <w:rsid w:val="008E4227"/>
    <w:rsid w:val="008E73E4"/>
    <w:rsid w:val="008F1B0F"/>
    <w:rsid w:val="008F1EA4"/>
    <w:rsid w:val="008F3989"/>
    <w:rsid w:val="008F460C"/>
    <w:rsid w:val="008F486B"/>
    <w:rsid w:val="008F4899"/>
    <w:rsid w:val="009127E6"/>
    <w:rsid w:val="0091333F"/>
    <w:rsid w:val="00913D4B"/>
    <w:rsid w:val="00915F8C"/>
    <w:rsid w:val="00917B69"/>
    <w:rsid w:val="00922BEB"/>
    <w:rsid w:val="009316FD"/>
    <w:rsid w:val="0093400F"/>
    <w:rsid w:val="00935A5C"/>
    <w:rsid w:val="00935EAA"/>
    <w:rsid w:val="0094104F"/>
    <w:rsid w:val="00942D1F"/>
    <w:rsid w:val="00943EF1"/>
    <w:rsid w:val="00947927"/>
    <w:rsid w:val="00950A7B"/>
    <w:rsid w:val="0095261E"/>
    <w:rsid w:val="00960430"/>
    <w:rsid w:val="00960BF0"/>
    <w:rsid w:val="00962367"/>
    <w:rsid w:val="00962B10"/>
    <w:rsid w:val="00966B31"/>
    <w:rsid w:val="009747EE"/>
    <w:rsid w:val="00974C58"/>
    <w:rsid w:val="00976499"/>
    <w:rsid w:val="00977781"/>
    <w:rsid w:val="00977C6F"/>
    <w:rsid w:val="009977FD"/>
    <w:rsid w:val="009A0061"/>
    <w:rsid w:val="009A1386"/>
    <w:rsid w:val="009A24CB"/>
    <w:rsid w:val="009A4311"/>
    <w:rsid w:val="009A59B5"/>
    <w:rsid w:val="009A7301"/>
    <w:rsid w:val="009B49F8"/>
    <w:rsid w:val="009C1EEC"/>
    <w:rsid w:val="009C52B9"/>
    <w:rsid w:val="009C5DD9"/>
    <w:rsid w:val="009D09D2"/>
    <w:rsid w:val="009D1711"/>
    <w:rsid w:val="009D4ED2"/>
    <w:rsid w:val="009D6051"/>
    <w:rsid w:val="009D6D1E"/>
    <w:rsid w:val="009E1A97"/>
    <w:rsid w:val="009E2DFE"/>
    <w:rsid w:val="009E4A0F"/>
    <w:rsid w:val="009E644C"/>
    <w:rsid w:val="009F0425"/>
    <w:rsid w:val="009F120C"/>
    <w:rsid w:val="009F1B1D"/>
    <w:rsid w:val="009F1E89"/>
    <w:rsid w:val="009F23D3"/>
    <w:rsid w:val="009F27AC"/>
    <w:rsid w:val="009F5BD2"/>
    <w:rsid w:val="009F7916"/>
    <w:rsid w:val="00A01368"/>
    <w:rsid w:val="00A03A1F"/>
    <w:rsid w:val="00A06F24"/>
    <w:rsid w:val="00A10F73"/>
    <w:rsid w:val="00A13CAC"/>
    <w:rsid w:val="00A150CE"/>
    <w:rsid w:val="00A155F9"/>
    <w:rsid w:val="00A2052C"/>
    <w:rsid w:val="00A21FDA"/>
    <w:rsid w:val="00A3001A"/>
    <w:rsid w:val="00A30FEB"/>
    <w:rsid w:val="00A4264F"/>
    <w:rsid w:val="00A441C2"/>
    <w:rsid w:val="00A47CFE"/>
    <w:rsid w:val="00A51FDA"/>
    <w:rsid w:val="00A56BA7"/>
    <w:rsid w:val="00A60895"/>
    <w:rsid w:val="00A62BDA"/>
    <w:rsid w:val="00A67175"/>
    <w:rsid w:val="00A71686"/>
    <w:rsid w:val="00A71887"/>
    <w:rsid w:val="00A73338"/>
    <w:rsid w:val="00A756BB"/>
    <w:rsid w:val="00A84A61"/>
    <w:rsid w:val="00A86A41"/>
    <w:rsid w:val="00A902FC"/>
    <w:rsid w:val="00A90749"/>
    <w:rsid w:val="00A916CB"/>
    <w:rsid w:val="00AA4496"/>
    <w:rsid w:val="00AA4E96"/>
    <w:rsid w:val="00AA64CC"/>
    <w:rsid w:val="00AA6683"/>
    <w:rsid w:val="00AB09C8"/>
    <w:rsid w:val="00AB1323"/>
    <w:rsid w:val="00AB166B"/>
    <w:rsid w:val="00AB193E"/>
    <w:rsid w:val="00AB295E"/>
    <w:rsid w:val="00AB31F5"/>
    <w:rsid w:val="00AB3474"/>
    <w:rsid w:val="00AB54DE"/>
    <w:rsid w:val="00AB6A55"/>
    <w:rsid w:val="00AC78F7"/>
    <w:rsid w:val="00AD02DF"/>
    <w:rsid w:val="00AD050F"/>
    <w:rsid w:val="00AD468F"/>
    <w:rsid w:val="00AD762A"/>
    <w:rsid w:val="00AE0125"/>
    <w:rsid w:val="00AE070F"/>
    <w:rsid w:val="00AE1374"/>
    <w:rsid w:val="00AE5907"/>
    <w:rsid w:val="00AF0218"/>
    <w:rsid w:val="00AF313B"/>
    <w:rsid w:val="00AF6B26"/>
    <w:rsid w:val="00AF7197"/>
    <w:rsid w:val="00B0087C"/>
    <w:rsid w:val="00B07277"/>
    <w:rsid w:val="00B07724"/>
    <w:rsid w:val="00B109C4"/>
    <w:rsid w:val="00B11742"/>
    <w:rsid w:val="00B154B9"/>
    <w:rsid w:val="00B16BF4"/>
    <w:rsid w:val="00B21794"/>
    <w:rsid w:val="00B21FAC"/>
    <w:rsid w:val="00B2210F"/>
    <w:rsid w:val="00B222F6"/>
    <w:rsid w:val="00B23393"/>
    <w:rsid w:val="00B256C9"/>
    <w:rsid w:val="00B2671C"/>
    <w:rsid w:val="00B26DD9"/>
    <w:rsid w:val="00B27077"/>
    <w:rsid w:val="00B308B7"/>
    <w:rsid w:val="00B37DC6"/>
    <w:rsid w:val="00B40060"/>
    <w:rsid w:val="00B405AD"/>
    <w:rsid w:val="00B43AB5"/>
    <w:rsid w:val="00B44865"/>
    <w:rsid w:val="00B46254"/>
    <w:rsid w:val="00B53B79"/>
    <w:rsid w:val="00B55322"/>
    <w:rsid w:val="00B55725"/>
    <w:rsid w:val="00B55C62"/>
    <w:rsid w:val="00B61BEC"/>
    <w:rsid w:val="00B66E68"/>
    <w:rsid w:val="00B7696E"/>
    <w:rsid w:val="00B81ADA"/>
    <w:rsid w:val="00B82157"/>
    <w:rsid w:val="00B8359B"/>
    <w:rsid w:val="00B83DF3"/>
    <w:rsid w:val="00B936D1"/>
    <w:rsid w:val="00B9484E"/>
    <w:rsid w:val="00B9597F"/>
    <w:rsid w:val="00BA190C"/>
    <w:rsid w:val="00BA6E2C"/>
    <w:rsid w:val="00BA7A8A"/>
    <w:rsid w:val="00BA7B3C"/>
    <w:rsid w:val="00BB0639"/>
    <w:rsid w:val="00BB0CB1"/>
    <w:rsid w:val="00BB267E"/>
    <w:rsid w:val="00BB46DB"/>
    <w:rsid w:val="00BB66F3"/>
    <w:rsid w:val="00BB6F81"/>
    <w:rsid w:val="00BB7D70"/>
    <w:rsid w:val="00BC27AF"/>
    <w:rsid w:val="00BD1419"/>
    <w:rsid w:val="00BD1E6B"/>
    <w:rsid w:val="00BE01F3"/>
    <w:rsid w:val="00BE535A"/>
    <w:rsid w:val="00BF401C"/>
    <w:rsid w:val="00BF4262"/>
    <w:rsid w:val="00BF4999"/>
    <w:rsid w:val="00BF5709"/>
    <w:rsid w:val="00C0345D"/>
    <w:rsid w:val="00C12AA8"/>
    <w:rsid w:val="00C15497"/>
    <w:rsid w:val="00C1607D"/>
    <w:rsid w:val="00C1703F"/>
    <w:rsid w:val="00C174F1"/>
    <w:rsid w:val="00C20656"/>
    <w:rsid w:val="00C23AF5"/>
    <w:rsid w:val="00C247AA"/>
    <w:rsid w:val="00C27990"/>
    <w:rsid w:val="00C32301"/>
    <w:rsid w:val="00C33460"/>
    <w:rsid w:val="00C337F7"/>
    <w:rsid w:val="00C339F1"/>
    <w:rsid w:val="00C35A6F"/>
    <w:rsid w:val="00C37F9E"/>
    <w:rsid w:val="00C41B9E"/>
    <w:rsid w:val="00C41D56"/>
    <w:rsid w:val="00C429EF"/>
    <w:rsid w:val="00C543ED"/>
    <w:rsid w:val="00C54F5A"/>
    <w:rsid w:val="00C55487"/>
    <w:rsid w:val="00C56364"/>
    <w:rsid w:val="00C5658C"/>
    <w:rsid w:val="00C60C6B"/>
    <w:rsid w:val="00C61BC6"/>
    <w:rsid w:val="00C678BE"/>
    <w:rsid w:val="00C71AEF"/>
    <w:rsid w:val="00C72744"/>
    <w:rsid w:val="00C765FF"/>
    <w:rsid w:val="00C81B37"/>
    <w:rsid w:val="00C82785"/>
    <w:rsid w:val="00C930E8"/>
    <w:rsid w:val="00C93DC5"/>
    <w:rsid w:val="00CA1077"/>
    <w:rsid w:val="00CA398E"/>
    <w:rsid w:val="00CA5DC5"/>
    <w:rsid w:val="00CA7DBF"/>
    <w:rsid w:val="00CB0636"/>
    <w:rsid w:val="00CB4758"/>
    <w:rsid w:val="00CB7A80"/>
    <w:rsid w:val="00CC017F"/>
    <w:rsid w:val="00CC0B17"/>
    <w:rsid w:val="00CC1658"/>
    <w:rsid w:val="00CC2C1C"/>
    <w:rsid w:val="00CC378B"/>
    <w:rsid w:val="00CC5857"/>
    <w:rsid w:val="00CD328D"/>
    <w:rsid w:val="00CD3293"/>
    <w:rsid w:val="00CD6B00"/>
    <w:rsid w:val="00CD7F38"/>
    <w:rsid w:val="00CE3CF8"/>
    <w:rsid w:val="00CE5A67"/>
    <w:rsid w:val="00CF34F5"/>
    <w:rsid w:val="00CF3A51"/>
    <w:rsid w:val="00CF50B8"/>
    <w:rsid w:val="00CF5110"/>
    <w:rsid w:val="00CF5634"/>
    <w:rsid w:val="00CF657C"/>
    <w:rsid w:val="00CF684F"/>
    <w:rsid w:val="00D00B46"/>
    <w:rsid w:val="00D02D72"/>
    <w:rsid w:val="00D05822"/>
    <w:rsid w:val="00D05CA0"/>
    <w:rsid w:val="00D0695C"/>
    <w:rsid w:val="00D1038C"/>
    <w:rsid w:val="00D12622"/>
    <w:rsid w:val="00D13532"/>
    <w:rsid w:val="00D17844"/>
    <w:rsid w:val="00D207E1"/>
    <w:rsid w:val="00D23EF0"/>
    <w:rsid w:val="00D25591"/>
    <w:rsid w:val="00D33351"/>
    <w:rsid w:val="00D372A7"/>
    <w:rsid w:val="00D425A2"/>
    <w:rsid w:val="00D4451A"/>
    <w:rsid w:val="00D517B0"/>
    <w:rsid w:val="00D55B6F"/>
    <w:rsid w:val="00D6128A"/>
    <w:rsid w:val="00D63D0F"/>
    <w:rsid w:val="00D710CD"/>
    <w:rsid w:val="00D77466"/>
    <w:rsid w:val="00D836F0"/>
    <w:rsid w:val="00D960E7"/>
    <w:rsid w:val="00D96B36"/>
    <w:rsid w:val="00DA1019"/>
    <w:rsid w:val="00DA106A"/>
    <w:rsid w:val="00DA2F9F"/>
    <w:rsid w:val="00DB042C"/>
    <w:rsid w:val="00DB4049"/>
    <w:rsid w:val="00DB47DF"/>
    <w:rsid w:val="00DB669D"/>
    <w:rsid w:val="00DB6720"/>
    <w:rsid w:val="00DB6C7C"/>
    <w:rsid w:val="00DC0842"/>
    <w:rsid w:val="00DC0980"/>
    <w:rsid w:val="00DC0C57"/>
    <w:rsid w:val="00DC3EC8"/>
    <w:rsid w:val="00DC5417"/>
    <w:rsid w:val="00DD59EC"/>
    <w:rsid w:val="00DD7784"/>
    <w:rsid w:val="00DE0A7C"/>
    <w:rsid w:val="00DE3285"/>
    <w:rsid w:val="00DE3D7E"/>
    <w:rsid w:val="00DE5E5A"/>
    <w:rsid w:val="00DE76C1"/>
    <w:rsid w:val="00DE7973"/>
    <w:rsid w:val="00DF379C"/>
    <w:rsid w:val="00DF3F5E"/>
    <w:rsid w:val="00DF4490"/>
    <w:rsid w:val="00DF5FC3"/>
    <w:rsid w:val="00E015D0"/>
    <w:rsid w:val="00E03B67"/>
    <w:rsid w:val="00E07FAB"/>
    <w:rsid w:val="00E13EAC"/>
    <w:rsid w:val="00E21CC4"/>
    <w:rsid w:val="00E22852"/>
    <w:rsid w:val="00E230ED"/>
    <w:rsid w:val="00E24059"/>
    <w:rsid w:val="00E270A1"/>
    <w:rsid w:val="00E307EC"/>
    <w:rsid w:val="00E30933"/>
    <w:rsid w:val="00E32DDA"/>
    <w:rsid w:val="00E3658C"/>
    <w:rsid w:val="00E41BA8"/>
    <w:rsid w:val="00E45456"/>
    <w:rsid w:val="00E54C60"/>
    <w:rsid w:val="00E554D8"/>
    <w:rsid w:val="00E55666"/>
    <w:rsid w:val="00E57D96"/>
    <w:rsid w:val="00E60031"/>
    <w:rsid w:val="00E633A1"/>
    <w:rsid w:val="00E633FC"/>
    <w:rsid w:val="00E63F67"/>
    <w:rsid w:val="00E67929"/>
    <w:rsid w:val="00E75898"/>
    <w:rsid w:val="00E8365A"/>
    <w:rsid w:val="00E83B7B"/>
    <w:rsid w:val="00E862F7"/>
    <w:rsid w:val="00E87E72"/>
    <w:rsid w:val="00E909F8"/>
    <w:rsid w:val="00E91804"/>
    <w:rsid w:val="00E91ADB"/>
    <w:rsid w:val="00E92190"/>
    <w:rsid w:val="00E926CD"/>
    <w:rsid w:val="00E92B3C"/>
    <w:rsid w:val="00E93C8A"/>
    <w:rsid w:val="00E97CCA"/>
    <w:rsid w:val="00EA20F8"/>
    <w:rsid w:val="00EA5CE1"/>
    <w:rsid w:val="00EA6B7C"/>
    <w:rsid w:val="00EB011D"/>
    <w:rsid w:val="00EB10F8"/>
    <w:rsid w:val="00EB5629"/>
    <w:rsid w:val="00EB595B"/>
    <w:rsid w:val="00EC0340"/>
    <w:rsid w:val="00EC2616"/>
    <w:rsid w:val="00EC2AC4"/>
    <w:rsid w:val="00EC5EEB"/>
    <w:rsid w:val="00ED3723"/>
    <w:rsid w:val="00ED5132"/>
    <w:rsid w:val="00ED597F"/>
    <w:rsid w:val="00ED6671"/>
    <w:rsid w:val="00EE474F"/>
    <w:rsid w:val="00EE5A8C"/>
    <w:rsid w:val="00EE6147"/>
    <w:rsid w:val="00EE7906"/>
    <w:rsid w:val="00EF1396"/>
    <w:rsid w:val="00EF1D38"/>
    <w:rsid w:val="00EF3602"/>
    <w:rsid w:val="00EF72C5"/>
    <w:rsid w:val="00F00951"/>
    <w:rsid w:val="00F0098A"/>
    <w:rsid w:val="00F01DD9"/>
    <w:rsid w:val="00F01E46"/>
    <w:rsid w:val="00F030CE"/>
    <w:rsid w:val="00F03349"/>
    <w:rsid w:val="00F05F52"/>
    <w:rsid w:val="00F07203"/>
    <w:rsid w:val="00F07DB0"/>
    <w:rsid w:val="00F10805"/>
    <w:rsid w:val="00F109DD"/>
    <w:rsid w:val="00F136C4"/>
    <w:rsid w:val="00F20970"/>
    <w:rsid w:val="00F211A5"/>
    <w:rsid w:val="00F2422C"/>
    <w:rsid w:val="00F269E1"/>
    <w:rsid w:val="00F275DA"/>
    <w:rsid w:val="00F33D23"/>
    <w:rsid w:val="00F40FCB"/>
    <w:rsid w:val="00F43A59"/>
    <w:rsid w:val="00F52474"/>
    <w:rsid w:val="00F53BC8"/>
    <w:rsid w:val="00F54742"/>
    <w:rsid w:val="00F54B35"/>
    <w:rsid w:val="00F5549A"/>
    <w:rsid w:val="00F600D1"/>
    <w:rsid w:val="00F6197A"/>
    <w:rsid w:val="00F62973"/>
    <w:rsid w:val="00F64756"/>
    <w:rsid w:val="00F66DC9"/>
    <w:rsid w:val="00F72378"/>
    <w:rsid w:val="00F77124"/>
    <w:rsid w:val="00F813D9"/>
    <w:rsid w:val="00F87D78"/>
    <w:rsid w:val="00F90511"/>
    <w:rsid w:val="00F9706F"/>
    <w:rsid w:val="00FA41D9"/>
    <w:rsid w:val="00FA55CA"/>
    <w:rsid w:val="00FB6D09"/>
    <w:rsid w:val="00FC0710"/>
    <w:rsid w:val="00FC12B3"/>
    <w:rsid w:val="00FC40D9"/>
    <w:rsid w:val="00FC5661"/>
    <w:rsid w:val="00FD0126"/>
    <w:rsid w:val="00FD017F"/>
    <w:rsid w:val="00FD75F7"/>
    <w:rsid w:val="00FE0292"/>
    <w:rsid w:val="00FE0A3C"/>
    <w:rsid w:val="00FE0F81"/>
    <w:rsid w:val="00FE3AE5"/>
    <w:rsid w:val="00FE443F"/>
    <w:rsid w:val="00FE4440"/>
    <w:rsid w:val="00FE5B97"/>
    <w:rsid w:val="00FF0B94"/>
    <w:rsid w:val="00FF179D"/>
    <w:rsid w:val="00FF2DFA"/>
    <w:rsid w:val="00FF368E"/>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AF854"/>
  <w15:chartTrackingRefBased/>
  <w15:docId w15:val="{7A7FDB9B-7A7C-4AFD-9FC0-D66625B2E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543ED"/>
    <w:pPr>
      <w:jc w:val="both"/>
    </w:pPr>
    <w:rPr>
      <w:rFonts w:ascii="Malacitana-Sans" w:hAnsi="Malacitana-Sans"/>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numPr>
        <w:ilvl w:val="1"/>
        <w:numId w:val="130"/>
      </w:numPr>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numPr>
        <w:ilvl w:val="2"/>
      </w:num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30"/>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unhideWhenUsed/>
    <w:qFormat/>
    <w:rsid w:val="009F27AC"/>
    <w:pPr>
      <w:keepNext/>
      <w:keepLines/>
      <w:numPr>
        <w:ilvl w:val="4"/>
        <w:numId w:val="13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1FB6"/>
    <w:pPr>
      <w:keepNext/>
      <w:keepLines/>
      <w:numPr>
        <w:ilvl w:val="5"/>
        <w:numId w:val="13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3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3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3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LM Roman 10" w:eastAsiaTheme="majorEastAsia" w:hAnsi="LM Roman 10"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LM Roman 10" w:eastAsiaTheme="majorEastAsia" w:hAnsi="LM Roman 10"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LM Roman 10" w:eastAsiaTheme="majorEastAsia" w:hAnsi="LM Roman 10" w:cstheme="majorBidi"/>
      <w:iCs/>
      <w:color w:val="2E74B5" w:themeColor="accent1" w:themeShade="BF"/>
      <w:lang w:val="es-ES_tradnl"/>
    </w:rPr>
  </w:style>
  <w:style w:type="character" w:customStyle="1" w:styleId="Ttulo6Car">
    <w:name w:val="Título 6 Car"/>
    <w:basedOn w:val="Fuentedeprrafopredeter"/>
    <w:link w:val="Ttulo6"/>
    <w:uiPriority w:val="9"/>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30"/>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131"/>
      </w:numPr>
      <w:outlineLvl w:val="0"/>
    </w:pPr>
    <w:rPr>
      <w:noProof/>
      <w:sz w:val="84"/>
      <w:szCs w:val="2"/>
    </w:rPr>
  </w:style>
  <w:style w:type="paragraph" w:customStyle="1" w:styleId="Apndice2">
    <w:name w:val="Apéndice 2"/>
    <w:basedOn w:val="Ttulo2"/>
    <w:qFormat/>
    <w:rsid w:val="003D0E61"/>
    <w:pPr>
      <w:numPr>
        <w:numId w:val="131"/>
      </w:numPr>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customStyle="1" w:styleId="Preambulo">
    <w:name w:val="Preambulo"/>
    <w:basedOn w:val="Normal"/>
    <w:qFormat/>
    <w:rsid w:val="00C543ED"/>
    <w:pPr>
      <w:jc w:val="center"/>
    </w:pPr>
    <w:rPr>
      <w:rFonts w:ascii="Malacitana" w:hAnsi="Malacitana"/>
      <w:sz w:val="32"/>
      <w:szCs w:val="32"/>
    </w:rPr>
  </w:style>
  <w:style w:type="paragraph" w:customStyle="1" w:styleId="Texto">
    <w:name w:val="Texto"/>
    <w:basedOn w:val="Normal"/>
    <w:link w:val="TextoCar"/>
    <w:qFormat/>
    <w:rsid w:val="004D6A64"/>
    <w:pPr>
      <w:spacing w:line="360" w:lineRule="auto"/>
      <w:ind w:firstLine="720"/>
    </w:pPr>
    <w:rPr>
      <w:lang w:val="es-ES"/>
    </w:rPr>
  </w:style>
  <w:style w:type="character" w:customStyle="1" w:styleId="TextoCar">
    <w:name w:val="Texto Car"/>
    <w:basedOn w:val="Fuentedeprrafopredeter"/>
    <w:link w:val="Texto"/>
    <w:rsid w:val="004D6A64"/>
    <w:rPr>
      <w:rFonts w:ascii="Malacitana-Sans" w:hAnsi="Malacitana-Sans"/>
      <w:lang w:val="es-ES"/>
    </w:rPr>
  </w:style>
  <w:style w:type="character" w:customStyle="1" w:styleId="ng-star-inserted">
    <w:name w:val="ng-star-inserted"/>
    <w:basedOn w:val="Fuentedeprrafopredeter"/>
    <w:rsid w:val="00CD7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L%20ANGEL\Downloads\Plantilla%20memoria%20TFG%202025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memoria TFG 2025_Word</Template>
  <TotalTime>202</TotalTime>
  <Pages>21</Pages>
  <Words>2663</Words>
  <Characters>14651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17280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MIGUEL ANGEL</dc:creator>
  <cp:keywords/>
  <dc:description/>
  <cp:lastModifiedBy>Miguel Angel Caballero Serrano</cp:lastModifiedBy>
  <cp:revision>5</cp:revision>
  <dcterms:created xsi:type="dcterms:W3CDTF">2026-03-06T09:11:00Z</dcterms:created>
  <dcterms:modified xsi:type="dcterms:W3CDTF">2026-03-07T10:05:00Z</dcterms:modified>
  <cp:category/>
</cp:coreProperties>
</file>