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header8.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02550299"/>
    <w:p w14:paraId="6AC66FC6" w14:textId="12A5DF19" w:rsidR="008D217C" w:rsidRDefault="004D6A64" w:rsidP="00CF5634">
      <w:pPr>
        <w:pStyle w:val="Default"/>
        <w:ind w:left="567" w:right="393"/>
        <w:jc w:val="center"/>
        <w:rPr>
          <w:rFonts w:ascii="Arial Narrow" w:hAnsi="Arial Narrow" w:cs="Arial"/>
          <w:color w:val="FFFFFF" w:themeColor="background1"/>
          <w:sz w:val="36"/>
          <w:szCs w:val="36"/>
        </w:rPr>
      </w:pPr>
      <w:r>
        <w:rPr>
          <w:rFonts w:ascii="Arial Narrow" w:hAnsi="Arial Narrow" w:cs="Arial"/>
          <w:noProof/>
          <w:color w:val="FFFFFF" w:themeColor="background1"/>
          <w:sz w:val="36"/>
          <w:szCs w:val="36"/>
        </w:rPr>
        <mc:AlternateContent>
          <mc:Choice Requires="wps">
            <w:drawing>
              <wp:anchor distT="0" distB="0" distL="114300" distR="114300" simplePos="0" relativeHeight="251659264" behindDoc="1" locked="0" layoutInCell="1" allowOverlap="1" wp14:anchorId="215CBC71" wp14:editId="14FFF4F6">
                <wp:simplePos x="0" y="0"/>
                <wp:positionH relativeFrom="column">
                  <wp:posOffset>-1147512</wp:posOffset>
                </wp:positionH>
                <wp:positionV relativeFrom="paragraph">
                  <wp:posOffset>-948556</wp:posOffset>
                </wp:positionV>
                <wp:extent cx="7838440" cy="10928417"/>
                <wp:effectExtent l="0" t="0" r="0" b="6350"/>
                <wp:wrapNone/>
                <wp:docPr id="1050601863" name="Rectángulo 4"/>
                <wp:cNvGraphicFramePr/>
                <a:graphic xmlns:a="http://schemas.openxmlformats.org/drawingml/2006/main">
                  <a:graphicData uri="http://schemas.microsoft.com/office/word/2010/wordprocessingShape">
                    <wps:wsp>
                      <wps:cNvSpPr/>
                      <wps:spPr>
                        <a:xfrm>
                          <a:off x="0" y="0"/>
                          <a:ext cx="7838440" cy="10928417"/>
                        </a:xfrm>
                        <a:prstGeom prst="rect">
                          <a:avLst/>
                        </a:prstGeom>
                        <a:solidFill>
                          <a:srgbClr val="002D5C"/>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45F338B0" id="Rectángulo 4" o:spid="_x0000_s1026" style="position:absolute;margin-left:-90.35pt;margin-top:-74.7pt;width:617.2pt;height:860.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" fillcolor="#002d5c" stroked="f" strokeweight="1pt"/>
            </w:pict>
          </mc:Fallback>
        </mc:AlternateContent>
      </w:r>
      <w:r w:rsidR="008D217C" w:rsidRPr="00D6437C">
        <w:rPr>
          <w:noProof/>
        </w:rPr>
        <w:drawing>
          <wp:anchor distT="0" distB="0" distL="114300" distR="114300" simplePos="0" relativeHeight="251662336" behindDoc="0" locked="0" layoutInCell="1" allowOverlap="1" wp14:anchorId="27015512" wp14:editId="6EB7FF70">
            <wp:simplePos x="0" y="0"/>
            <wp:positionH relativeFrom="column">
              <wp:posOffset>3238500</wp:posOffset>
            </wp:positionH>
            <wp:positionV relativeFrom="paragraph">
              <wp:posOffset>-550545</wp:posOffset>
            </wp:positionV>
            <wp:extent cx="3092450" cy="1032510"/>
            <wp:effectExtent l="0" t="0" r="6350" b="0"/>
            <wp:wrapNone/>
            <wp:docPr id="22" name="Imagen 22"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descr="Texto&#10;&#10;El contenido generado por IA puede ser incorrec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92450" cy="1032510"/>
                    </a:xfrm>
                    <a:prstGeom prst="rect">
                      <a:avLst/>
                    </a:prstGeom>
                  </pic:spPr>
                </pic:pic>
              </a:graphicData>
            </a:graphic>
            <wp14:sizeRelH relativeFrom="margin">
              <wp14:pctWidth>0</wp14:pctWidth>
            </wp14:sizeRelH>
            <wp14:sizeRelV relativeFrom="margin">
              <wp14:pctHeight>0</wp14:pctHeight>
            </wp14:sizeRelV>
          </wp:anchor>
        </w:drawing>
      </w:r>
      <w:r w:rsidR="008D217C" w:rsidRPr="000E7F1F">
        <w:rPr>
          <w:noProof/>
        </w:rPr>
        <w:drawing>
          <wp:anchor distT="0" distB="0" distL="114300" distR="114300" simplePos="0" relativeHeight="251661312" behindDoc="0" locked="0" layoutInCell="1" allowOverlap="1" wp14:anchorId="69CD929D" wp14:editId="772C1E29">
            <wp:simplePos x="0" y="0"/>
            <wp:positionH relativeFrom="column">
              <wp:posOffset>-721995</wp:posOffset>
            </wp:positionH>
            <wp:positionV relativeFrom="paragraph">
              <wp:posOffset>-722630</wp:posOffset>
            </wp:positionV>
            <wp:extent cx="1849755" cy="1407160"/>
            <wp:effectExtent l="0" t="0" r="4445" b="2540"/>
            <wp:wrapNone/>
            <wp:docPr id="1" name="Imagen 1" descr="Imagen que contiene 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magen que contiene Logotipo&#10;&#10;El contenido generado por IA puede ser incorrecto."/>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49755" cy="1407160"/>
                    </a:xfrm>
                    <a:prstGeom prst="rect">
                      <a:avLst/>
                    </a:prstGeom>
                  </pic:spPr>
                </pic:pic>
              </a:graphicData>
            </a:graphic>
            <wp14:sizeRelH relativeFrom="margin">
              <wp14:pctWidth>0</wp14:pctWidth>
            </wp14:sizeRelH>
            <wp14:sizeRelV relativeFrom="margin">
              <wp14:pctHeight>0</wp14:pctHeight>
            </wp14:sizeRelV>
          </wp:anchor>
        </w:drawing>
      </w:r>
    </w:p>
    <w:p w14:paraId="59BAFA7C" w14:textId="2DAAF5D6" w:rsidR="008D217C" w:rsidRDefault="008D217C" w:rsidP="00CF5634">
      <w:pPr>
        <w:pStyle w:val="Default"/>
        <w:ind w:left="567" w:right="393"/>
        <w:jc w:val="center"/>
        <w:rPr>
          <w:rFonts w:ascii="Arial Narrow" w:hAnsi="Arial Narrow" w:cs="Arial"/>
          <w:color w:val="FFFFFF" w:themeColor="background1"/>
          <w:sz w:val="36"/>
          <w:szCs w:val="36"/>
        </w:rPr>
      </w:pPr>
    </w:p>
    <w:p w14:paraId="7528551D" w14:textId="77777777" w:rsidR="008D217C" w:rsidRDefault="008D217C" w:rsidP="00CF5634">
      <w:pPr>
        <w:pStyle w:val="Default"/>
        <w:ind w:left="567" w:right="393"/>
        <w:jc w:val="center"/>
        <w:rPr>
          <w:rFonts w:ascii="Arial Narrow" w:hAnsi="Arial Narrow" w:cs="Arial"/>
          <w:color w:val="FFFFFF" w:themeColor="background1"/>
          <w:sz w:val="36"/>
          <w:szCs w:val="36"/>
        </w:rPr>
      </w:pPr>
    </w:p>
    <w:p w14:paraId="27563338" w14:textId="77777777" w:rsidR="008D217C" w:rsidRDefault="008D217C" w:rsidP="00CF5634">
      <w:pPr>
        <w:pStyle w:val="Default"/>
        <w:ind w:left="567" w:right="393"/>
        <w:jc w:val="center"/>
        <w:rPr>
          <w:rFonts w:ascii="Arial Narrow" w:hAnsi="Arial Narrow" w:cs="Arial"/>
          <w:color w:val="FFFFFF" w:themeColor="background1"/>
          <w:sz w:val="36"/>
          <w:szCs w:val="36"/>
        </w:rPr>
      </w:pPr>
    </w:p>
    <w:p w14:paraId="30F7C496" w14:textId="77777777" w:rsidR="008D217C" w:rsidRDefault="008D217C" w:rsidP="00CF5634">
      <w:pPr>
        <w:pStyle w:val="Default"/>
        <w:ind w:left="567" w:right="393"/>
        <w:jc w:val="center"/>
        <w:rPr>
          <w:rFonts w:ascii="Arial Narrow" w:hAnsi="Arial Narrow" w:cs="Arial"/>
          <w:color w:val="FFFFFF" w:themeColor="background1"/>
          <w:sz w:val="36"/>
          <w:szCs w:val="36"/>
        </w:rPr>
      </w:pPr>
    </w:p>
    <w:p w14:paraId="2C3D6EC8" w14:textId="5853894F" w:rsidR="00CF5634" w:rsidRPr="00D207E1" w:rsidRDefault="00A03A1F" w:rsidP="00CF5634">
      <w:pPr>
        <w:pStyle w:val="Default"/>
        <w:ind w:left="567" w:right="393"/>
        <w:jc w:val="center"/>
        <w:rPr>
          <w:rFonts w:ascii="Malacitana" w:hAnsi="Malacitana" w:cs="Arial"/>
          <w:color w:val="FFFFFF" w:themeColor="background1"/>
          <w:sz w:val="32"/>
          <w:szCs w:val="32"/>
        </w:rPr>
      </w:pPr>
      <w:r>
        <w:rPr>
          <w:rFonts w:ascii="Malacitana" w:hAnsi="Malacitana" w:cs="Arial"/>
          <w:color w:val="FFFFFF" w:themeColor="background1"/>
          <w:sz w:val="32"/>
          <w:szCs w:val="32"/>
        </w:rPr>
        <w:t>Grado en Ingeniería Informática</w:t>
      </w:r>
    </w:p>
    <w:p w14:paraId="4BCFC2A7" w14:textId="77777777" w:rsidR="00CF5634" w:rsidRPr="00D207E1" w:rsidRDefault="00CF5634" w:rsidP="00CF5634">
      <w:pPr>
        <w:pStyle w:val="Default"/>
        <w:ind w:left="567" w:right="393"/>
        <w:jc w:val="center"/>
        <w:rPr>
          <w:rFonts w:ascii="Malacitana" w:hAnsi="Malacitana" w:cs="Arial"/>
          <w:color w:val="FFFFFF" w:themeColor="background1"/>
          <w:sz w:val="32"/>
          <w:szCs w:val="32"/>
        </w:rPr>
      </w:pPr>
    </w:p>
    <w:p w14:paraId="7C6B4BE5" w14:textId="77777777" w:rsidR="00CF5634" w:rsidRPr="00D207E1" w:rsidRDefault="00CF5634" w:rsidP="00CF5634">
      <w:pPr>
        <w:pStyle w:val="Default"/>
        <w:ind w:left="567" w:right="393"/>
        <w:jc w:val="center"/>
        <w:rPr>
          <w:rFonts w:ascii="Malacitana" w:hAnsi="Malacitana" w:cs="Arial"/>
          <w:color w:val="FFFFFF" w:themeColor="background1"/>
          <w:sz w:val="32"/>
          <w:szCs w:val="32"/>
        </w:rPr>
      </w:pPr>
    </w:p>
    <w:p w14:paraId="3B4B781E" w14:textId="77777777" w:rsidR="00CF5634" w:rsidRPr="00D207E1" w:rsidRDefault="00CF5634" w:rsidP="00CF5634">
      <w:pPr>
        <w:pStyle w:val="Default"/>
        <w:ind w:left="567" w:right="393"/>
        <w:jc w:val="center"/>
        <w:rPr>
          <w:rFonts w:ascii="Malacitana" w:hAnsi="Malacitana" w:cs="Arial"/>
          <w:color w:val="FFFFFF" w:themeColor="background1"/>
          <w:sz w:val="32"/>
          <w:szCs w:val="32"/>
        </w:rPr>
      </w:pPr>
    </w:p>
    <w:p w14:paraId="51035878" w14:textId="7ED94C6A" w:rsidR="00CF5634" w:rsidRDefault="00A03A1F" w:rsidP="00CF5634">
      <w:pPr>
        <w:pStyle w:val="Default"/>
        <w:ind w:right="-41"/>
        <w:jc w:val="center"/>
        <w:rPr>
          <w:rFonts w:ascii="Malacitana" w:hAnsi="Malacitana" w:cs="Arial"/>
          <w:color w:val="FFFFFF" w:themeColor="background1"/>
          <w:sz w:val="40"/>
          <w:szCs w:val="40"/>
        </w:rPr>
      </w:pPr>
      <w:r>
        <w:rPr>
          <w:rFonts w:ascii="Malacitana" w:hAnsi="Malacitana" w:cs="Arial"/>
          <w:color w:val="FFFFFF" w:themeColor="background1"/>
          <w:sz w:val="40"/>
          <w:szCs w:val="40"/>
        </w:rPr>
        <w:t>Desarrollo de un sistema inteligente explicable basado en Graph-RAG y Análisis Formal de Conceptos</w:t>
      </w:r>
    </w:p>
    <w:p w14:paraId="3BFEF440" w14:textId="77777777" w:rsidR="00A03A1F" w:rsidRDefault="00A03A1F" w:rsidP="00CF5634">
      <w:pPr>
        <w:pStyle w:val="Default"/>
        <w:ind w:right="-41"/>
        <w:jc w:val="center"/>
        <w:rPr>
          <w:rFonts w:ascii="Malacitana" w:hAnsi="Malacitana" w:cs="Arial"/>
          <w:color w:val="FFFFFF" w:themeColor="background1"/>
          <w:sz w:val="40"/>
          <w:szCs w:val="40"/>
        </w:rPr>
      </w:pPr>
    </w:p>
    <w:p w14:paraId="74952459" w14:textId="5C776DCC" w:rsidR="00A03A1F" w:rsidRPr="00C11E5E" w:rsidRDefault="00A03A1F" w:rsidP="00CF5634">
      <w:pPr>
        <w:pStyle w:val="Default"/>
        <w:ind w:right="-41"/>
        <w:jc w:val="center"/>
        <w:rPr>
          <w:rFonts w:ascii="Malacitana" w:hAnsi="Malacitana" w:cs="Arial"/>
          <w:color w:val="FFFFFF" w:themeColor="background1"/>
          <w:sz w:val="32"/>
          <w:szCs w:val="32"/>
          <w:lang w:val="en-US"/>
        </w:rPr>
      </w:pPr>
      <w:r w:rsidRPr="00C11E5E">
        <w:rPr>
          <w:rFonts w:ascii="Malacitana" w:hAnsi="Malacitana" w:cs="Arial"/>
          <w:color w:val="FFFFFF" w:themeColor="background1"/>
          <w:sz w:val="32"/>
          <w:szCs w:val="32"/>
          <w:lang w:val="en-US"/>
        </w:rPr>
        <w:t>Development of an explainable intelligent system based on Graph-RAG and Formal Concept Analysis</w:t>
      </w:r>
    </w:p>
    <w:p w14:paraId="0865DDC5" w14:textId="77777777" w:rsidR="00CF5634" w:rsidRPr="00C11E5E" w:rsidRDefault="00CF5634" w:rsidP="00CF5634">
      <w:pPr>
        <w:pStyle w:val="Default"/>
        <w:ind w:left="567" w:right="393"/>
        <w:jc w:val="center"/>
        <w:rPr>
          <w:rFonts w:ascii="Malacitana" w:hAnsi="Malacitana" w:cs="Arial"/>
          <w:color w:val="FFFFFF" w:themeColor="background1"/>
          <w:sz w:val="32"/>
          <w:szCs w:val="32"/>
          <w:lang w:val="en-US"/>
        </w:rPr>
      </w:pPr>
    </w:p>
    <w:p w14:paraId="6F34F830" w14:textId="77777777" w:rsidR="00CF5634" w:rsidRPr="00C11E5E" w:rsidRDefault="00CF5634" w:rsidP="00CF5634">
      <w:pPr>
        <w:pStyle w:val="Default"/>
        <w:ind w:left="567" w:right="393"/>
        <w:jc w:val="center"/>
        <w:rPr>
          <w:rFonts w:ascii="Malacitana" w:hAnsi="Malacitana" w:cs="Arial"/>
          <w:color w:val="FFFFFF" w:themeColor="background1"/>
          <w:sz w:val="32"/>
          <w:szCs w:val="32"/>
          <w:lang w:val="en-US"/>
        </w:rPr>
      </w:pPr>
    </w:p>
    <w:p w14:paraId="5E2242F8" w14:textId="77777777" w:rsidR="00CF5634" w:rsidRPr="00D207E1" w:rsidRDefault="00CF5634" w:rsidP="00CF5634">
      <w:pPr>
        <w:pStyle w:val="Default"/>
        <w:ind w:left="567" w:right="393"/>
        <w:jc w:val="center"/>
        <w:rPr>
          <w:rFonts w:ascii="Malacitana" w:hAnsi="Malacitana" w:cs="Arial"/>
          <w:b/>
          <w:bCs/>
          <w:color w:val="AEAAAA" w:themeColor="background2" w:themeShade="BF"/>
          <w:sz w:val="32"/>
          <w:szCs w:val="32"/>
        </w:rPr>
      </w:pPr>
      <w:r w:rsidRPr="00D207E1">
        <w:rPr>
          <w:rFonts w:ascii="Malacitana" w:hAnsi="Malacitana" w:cs="Arial"/>
          <w:color w:val="AEAAAA" w:themeColor="background2" w:themeShade="BF"/>
          <w:sz w:val="32"/>
          <w:szCs w:val="32"/>
        </w:rPr>
        <w:t>Realizado</w:t>
      </w:r>
      <w:r w:rsidRPr="00D207E1">
        <w:rPr>
          <w:rFonts w:ascii="Malacitana" w:hAnsi="Malacitana" w:cs="Arial"/>
          <w:b/>
          <w:bCs/>
          <w:color w:val="AEAAAA" w:themeColor="background2" w:themeShade="BF"/>
          <w:sz w:val="32"/>
          <w:szCs w:val="32"/>
        </w:rPr>
        <w:t xml:space="preserve"> </w:t>
      </w:r>
      <w:r w:rsidRPr="00D207E1">
        <w:rPr>
          <w:rFonts w:ascii="Malacitana" w:hAnsi="Malacitana" w:cs="Arial"/>
          <w:color w:val="AEAAAA" w:themeColor="background2" w:themeShade="BF"/>
          <w:sz w:val="32"/>
          <w:szCs w:val="32"/>
        </w:rPr>
        <w:t>por</w:t>
      </w:r>
    </w:p>
    <w:p w14:paraId="637015E8" w14:textId="134301F8" w:rsidR="00CF5634" w:rsidRPr="00D207E1" w:rsidRDefault="00A03A1F" w:rsidP="00CF5634">
      <w:pPr>
        <w:pStyle w:val="Default"/>
        <w:ind w:left="567" w:right="393"/>
        <w:jc w:val="center"/>
        <w:rPr>
          <w:rFonts w:ascii="Malacitana" w:hAnsi="Malacitana" w:cs="Arial"/>
          <w:color w:val="FFFFFF" w:themeColor="background1"/>
          <w:sz w:val="32"/>
          <w:szCs w:val="32"/>
        </w:rPr>
      </w:pPr>
      <w:r>
        <w:rPr>
          <w:rFonts w:ascii="Malacitana" w:hAnsi="Malacitana" w:cs="Arial"/>
          <w:color w:val="FFFFFF" w:themeColor="background1"/>
          <w:sz w:val="32"/>
          <w:szCs w:val="32"/>
        </w:rPr>
        <w:t>Miguel Ángel Caballero Serrano</w:t>
      </w:r>
    </w:p>
    <w:p w14:paraId="0F91BD8B" w14:textId="77777777" w:rsidR="00CF5634" w:rsidRPr="00D207E1" w:rsidRDefault="00CF5634" w:rsidP="00A03A1F">
      <w:pPr>
        <w:pStyle w:val="Default"/>
        <w:ind w:right="393"/>
        <w:rPr>
          <w:rFonts w:ascii="Malacitana" w:hAnsi="Malacitana" w:cs="Arial"/>
          <w:color w:val="FFFFFF" w:themeColor="background1"/>
          <w:sz w:val="32"/>
          <w:szCs w:val="32"/>
        </w:rPr>
      </w:pPr>
    </w:p>
    <w:p w14:paraId="65212A27" w14:textId="77777777" w:rsidR="00CF5634" w:rsidRPr="00D207E1" w:rsidRDefault="00CF5634" w:rsidP="00CF5634">
      <w:pPr>
        <w:pStyle w:val="Default"/>
        <w:ind w:left="567" w:right="393"/>
        <w:jc w:val="center"/>
        <w:rPr>
          <w:rFonts w:ascii="Malacitana" w:hAnsi="Malacitana" w:cs="Arial"/>
          <w:color w:val="FFFFFF" w:themeColor="background1"/>
          <w:sz w:val="32"/>
          <w:szCs w:val="32"/>
        </w:rPr>
      </w:pPr>
    </w:p>
    <w:p w14:paraId="445AFDE6" w14:textId="77777777" w:rsidR="00CF5634" w:rsidRPr="00D207E1" w:rsidRDefault="00CF5634" w:rsidP="00CF5634">
      <w:pPr>
        <w:pStyle w:val="Default"/>
        <w:ind w:left="567" w:right="393"/>
        <w:jc w:val="center"/>
        <w:rPr>
          <w:rFonts w:ascii="Malacitana" w:hAnsi="Malacitana" w:cs="Arial"/>
          <w:color w:val="AEAAAA" w:themeColor="background2" w:themeShade="BF"/>
          <w:sz w:val="32"/>
          <w:szCs w:val="32"/>
        </w:rPr>
      </w:pPr>
      <w:r w:rsidRPr="00D207E1">
        <w:rPr>
          <w:rFonts w:ascii="Malacitana" w:hAnsi="Malacitana" w:cs="Arial"/>
          <w:color w:val="AEAAAA" w:themeColor="background2" w:themeShade="BF"/>
          <w:sz w:val="32"/>
          <w:szCs w:val="32"/>
        </w:rPr>
        <w:t>Tutorizado por</w:t>
      </w:r>
    </w:p>
    <w:p w14:paraId="1B303604" w14:textId="17ED7010" w:rsidR="00CF5634" w:rsidRPr="00D207E1" w:rsidRDefault="00A03A1F" w:rsidP="00CF5634">
      <w:pPr>
        <w:pStyle w:val="Default"/>
        <w:ind w:left="567" w:right="393"/>
        <w:jc w:val="center"/>
        <w:rPr>
          <w:rFonts w:ascii="Malacitana" w:hAnsi="Malacitana" w:cs="Arial"/>
          <w:color w:val="FFFFFF" w:themeColor="background1"/>
          <w:sz w:val="32"/>
          <w:szCs w:val="32"/>
        </w:rPr>
      </w:pPr>
      <w:r>
        <w:rPr>
          <w:rFonts w:ascii="Malacitana" w:hAnsi="Malacitana" w:cs="Arial"/>
          <w:color w:val="FFFFFF" w:themeColor="background1"/>
          <w:sz w:val="32"/>
          <w:szCs w:val="32"/>
        </w:rPr>
        <w:t>Ángel Mora Bonilla</w:t>
      </w:r>
    </w:p>
    <w:p w14:paraId="2394EA7B" w14:textId="77777777" w:rsidR="00CF5634" w:rsidRPr="00D207E1" w:rsidRDefault="00CF5634" w:rsidP="00CF5634">
      <w:pPr>
        <w:pStyle w:val="Default"/>
        <w:ind w:left="567" w:right="393"/>
        <w:jc w:val="center"/>
        <w:rPr>
          <w:rFonts w:ascii="Malacitana" w:hAnsi="Malacitana" w:cs="Arial"/>
          <w:color w:val="FFFFFF" w:themeColor="background1"/>
          <w:sz w:val="32"/>
          <w:szCs w:val="32"/>
        </w:rPr>
      </w:pPr>
    </w:p>
    <w:p w14:paraId="22F43EE9" w14:textId="77777777" w:rsidR="00CF5634" w:rsidRPr="00D207E1" w:rsidRDefault="00CF5634" w:rsidP="00CF5634">
      <w:pPr>
        <w:pStyle w:val="Default"/>
        <w:ind w:left="567" w:right="393"/>
        <w:jc w:val="center"/>
        <w:rPr>
          <w:rFonts w:ascii="Malacitana" w:hAnsi="Malacitana" w:cs="Arial"/>
          <w:color w:val="FFFFFF" w:themeColor="background1"/>
          <w:sz w:val="32"/>
          <w:szCs w:val="32"/>
        </w:rPr>
      </w:pPr>
    </w:p>
    <w:p w14:paraId="0F1E3C66" w14:textId="77777777" w:rsidR="00CF5634" w:rsidRPr="00D207E1" w:rsidRDefault="00CF5634" w:rsidP="00CF5634">
      <w:pPr>
        <w:pStyle w:val="Default"/>
        <w:ind w:left="567" w:right="393"/>
        <w:jc w:val="center"/>
        <w:rPr>
          <w:rFonts w:ascii="Malacitana" w:hAnsi="Malacitana" w:cs="Arial"/>
          <w:color w:val="FFFFFF" w:themeColor="background1"/>
          <w:sz w:val="32"/>
          <w:szCs w:val="32"/>
        </w:rPr>
      </w:pPr>
    </w:p>
    <w:p w14:paraId="15FFE109" w14:textId="77777777" w:rsidR="00CF5634" w:rsidRPr="00D207E1" w:rsidRDefault="00CF5634" w:rsidP="00CF5634">
      <w:pPr>
        <w:pStyle w:val="Default"/>
        <w:ind w:left="567" w:right="393"/>
        <w:jc w:val="center"/>
        <w:rPr>
          <w:rFonts w:ascii="Malacitana" w:hAnsi="Malacitana" w:cs="Arial"/>
          <w:color w:val="AEAAAA" w:themeColor="background2" w:themeShade="BF"/>
          <w:sz w:val="32"/>
          <w:szCs w:val="32"/>
        </w:rPr>
      </w:pPr>
      <w:r w:rsidRPr="00D207E1">
        <w:rPr>
          <w:rFonts w:ascii="Malacitana" w:hAnsi="Malacitana" w:cs="Arial"/>
          <w:color w:val="AEAAAA" w:themeColor="background2" w:themeShade="BF"/>
          <w:sz w:val="32"/>
          <w:szCs w:val="32"/>
        </w:rPr>
        <w:t>Departamento</w:t>
      </w:r>
    </w:p>
    <w:p w14:paraId="141EA9E8" w14:textId="6D82C198" w:rsidR="00CF5634" w:rsidRPr="00D207E1" w:rsidRDefault="00A03A1F" w:rsidP="00CF5634">
      <w:pPr>
        <w:pStyle w:val="Default"/>
        <w:ind w:left="567" w:right="393"/>
        <w:jc w:val="center"/>
        <w:rPr>
          <w:rFonts w:ascii="Malacitana" w:hAnsi="Malacitana" w:cs="Arial"/>
          <w:color w:val="FFFFFF" w:themeColor="background1"/>
          <w:sz w:val="32"/>
          <w:szCs w:val="32"/>
        </w:rPr>
      </w:pPr>
      <w:r>
        <w:rPr>
          <w:rFonts w:ascii="Malacitana" w:hAnsi="Malacitana" w:cs="Arial"/>
          <w:color w:val="FFFFFF" w:themeColor="background1"/>
          <w:sz w:val="32"/>
          <w:szCs w:val="32"/>
        </w:rPr>
        <w:t>Matemática Aplicada</w:t>
      </w:r>
    </w:p>
    <w:p w14:paraId="7768D88F" w14:textId="77777777" w:rsidR="00CF5634" w:rsidRPr="00D207E1" w:rsidRDefault="00CF5634" w:rsidP="00CF5634">
      <w:pPr>
        <w:pStyle w:val="Default"/>
        <w:ind w:left="567" w:right="393"/>
        <w:jc w:val="center"/>
        <w:rPr>
          <w:rFonts w:ascii="Malacitana" w:hAnsi="Malacitana" w:cs="Arial"/>
          <w:color w:val="FFFFFF" w:themeColor="background1"/>
          <w:sz w:val="32"/>
          <w:szCs w:val="32"/>
        </w:rPr>
      </w:pPr>
    </w:p>
    <w:p w14:paraId="0C48D765" w14:textId="77777777" w:rsidR="00CF5634" w:rsidRPr="00D207E1" w:rsidRDefault="00CF5634" w:rsidP="00CF5634">
      <w:pPr>
        <w:pStyle w:val="Default"/>
        <w:ind w:right="-41"/>
        <w:jc w:val="center"/>
        <w:rPr>
          <w:rFonts w:ascii="Malacitana" w:hAnsi="Malacitana" w:cs="Arial"/>
          <w:color w:val="FFFFFF" w:themeColor="background1"/>
          <w:sz w:val="40"/>
          <w:szCs w:val="40"/>
        </w:rPr>
      </w:pPr>
    </w:p>
    <w:p w14:paraId="617BF177" w14:textId="77777777" w:rsidR="00CF5634" w:rsidRPr="00D207E1" w:rsidRDefault="00CF5634" w:rsidP="00CF5634">
      <w:pPr>
        <w:pStyle w:val="Default"/>
        <w:ind w:left="567" w:right="393"/>
        <w:jc w:val="center"/>
        <w:rPr>
          <w:rFonts w:ascii="Malacitana" w:hAnsi="Malacitana" w:cs="Arial"/>
          <w:color w:val="FFFFFF" w:themeColor="background1"/>
          <w:sz w:val="32"/>
          <w:szCs w:val="32"/>
        </w:rPr>
      </w:pPr>
    </w:p>
    <w:p w14:paraId="6AEB4FC6" w14:textId="77777777" w:rsidR="00CF5634" w:rsidRPr="00D207E1" w:rsidRDefault="00CF5634" w:rsidP="00CF5634">
      <w:pPr>
        <w:pStyle w:val="Default"/>
        <w:ind w:left="567" w:right="393"/>
        <w:jc w:val="center"/>
        <w:rPr>
          <w:rFonts w:ascii="Malacitana" w:hAnsi="Malacitana" w:cs="Arial"/>
          <w:color w:val="FFFFFF" w:themeColor="background1"/>
          <w:sz w:val="32"/>
          <w:szCs w:val="32"/>
        </w:rPr>
      </w:pPr>
    </w:p>
    <w:p w14:paraId="60604E32" w14:textId="65E0511A" w:rsidR="00CF5634" w:rsidRPr="00D207E1" w:rsidRDefault="00CF5634" w:rsidP="00CF5634">
      <w:pPr>
        <w:pStyle w:val="Default"/>
        <w:ind w:left="567" w:right="393"/>
        <w:jc w:val="center"/>
        <w:rPr>
          <w:rFonts w:ascii="Malacitana" w:hAnsi="Malacitana" w:cs="Arial"/>
          <w:color w:val="AEAAAA" w:themeColor="background2" w:themeShade="BF"/>
          <w:sz w:val="32"/>
          <w:szCs w:val="32"/>
        </w:rPr>
      </w:pPr>
      <w:r w:rsidRPr="00D207E1">
        <w:rPr>
          <w:rFonts w:ascii="Malacitana" w:hAnsi="Malacitana" w:cs="Arial"/>
          <w:color w:val="AEAAAA" w:themeColor="background2" w:themeShade="BF"/>
          <w:sz w:val="32"/>
          <w:szCs w:val="32"/>
        </w:rPr>
        <w:t xml:space="preserve">MÁLAGA, </w:t>
      </w:r>
      <w:r w:rsidR="00834CDE">
        <w:rPr>
          <w:rFonts w:ascii="Malacitana" w:hAnsi="Malacitana" w:cs="Arial"/>
          <w:color w:val="AEAAAA" w:themeColor="background2" w:themeShade="BF"/>
          <w:sz w:val="32"/>
          <w:szCs w:val="32"/>
        </w:rPr>
        <w:t>septiembre</w:t>
      </w:r>
      <w:r w:rsidR="00A03A1F">
        <w:rPr>
          <w:rFonts w:ascii="Malacitana" w:hAnsi="Malacitana" w:cs="Arial"/>
          <w:color w:val="AEAAAA" w:themeColor="background2" w:themeShade="BF"/>
          <w:sz w:val="32"/>
          <w:szCs w:val="32"/>
        </w:rPr>
        <w:t xml:space="preserve"> 2026</w:t>
      </w:r>
    </w:p>
    <w:p w14:paraId="69A4CA53" w14:textId="77777777" w:rsidR="00FC12B3" w:rsidRDefault="00FC12B3" w:rsidP="009F27AC"/>
    <w:p w14:paraId="71F2BD26" w14:textId="77777777" w:rsidR="00CF5634" w:rsidRDefault="00CF5634" w:rsidP="006C0DF7">
      <w:pPr>
        <w:jc w:val="center"/>
        <w:rPr>
          <w:sz w:val="32"/>
          <w:szCs w:val="32"/>
        </w:rPr>
      </w:pPr>
    </w:p>
    <w:p w14:paraId="084F4355" w14:textId="35999DFD" w:rsidR="00CF5634" w:rsidRDefault="00CF5634">
      <w:pPr>
        <w:jc w:val="left"/>
        <w:rPr>
          <w:sz w:val="32"/>
          <w:szCs w:val="32"/>
        </w:rPr>
        <w:sectPr w:rsidR="00CF5634" w:rsidSect="007012D0">
          <w:headerReference w:type="even" r:id="rId10"/>
          <w:headerReference w:type="default" r:id="rId11"/>
          <w:footerReference w:type="even" r:id="rId12"/>
          <w:footerReference w:type="default" r:id="rId13"/>
          <w:pgSz w:w="11900" w:h="16840"/>
          <w:pgMar w:top="1418" w:right="1418" w:bottom="1418" w:left="1701" w:header="720" w:footer="720" w:gutter="0"/>
          <w:pgNumType w:start="1"/>
          <w:cols w:space="720"/>
          <w:noEndnote/>
          <w:docGrid w:linePitch="326"/>
        </w:sectPr>
      </w:pPr>
    </w:p>
    <w:p w14:paraId="63D6D657" w14:textId="77777777" w:rsidR="00CF5634" w:rsidRDefault="00CF5634">
      <w:pPr>
        <w:jc w:val="left"/>
        <w:rPr>
          <w:sz w:val="32"/>
          <w:szCs w:val="32"/>
        </w:rPr>
      </w:pPr>
    </w:p>
    <w:p w14:paraId="43E9A5DE" w14:textId="77777777" w:rsidR="008D217C" w:rsidRDefault="008D217C">
      <w:pPr>
        <w:jc w:val="left"/>
        <w:rPr>
          <w:sz w:val="32"/>
          <w:szCs w:val="32"/>
        </w:rPr>
      </w:pPr>
    </w:p>
    <w:p w14:paraId="758CFC74" w14:textId="77777777" w:rsidR="00FC12B3" w:rsidRPr="00C543ED" w:rsidRDefault="00FC12B3" w:rsidP="00C543ED">
      <w:pPr>
        <w:pStyle w:val="Preambulo"/>
      </w:pPr>
      <w:r w:rsidRPr="00C543ED">
        <w:t>ESCUELA TÉCNICA SUPERIOR DE INGENIERÍA INFORMÁTICA</w:t>
      </w:r>
    </w:p>
    <w:p w14:paraId="3CBDE0EE" w14:textId="2B509F7F" w:rsidR="00B55C62" w:rsidRPr="00C543ED" w:rsidRDefault="00AB1323" w:rsidP="00C543ED">
      <w:pPr>
        <w:pStyle w:val="Preambulo"/>
        <w:rPr>
          <w:noProof/>
          <w:lang w:val="es-ES"/>
        </w:rPr>
      </w:pPr>
      <w:r w:rsidRPr="00C543ED">
        <w:rPr>
          <w:noProof/>
          <w:lang w:val="es-ES"/>
        </w:rPr>
        <w:t>GRADUADO</w:t>
      </w:r>
      <w:r w:rsidR="00B55C62" w:rsidRPr="00C543ED">
        <w:rPr>
          <w:noProof/>
          <w:lang w:val="es-ES"/>
        </w:rPr>
        <w:t xml:space="preserve"> EN</w:t>
      </w:r>
      <w:r w:rsidR="00E270A1">
        <w:rPr>
          <w:noProof/>
          <w:lang w:val="es-ES"/>
        </w:rPr>
        <w:t xml:space="preserve"> INGENIERÍA INFORMÁTICA</w:t>
      </w:r>
    </w:p>
    <w:p w14:paraId="5B6AEECA" w14:textId="77777777" w:rsidR="00B55C62" w:rsidRPr="00C543ED" w:rsidRDefault="00B55C62" w:rsidP="00C543ED">
      <w:pPr>
        <w:pStyle w:val="Preambulo"/>
      </w:pPr>
    </w:p>
    <w:p w14:paraId="30579D8A" w14:textId="77777777" w:rsidR="00FC12B3" w:rsidRPr="00C543ED" w:rsidRDefault="00FC12B3" w:rsidP="00C543ED">
      <w:pPr>
        <w:pStyle w:val="Preambulo"/>
      </w:pPr>
    </w:p>
    <w:p w14:paraId="2C438F06" w14:textId="52135214" w:rsidR="00974C58" w:rsidRPr="00C543ED" w:rsidRDefault="00E270A1" w:rsidP="00C543ED">
      <w:pPr>
        <w:pStyle w:val="Preambulo"/>
        <w:rPr>
          <w:b/>
          <w:bCs/>
          <w:sz w:val="36"/>
          <w:szCs w:val="36"/>
        </w:rPr>
      </w:pPr>
      <w:r>
        <w:rPr>
          <w:b/>
          <w:bCs/>
          <w:sz w:val="36"/>
          <w:szCs w:val="36"/>
        </w:rPr>
        <w:t>Desarrollo de un sistema inteligente explicable basado en Graph-RAG y Análisis Formal de Conceptos</w:t>
      </w:r>
    </w:p>
    <w:p w14:paraId="4C897438" w14:textId="77777777" w:rsidR="00974C58" w:rsidRPr="00C543ED" w:rsidRDefault="00974C58" w:rsidP="00C543ED">
      <w:pPr>
        <w:pStyle w:val="Preambulo"/>
      </w:pPr>
    </w:p>
    <w:p w14:paraId="503C7331" w14:textId="5A6AB64C" w:rsidR="00974C58" w:rsidRPr="00C11E5E" w:rsidRDefault="00E270A1" w:rsidP="00C543ED">
      <w:pPr>
        <w:pStyle w:val="Preambulo"/>
        <w:rPr>
          <w:b/>
          <w:bCs/>
          <w:lang w:val="en-US"/>
        </w:rPr>
      </w:pPr>
      <w:r w:rsidRPr="00C11E5E">
        <w:rPr>
          <w:b/>
          <w:bCs/>
          <w:lang w:val="en-US"/>
        </w:rPr>
        <w:t>Development of an explainable intelligent system based on Graph-RAG and Formal Concept Analysis</w:t>
      </w:r>
    </w:p>
    <w:p w14:paraId="5E3B3BF5" w14:textId="77777777" w:rsidR="00FC12B3" w:rsidRPr="00C11E5E" w:rsidRDefault="00FC12B3" w:rsidP="00C543ED">
      <w:pPr>
        <w:pStyle w:val="Preambulo"/>
        <w:rPr>
          <w:lang w:val="en-US"/>
        </w:rPr>
      </w:pPr>
    </w:p>
    <w:p w14:paraId="2177FC8C" w14:textId="77777777" w:rsidR="00FC12B3" w:rsidRPr="00C11E5E" w:rsidRDefault="00FC12B3" w:rsidP="00C543ED">
      <w:pPr>
        <w:pStyle w:val="Preambulo"/>
        <w:rPr>
          <w:lang w:val="en-US"/>
        </w:rPr>
      </w:pPr>
    </w:p>
    <w:p w14:paraId="132058D6" w14:textId="77777777" w:rsidR="00FC12B3" w:rsidRPr="00C543ED" w:rsidRDefault="00FC12B3" w:rsidP="00C543ED">
      <w:pPr>
        <w:pStyle w:val="Preambulo"/>
        <w:rPr>
          <w:sz w:val="30"/>
          <w:szCs w:val="30"/>
        </w:rPr>
      </w:pPr>
      <w:r w:rsidRPr="00C543ED">
        <w:rPr>
          <w:sz w:val="30"/>
          <w:szCs w:val="30"/>
        </w:rPr>
        <w:t>Realizado por</w:t>
      </w:r>
    </w:p>
    <w:p w14:paraId="5AFCB247" w14:textId="729ED263" w:rsidR="00FC12B3" w:rsidRPr="00C543ED" w:rsidRDefault="00E270A1" w:rsidP="00C543ED">
      <w:pPr>
        <w:pStyle w:val="Preambulo"/>
        <w:rPr>
          <w:b/>
          <w:bCs/>
          <w:sz w:val="30"/>
          <w:szCs w:val="30"/>
        </w:rPr>
      </w:pPr>
      <w:r>
        <w:rPr>
          <w:b/>
          <w:bCs/>
          <w:sz w:val="30"/>
          <w:szCs w:val="30"/>
        </w:rPr>
        <w:t>Miguel Ángel Caballero Serrano</w:t>
      </w:r>
    </w:p>
    <w:p w14:paraId="2B5031E6" w14:textId="77777777" w:rsidR="00974C58" w:rsidRPr="00C543ED" w:rsidRDefault="00974C58" w:rsidP="00C543ED">
      <w:pPr>
        <w:pStyle w:val="Preambulo"/>
        <w:rPr>
          <w:sz w:val="30"/>
          <w:szCs w:val="30"/>
        </w:rPr>
      </w:pPr>
    </w:p>
    <w:p w14:paraId="3E9711CE" w14:textId="77777777" w:rsidR="00FC12B3" w:rsidRPr="00C543ED" w:rsidRDefault="00FC12B3" w:rsidP="00C543ED">
      <w:pPr>
        <w:pStyle w:val="Preambulo"/>
        <w:rPr>
          <w:sz w:val="30"/>
          <w:szCs w:val="30"/>
        </w:rPr>
      </w:pPr>
      <w:r w:rsidRPr="00C543ED">
        <w:rPr>
          <w:sz w:val="30"/>
          <w:szCs w:val="30"/>
        </w:rPr>
        <w:t>Tutorizado por</w:t>
      </w:r>
    </w:p>
    <w:p w14:paraId="4492F017" w14:textId="3AC368DC" w:rsidR="00FC12B3" w:rsidRPr="00C543ED" w:rsidRDefault="00E270A1" w:rsidP="00C543ED">
      <w:pPr>
        <w:pStyle w:val="Preambulo"/>
        <w:rPr>
          <w:b/>
          <w:bCs/>
          <w:sz w:val="30"/>
          <w:szCs w:val="30"/>
        </w:rPr>
      </w:pPr>
      <w:r>
        <w:rPr>
          <w:b/>
          <w:bCs/>
          <w:sz w:val="30"/>
          <w:szCs w:val="30"/>
        </w:rPr>
        <w:t>Ángel Mora Bonilla</w:t>
      </w:r>
    </w:p>
    <w:p w14:paraId="54117D8B" w14:textId="77777777" w:rsidR="00974C58" w:rsidRPr="00C543ED" w:rsidRDefault="00974C58" w:rsidP="00C543ED">
      <w:pPr>
        <w:pStyle w:val="Preambulo"/>
        <w:rPr>
          <w:sz w:val="30"/>
          <w:szCs w:val="30"/>
        </w:rPr>
      </w:pPr>
    </w:p>
    <w:p w14:paraId="3E0A1982" w14:textId="77777777" w:rsidR="00FC12B3" w:rsidRPr="00C543ED" w:rsidRDefault="00FC12B3" w:rsidP="00C543ED">
      <w:pPr>
        <w:pStyle w:val="Preambulo"/>
        <w:rPr>
          <w:sz w:val="30"/>
          <w:szCs w:val="30"/>
        </w:rPr>
      </w:pPr>
      <w:r w:rsidRPr="00C543ED">
        <w:rPr>
          <w:sz w:val="30"/>
          <w:szCs w:val="30"/>
        </w:rPr>
        <w:t>Departamento</w:t>
      </w:r>
    </w:p>
    <w:p w14:paraId="24816C2A" w14:textId="16479D9D" w:rsidR="00FC12B3" w:rsidRPr="00C543ED" w:rsidRDefault="00E270A1" w:rsidP="00C543ED">
      <w:pPr>
        <w:pStyle w:val="Preambulo"/>
        <w:rPr>
          <w:b/>
          <w:bCs/>
          <w:sz w:val="30"/>
          <w:szCs w:val="30"/>
        </w:rPr>
      </w:pPr>
      <w:r>
        <w:rPr>
          <w:b/>
          <w:bCs/>
          <w:sz w:val="30"/>
          <w:szCs w:val="30"/>
        </w:rPr>
        <w:t>Matemática Aplicada</w:t>
      </w:r>
    </w:p>
    <w:p w14:paraId="141F5C3B" w14:textId="77777777" w:rsidR="00FC12B3" w:rsidRPr="00C543ED" w:rsidRDefault="00FC12B3" w:rsidP="00C543ED">
      <w:pPr>
        <w:pStyle w:val="Preambulo"/>
      </w:pPr>
    </w:p>
    <w:p w14:paraId="1221F62A" w14:textId="77777777" w:rsidR="00FC12B3" w:rsidRPr="00C543ED" w:rsidRDefault="00FC12B3" w:rsidP="00C543ED">
      <w:pPr>
        <w:pStyle w:val="Preambulo"/>
      </w:pPr>
    </w:p>
    <w:p w14:paraId="3BED5B9C" w14:textId="77777777" w:rsidR="00FC12B3" w:rsidRPr="00C543ED" w:rsidRDefault="00FC12B3" w:rsidP="00C543ED">
      <w:pPr>
        <w:pStyle w:val="Preambulo"/>
        <w:rPr>
          <w:sz w:val="28"/>
          <w:szCs w:val="28"/>
        </w:rPr>
      </w:pPr>
      <w:r w:rsidRPr="00C543ED">
        <w:rPr>
          <w:sz w:val="28"/>
          <w:szCs w:val="28"/>
        </w:rPr>
        <w:t>UNIVERSIDAD DE MÁLAGA</w:t>
      </w:r>
    </w:p>
    <w:p w14:paraId="1BE04BE9" w14:textId="4414B04B" w:rsidR="00FC12B3" w:rsidRPr="00C543ED" w:rsidRDefault="00FC12B3" w:rsidP="00C543ED">
      <w:pPr>
        <w:pStyle w:val="Preambulo"/>
        <w:rPr>
          <w:sz w:val="28"/>
          <w:szCs w:val="28"/>
        </w:rPr>
      </w:pPr>
      <w:r w:rsidRPr="00C543ED">
        <w:rPr>
          <w:sz w:val="28"/>
          <w:szCs w:val="28"/>
        </w:rPr>
        <w:t xml:space="preserve">MÁLAGA, </w:t>
      </w:r>
      <w:r w:rsidR="00834CDE">
        <w:rPr>
          <w:sz w:val="28"/>
          <w:szCs w:val="28"/>
        </w:rPr>
        <w:t>SEPTIEMBRE</w:t>
      </w:r>
      <w:r w:rsidR="00E270A1">
        <w:rPr>
          <w:sz w:val="28"/>
          <w:szCs w:val="28"/>
        </w:rPr>
        <w:t xml:space="preserve"> DE 2026</w:t>
      </w:r>
    </w:p>
    <w:p w14:paraId="06CCF421" w14:textId="77777777" w:rsidR="00FC12B3" w:rsidRPr="00C543ED" w:rsidRDefault="00FC12B3" w:rsidP="00C543ED">
      <w:pPr>
        <w:pStyle w:val="Preambulo"/>
      </w:pPr>
    </w:p>
    <w:p w14:paraId="7FBE383A" w14:textId="77777777" w:rsidR="00FC12B3" w:rsidRPr="00C543ED" w:rsidRDefault="00FC12B3" w:rsidP="00C543ED">
      <w:pPr>
        <w:pStyle w:val="Preambulo"/>
      </w:pPr>
    </w:p>
    <w:p w14:paraId="3F8009A6" w14:textId="77777777" w:rsidR="00B55C62" w:rsidRPr="00C543ED" w:rsidRDefault="00B55C62" w:rsidP="00C543ED">
      <w:pPr>
        <w:pStyle w:val="Preambulo"/>
      </w:pPr>
    </w:p>
    <w:p w14:paraId="2DFEF375" w14:textId="12596F56" w:rsidR="00FC12B3" w:rsidRPr="006C0DF7" w:rsidRDefault="006C0DF7" w:rsidP="001C2D29">
      <w:pPr>
        <w:pStyle w:val="Preambulo"/>
        <w:jc w:val="right"/>
        <w:rPr>
          <w:sz w:val="28"/>
          <w:szCs w:val="28"/>
        </w:rPr>
      </w:pPr>
      <w:r w:rsidRPr="00C543ED">
        <w:rPr>
          <w:sz w:val="28"/>
          <w:szCs w:val="28"/>
        </w:rPr>
        <w:tab/>
      </w:r>
      <w:r w:rsidR="00FC12B3" w:rsidRPr="00C543ED">
        <w:rPr>
          <w:sz w:val="28"/>
          <w:szCs w:val="28"/>
        </w:rPr>
        <w:t xml:space="preserve">Fecha defensa: </w:t>
      </w:r>
      <w:r w:rsidR="00834CDE">
        <w:rPr>
          <w:sz w:val="28"/>
          <w:szCs w:val="28"/>
        </w:rPr>
        <w:t>septiembre</w:t>
      </w:r>
      <w:r w:rsidR="00974C58" w:rsidRPr="00C543ED">
        <w:rPr>
          <w:sz w:val="28"/>
          <w:szCs w:val="28"/>
        </w:rPr>
        <w:t xml:space="preserve"> de 20</w:t>
      </w:r>
      <w:r w:rsidR="00415135" w:rsidRPr="00C543ED">
        <w:rPr>
          <w:sz w:val="28"/>
          <w:szCs w:val="28"/>
        </w:rPr>
        <w:t>2</w:t>
      </w:r>
      <w:r w:rsidR="00834CDE">
        <w:rPr>
          <w:sz w:val="28"/>
          <w:szCs w:val="28"/>
        </w:rPr>
        <w:t>6</w:t>
      </w:r>
    </w:p>
    <w:p w14:paraId="28CE944A" w14:textId="77777777" w:rsidR="00EE474F" w:rsidRDefault="00EE474F" w:rsidP="009F27AC"/>
    <w:p w14:paraId="629ECAA2" w14:textId="77777777" w:rsidR="0006457E" w:rsidRPr="00EE474F" w:rsidRDefault="0006457E" w:rsidP="00971238">
      <w:pPr>
        <w:pStyle w:val="CaptuloNmero"/>
        <w:numPr>
          <w:ilvl w:val="0"/>
          <w:numId w:val="0"/>
        </w:numPr>
        <w:jc w:val="both"/>
        <w:sectPr w:rsidR="0006457E" w:rsidRPr="00EE474F" w:rsidSect="007012D0">
          <w:headerReference w:type="default" r:id="rId14"/>
          <w:pgSz w:w="11900" w:h="16840"/>
          <w:pgMar w:top="1418" w:right="1418" w:bottom="1418" w:left="1701" w:header="720" w:footer="720" w:gutter="0"/>
          <w:pgNumType w:start="1"/>
          <w:cols w:space="720"/>
          <w:noEndnote/>
          <w:docGrid w:linePitch="326"/>
        </w:sectPr>
      </w:pPr>
    </w:p>
    <w:p w14:paraId="00D09055" w14:textId="77777777" w:rsidR="00EE474F" w:rsidRPr="00917B69" w:rsidRDefault="00EE474F" w:rsidP="009F27AC"/>
    <w:p w14:paraId="5C3DBA6F" w14:textId="77777777" w:rsidR="00DE3D7E" w:rsidRPr="00E57D96" w:rsidRDefault="00DC0C57" w:rsidP="00917B69">
      <w:pPr>
        <w:pStyle w:val="Captulo"/>
        <w:rPr>
          <w:lang w:val="es-ES"/>
        </w:rPr>
      </w:pPr>
      <w:bookmarkStart w:id="1" w:name="_Toc505373791"/>
      <w:bookmarkStart w:id="2" w:name="_Toc238541356"/>
      <w:r w:rsidRPr="00E57D96">
        <w:rPr>
          <w:lang w:val="es-ES"/>
        </w:rPr>
        <w:t>Resumen</w:t>
      </w:r>
      <w:bookmarkEnd w:id="1"/>
      <w:bookmarkEnd w:id="2"/>
    </w:p>
    <w:p w14:paraId="30B0C948" w14:textId="77777777" w:rsidR="000E1A02" w:rsidRPr="003E143C" w:rsidRDefault="000E1A02" w:rsidP="00917B69">
      <w:pPr>
        <w:rPr>
          <w:lang w:val="es-ES"/>
        </w:rPr>
      </w:pPr>
    </w:p>
    <w:p w14:paraId="607E6693" w14:textId="55C7FF5B" w:rsidR="000E1A02" w:rsidRPr="000E1A02" w:rsidRDefault="000E1A02" w:rsidP="00F4797B">
      <w:pPr>
        <w:pStyle w:val="Texto"/>
        <w:ind w:left="567" w:right="559"/>
      </w:pPr>
      <w:r w:rsidRPr="000E1A02">
        <w:t xml:space="preserve">El </w:t>
      </w:r>
      <w:r w:rsidRPr="007C53EF">
        <w:rPr>
          <w:color w:val="000000" w:themeColor="text1"/>
        </w:rPr>
        <w:t>presen</w:t>
      </w:r>
      <w:r w:rsidRPr="000E1A02">
        <w:t xml:space="preserve">te Trabajo Fin de Grado </w:t>
      </w:r>
      <w:r w:rsidR="000C08D7" w:rsidRPr="000E1A02">
        <w:t xml:space="preserve">se enmarca en </w:t>
      </w:r>
      <w:r w:rsidR="00732067" w:rsidRPr="00732067">
        <w:rPr>
          <w:lang w:val="es-ES_tradnl"/>
        </w:rPr>
        <w:t>una arquitectura neuro-simbólica que extiende el paradigma Graph-RAG mediante la integración del Análisis Formal de Conceptos (FCA). El núcleo del proyecto consiste en aprovechar el rigor matemático del FCA para construir una autoridad lógica capaz de guiar y restringir el comportamiento de los Modelos de Lenguaje de Gran Tamaño (LLMs).</w:t>
      </w:r>
      <w:r w:rsidRPr="000E1A02">
        <w:t xml:space="preserve"> Actualmente, los </w:t>
      </w:r>
      <w:r w:rsidR="00971238">
        <w:t>LLMs</w:t>
      </w:r>
      <w:r w:rsidRPr="000E1A02">
        <w:t xml:space="preserve"> cometen errores (conocidos como alucinaciones) y no explican cómo llegan a sus conclusiones. Aunque el uso de Graph-RAG mejora la búsqueda de contexto, carece del rigor matemático necesario para garantizar que las respuestas sean totalmente ciertas.</w:t>
      </w:r>
    </w:p>
    <w:p w14:paraId="5ED03430" w14:textId="6FEB8954" w:rsidR="000E1A02" w:rsidRPr="000E1A02" w:rsidRDefault="000E1A02" w:rsidP="00F4797B">
      <w:pPr>
        <w:pStyle w:val="Texto"/>
        <w:ind w:left="567" w:right="559"/>
      </w:pPr>
      <w:r w:rsidRPr="000E1A02">
        <w:t>Para el desarrollo del proyecto se ha implementado una aplicación interactiva en el lenguaje R utilizando Shiny. En ella, se usa el paquete fcaR para extraer el conocimiento de los datos en forma de retículos de conceptos y reglas de implicación lógica. Además, este sistema se conecta con un modelo de lenguaje que se ejecuta en el propio ordenador del usuario usando el paquete ellmer y la herramienta Ollama, lo que asegura la privacidad de los datos.</w:t>
      </w:r>
      <w:r w:rsidR="00971238" w:rsidRPr="00971238">
        <w:rPr>
          <w:lang w:val="es-ES_tradnl"/>
        </w:rPr>
        <w:t xml:space="preserve"> En esta arquitectura, el papel del modelo de lenguaje queda acotado a extraer el conocimiento del texto y a redactar la respuesta final, mientras que el razonamiento recae íntegramente en el FCA, que deduce las conclusiones de forma determinista mediante el cierre lógico de sus reglas de implicación.</w:t>
      </w:r>
    </w:p>
    <w:p w14:paraId="29394D9B" w14:textId="558A15F7" w:rsidR="00732067" w:rsidRPr="004D6A64" w:rsidRDefault="00971238" w:rsidP="00F4797B">
      <w:pPr>
        <w:pStyle w:val="Texto"/>
        <w:ind w:left="567" w:right="559"/>
      </w:pPr>
      <w:r w:rsidRPr="00971238">
        <w:rPr>
          <w:lang w:val="es-ES_tradnl"/>
        </w:rPr>
        <w:t xml:space="preserve">Este trabajo demuestra que delegar el razonamiento en esta capa lógica, en lugar de confiarlo al </w:t>
      </w:r>
      <w:r w:rsidR="00622DB5">
        <w:rPr>
          <w:lang w:val="es-ES_tradnl"/>
        </w:rPr>
        <w:t>LLM</w:t>
      </w:r>
      <w:r w:rsidRPr="00971238">
        <w:rPr>
          <w:lang w:val="es-ES_tradnl"/>
        </w:rPr>
        <w:t xml:space="preserve">, elimina las alucinaciones en las configuraciones deterministas y mejora la fiabilidad frente a los sistemas convencionales. </w:t>
      </w:r>
      <w:r w:rsidRPr="00622DB5">
        <w:rPr>
          <w:lang w:val="es-ES_tradnl"/>
        </w:rPr>
        <w:t xml:space="preserve">El usuario dispone </w:t>
      </w:r>
      <w:r w:rsidR="00622DB5" w:rsidRPr="00622DB5">
        <w:rPr>
          <w:lang w:val="es-ES_tradnl"/>
        </w:rPr>
        <w:t>de la traza lógica de cada respuesta y de visualizaciones interactivas</w:t>
      </w:r>
      <w:r w:rsidRPr="00971238">
        <w:rPr>
          <w:lang w:val="es-ES_tradnl"/>
        </w:rPr>
        <w:t xml:space="preserve"> que le permiten ver y entender los pasos lógicos que el sistema ha seguido para dar una respuesta. Así, se consigue un sistema de inteligencia artificial fiable y fácil de explicar.</w:t>
      </w:r>
    </w:p>
    <w:p w14:paraId="61D52652" w14:textId="2FBF242B" w:rsidR="000E1A02" w:rsidRPr="00C11E5E" w:rsidRDefault="000E1A02" w:rsidP="00F4797B">
      <w:pPr>
        <w:pStyle w:val="Texto"/>
        <w:ind w:left="567" w:right="559"/>
      </w:pPr>
      <w:r w:rsidRPr="00C11E5E">
        <w:rPr>
          <w:b/>
          <w:bCs/>
          <w:sz w:val="32"/>
          <w:szCs w:val="32"/>
        </w:rPr>
        <w:t>Palabras clave:</w:t>
      </w:r>
      <w:r w:rsidRPr="00C11E5E">
        <w:t xml:space="preserve"> </w:t>
      </w:r>
      <w:r w:rsidRPr="004D6A64">
        <w:rPr>
          <w:b/>
          <w:bCs/>
        </w:rPr>
        <w:t>Análisis de Conceptos Formales, Graph-RAG, Modelos de Lenguaje de Gran Tamaño, Interfaz de Usuario, Inteligencia Artificial Fiable, Lenguaje de Programación R.</w:t>
      </w:r>
    </w:p>
    <w:p w14:paraId="48252C63" w14:textId="77777777" w:rsidR="00DC0C57" w:rsidRPr="00C11E5E" w:rsidRDefault="00DC0C57" w:rsidP="00DC0C57">
      <w:pPr>
        <w:rPr>
          <w:lang w:val="es-ES"/>
        </w:rPr>
        <w:sectPr w:rsidR="00DC0C57" w:rsidRPr="00C11E5E" w:rsidSect="00FE682F">
          <w:headerReference w:type="default" r:id="rId15"/>
          <w:footerReference w:type="default" r:id="rId16"/>
          <w:pgSz w:w="11900" w:h="16840"/>
          <w:pgMar w:top="1418" w:right="1418" w:bottom="1418" w:left="1418" w:header="720" w:footer="720" w:gutter="0"/>
          <w:pgNumType w:start="2"/>
          <w:cols w:space="720"/>
          <w:noEndnote/>
          <w:docGrid w:linePitch="326"/>
        </w:sectPr>
      </w:pPr>
    </w:p>
    <w:p w14:paraId="3EFC0A62" w14:textId="4DD00406" w:rsidR="004D5CCC" w:rsidRPr="00F4797B" w:rsidRDefault="00DC0C57" w:rsidP="00F4797B">
      <w:pPr>
        <w:pStyle w:val="Captulo"/>
        <w:rPr>
          <w:lang w:val="en-US"/>
        </w:rPr>
      </w:pPr>
      <w:bookmarkStart w:id="3" w:name="_Toc505373792"/>
      <w:bookmarkStart w:id="4" w:name="_Toc238541357"/>
      <w:r w:rsidRPr="00AA6683">
        <w:rPr>
          <w:lang w:val="en-US"/>
        </w:rPr>
        <w:lastRenderedPageBreak/>
        <w:t>Abstract</w:t>
      </w:r>
      <w:bookmarkEnd w:id="3"/>
      <w:bookmarkEnd w:id="4"/>
    </w:p>
    <w:p w14:paraId="20915877" w14:textId="77777777" w:rsidR="00F4797B" w:rsidRPr="00C11E5E" w:rsidRDefault="00F4797B" w:rsidP="00F4797B">
      <w:pPr>
        <w:pStyle w:val="Texto"/>
        <w:ind w:right="559" w:firstLine="0"/>
        <w:rPr>
          <w:lang w:val="en-US"/>
        </w:rPr>
      </w:pPr>
    </w:p>
    <w:p w14:paraId="1AA8E684" w14:textId="77777777" w:rsidR="00622DB5" w:rsidRDefault="00971238" w:rsidP="00622DB5">
      <w:pPr>
        <w:pStyle w:val="Texto"/>
        <w:ind w:left="567" w:right="559"/>
        <w:rPr>
          <w:lang w:val="en-US"/>
        </w:rPr>
      </w:pPr>
      <w:r w:rsidRPr="00971238">
        <w:rPr>
          <w:lang w:val="en-US"/>
        </w:rPr>
        <w:t xml:space="preserve">This </w:t>
      </w:r>
      <w:r w:rsidR="00622DB5" w:rsidRPr="00622DB5">
        <w:rPr>
          <w:lang w:val="en-US"/>
        </w:rPr>
        <w:t>Final Year Dissertation is framed within a neuro-symbolic architecture that extends the Graph-RAG paradigm through the integration of Formal Concept Analysis (FCA). The core of the project consists of leveraging the mathematical rigor of FCA to build a logical authority capable of guiding and constraining the behaviour of Large Language Models (LLMs). Currently, LLMs make errors (known as hallucinations) and do not explain how they reach their conclusions. Although the use of Graph-RAG improves context retrieval, it lacks the mathematical rigor necessary to guarantee that the answers are entirely accurate.</w:t>
      </w:r>
    </w:p>
    <w:p w14:paraId="747D1089" w14:textId="77777777" w:rsidR="00622DB5" w:rsidRDefault="00622DB5" w:rsidP="00622DB5">
      <w:pPr>
        <w:pStyle w:val="Texto"/>
        <w:ind w:left="567" w:right="559"/>
        <w:rPr>
          <w:lang w:val="en-US"/>
        </w:rPr>
      </w:pPr>
      <w:r w:rsidRPr="00622DB5">
        <w:rPr>
          <w:lang w:val="en-US"/>
        </w:rPr>
        <w:t>For the development of the project, an interactive application has been implemented in the R programming language using Shiny. In it, the fcaR package is used to extract knowledge from the data in the form of concept lattices and logical implication rules. Furthermore, this system connects with a language model that runs on the user's own computer using the ellmer package and the Ollama tool, which ensures data privacy. In this architecture, the role of the language model is confined to extracting knowledge from the text and drafting the final answer, while the reasoning relies entirely on FCA, which derives the conclusions deterministically through the logical closure of its implication rules.</w:t>
      </w:r>
    </w:p>
    <w:p w14:paraId="73D25C2A" w14:textId="07481C94" w:rsidR="00622DB5" w:rsidRPr="00622DB5" w:rsidRDefault="00622DB5" w:rsidP="00622DB5">
      <w:pPr>
        <w:pStyle w:val="Texto"/>
        <w:ind w:left="567" w:right="559"/>
        <w:rPr>
          <w:lang w:val="en-US"/>
        </w:rPr>
      </w:pPr>
      <w:r w:rsidRPr="00622DB5">
        <w:rPr>
          <w:lang w:val="en-US"/>
        </w:rPr>
        <w:t>This work demonstrates that delegating reasoning to this logical layer, instead of entrusting it to the LLM, eliminates hallucinations in the deterministic configurations and improves reliability compared to conventional systems. The user is provided with the logical trace of each answer and with interactive visualizations that allow them to see and understand the logical steps the system has followed to produce an answer. Thus, a trustworthy and easy-to-explain artificial intelligence system is achieved.</w:t>
      </w:r>
    </w:p>
    <w:p w14:paraId="55228450" w14:textId="6826A015" w:rsidR="00865986" w:rsidRPr="00C11E5E" w:rsidRDefault="00865986" w:rsidP="00622DB5">
      <w:pPr>
        <w:pStyle w:val="Texto"/>
        <w:ind w:left="567" w:right="559"/>
        <w:rPr>
          <w:lang w:val="en-US"/>
        </w:rPr>
      </w:pPr>
    </w:p>
    <w:p w14:paraId="20F63B4C" w14:textId="77777777" w:rsidR="00697D51" w:rsidRPr="00C11E5E" w:rsidRDefault="004D6A64" w:rsidP="00F4797B">
      <w:pPr>
        <w:pStyle w:val="Texto"/>
        <w:ind w:left="567" w:right="559"/>
        <w:rPr>
          <w:b/>
          <w:bCs/>
          <w:lang w:val="en-US"/>
        </w:rPr>
        <w:sectPr w:rsidR="00697D51" w:rsidRPr="00C11E5E" w:rsidSect="00FE682F">
          <w:headerReference w:type="default" r:id="rId17"/>
          <w:footerReference w:type="default" r:id="rId18"/>
          <w:pgSz w:w="11900" w:h="16840"/>
          <w:pgMar w:top="1418" w:right="1418" w:bottom="1418" w:left="1418" w:header="720" w:footer="720" w:gutter="0"/>
          <w:cols w:space="720"/>
          <w:noEndnote/>
          <w:docGrid w:linePitch="326"/>
        </w:sectPr>
      </w:pPr>
      <w:r w:rsidRPr="004D6A64">
        <w:rPr>
          <w:b/>
          <w:bCs/>
          <w:sz w:val="32"/>
          <w:szCs w:val="32"/>
          <w:lang w:val="en-US"/>
        </w:rPr>
        <w:t>Keywords:</w:t>
      </w:r>
      <w:r w:rsidRPr="00C11E5E">
        <w:rPr>
          <w:lang w:val="en-US"/>
        </w:rPr>
        <w:t xml:space="preserve"> </w:t>
      </w:r>
      <w:r w:rsidRPr="00C11E5E">
        <w:rPr>
          <w:b/>
          <w:bCs/>
          <w:lang w:val="en-US"/>
        </w:rPr>
        <w:t>Formal Concept Analysis, Graph-RAG, Large Language Models, User Interface, Trustworthy Artificial Intelligence, R Programming Language.</w:t>
      </w:r>
    </w:p>
    <w:p w14:paraId="6CBE8CB8" w14:textId="77777777" w:rsidR="004D6A64" w:rsidRPr="00C11E5E" w:rsidRDefault="004D6A64" w:rsidP="00F4797B">
      <w:pPr>
        <w:pStyle w:val="Texto"/>
        <w:ind w:left="567" w:right="559"/>
        <w:rPr>
          <w:lang w:val="en-US"/>
        </w:rPr>
      </w:pPr>
    </w:p>
    <w:p w14:paraId="7EEB964C" w14:textId="77777777" w:rsidR="00191C4D" w:rsidRPr="00AA6683" w:rsidRDefault="00191C4D" w:rsidP="00DC0C57">
      <w:pPr>
        <w:rPr>
          <w:lang w:val="en-US"/>
        </w:rPr>
      </w:pPr>
    </w:p>
    <w:p w14:paraId="2EF1D4C7" w14:textId="77777777" w:rsidR="00191C4D" w:rsidRPr="00AA6683" w:rsidRDefault="00191C4D" w:rsidP="00DC0C57">
      <w:pPr>
        <w:rPr>
          <w:lang w:val="en-US"/>
        </w:rPr>
      </w:pPr>
    </w:p>
    <w:p w14:paraId="0E7C90D1" w14:textId="77777777" w:rsidR="00191C4D" w:rsidRPr="00AA6683" w:rsidRDefault="00191C4D" w:rsidP="00DC0C57">
      <w:pPr>
        <w:rPr>
          <w:lang w:val="en-US"/>
        </w:rPr>
        <w:sectPr w:rsidR="00191C4D" w:rsidRPr="00AA6683" w:rsidSect="00FE682F">
          <w:footerReference w:type="default" r:id="rId19"/>
          <w:pgSz w:w="11900" w:h="16840"/>
          <w:pgMar w:top="1418" w:right="1418" w:bottom="1418" w:left="1418" w:header="720" w:footer="720" w:gutter="0"/>
          <w:cols w:space="720"/>
          <w:noEndnote/>
          <w:docGrid w:linePitch="326"/>
        </w:sectPr>
      </w:pPr>
    </w:p>
    <w:p w14:paraId="5BCC5015" w14:textId="77777777" w:rsidR="00917B69" w:rsidRPr="00AA6683" w:rsidRDefault="00917B69" w:rsidP="00415135">
      <w:pPr>
        <w:pStyle w:val="Captulo"/>
        <w:rPr>
          <w:lang w:val="en-US"/>
        </w:rPr>
      </w:pPr>
      <w:bookmarkStart w:id="5" w:name="_Toc505373793"/>
      <w:bookmarkStart w:id="6" w:name="_Toc238541358"/>
      <w:r w:rsidRPr="00E57D96">
        <w:rPr>
          <w:lang w:val="en-US"/>
        </w:rPr>
        <w:lastRenderedPageBreak/>
        <w:t>Índice</w:t>
      </w:r>
      <w:bookmarkEnd w:id="5"/>
      <w:bookmarkEnd w:id="6"/>
    </w:p>
    <w:p w14:paraId="48290B46" w14:textId="77777777" w:rsidR="00917B69" w:rsidRDefault="00917B69" w:rsidP="00353A7B">
      <w:pPr>
        <w:rPr>
          <w:lang w:val="en-US"/>
        </w:rPr>
      </w:pPr>
    </w:p>
    <w:p w14:paraId="2B443017" w14:textId="39836C24" w:rsidR="00301D59" w:rsidRDefault="00C12AA8">
      <w:pPr>
        <w:pStyle w:val="TDC1"/>
        <w:rPr>
          <w:rFonts w:asciiTheme="minorHAnsi" w:eastAsiaTheme="minorEastAsia" w:hAnsiTheme="minorHAnsi"/>
          <w:b w:val="0"/>
          <w:noProof/>
          <w:kern w:val="2"/>
          <w:lang w:val="es-ES" w:eastAsia="es-ES"/>
          <w14:ligatures w14:val="standardContextual"/>
        </w:rPr>
      </w:pPr>
      <w:r w:rsidRPr="009F27AC">
        <w:fldChar w:fldCharType="begin"/>
      </w:r>
      <w:r w:rsidRPr="009F27AC">
        <w:instrText xml:space="preserve"> TOC \o "1-3" \h \z </w:instrText>
      </w:r>
      <w:r w:rsidRPr="009F27AC">
        <w:fldChar w:fldCharType="separate"/>
      </w:r>
      <w:hyperlink w:anchor="_Toc238541356" w:history="1">
        <w:r w:rsidR="00301D59" w:rsidRPr="001A1C62">
          <w:rPr>
            <w:rStyle w:val="Hipervnculo"/>
            <w:noProof/>
            <w:lang w:val="es-ES"/>
          </w:rPr>
          <w:t>Resumen</w:t>
        </w:r>
        <w:r w:rsidR="00301D59">
          <w:rPr>
            <w:noProof/>
            <w:webHidden/>
          </w:rPr>
          <w:tab/>
        </w:r>
        <w:r w:rsidR="00301D59">
          <w:rPr>
            <w:noProof/>
            <w:webHidden/>
          </w:rPr>
          <w:fldChar w:fldCharType="begin"/>
        </w:r>
        <w:r w:rsidR="00301D59">
          <w:rPr>
            <w:noProof/>
            <w:webHidden/>
          </w:rPr>
          <w:instrText xml:space="preserve"> PAGEREF _Toc238541356 \h </w:instrText>
        </w:r>
        <w:r w:rsidR="00301D59">
          <w:rPr>
            <w:noProof/>
            <w:webHidden/>
          </w:rPr>
        </w:r>
        <w:r w:rsidR="00301D59">
          <w:rPr>
            <w:noProof/>
            <w:webHidden/>
          </w:rPr>
          <w:fldChar w:fldCharType="separate"/>
        </w:r>
        <w:r w:rsidR="00301D59">
          <w:rPr>
            <w:noProof/>
            <w:webHidden/>
          </w:rPr>
          <w:t>2</w:t>
        </w:r>
        <w:r w:rsidR="00301D59">
          <w:rPr>
            <w:noProof/>
            <w:webHidden/>
          </w:rPr>
          <w:fldChar w:fldCharType="end"/>
        </w:r>
      </w:hyperlink>
    </w:p>
    <w:p w14:paraId="71F59FF2" w14:textId="65B76028" w:rsidR="00301D59" w:rsidRDefault="00301D59">
      <w:pPr>
        <w:pStyle w:val="TDC1"/>
        <w:rPr>
          <w:rFonts w:asciiTheme="minorHAnsi" w:eastAsiaTheme="minorEastAsia" w:hAnsiTheme="minorHAnsi"/>
          <w:b w:val="0"/>
          <w:noProof/>
          <w:kern w:val="2"/>
          <w:lang w:val="es-ES" w:eastAsia="es-ES"/>
          <w14:ligatures w14:val="standardContextual"/>
        </w:rPr>
      </w:pPr>
      <w:hyperlink w:anchor="_Toc238541357" w:history="1">
        <w:r w:rsidRPr="001A1C62">
          <w:rPr>
            <w:rStyle w:val="Hipervnculo"/>
            <w:noProof/>
            <w:lang w:val="en-US"/>
          </w:rPr>
          <w:t>Abstract</w:t>
        </w:r>
        <w:r>
          <w:rPr>
            <w:noProof/>
            <w:webHidden/>
          </w:rPr>
          <w:tab/>
        </w:r>
        <w:r>
          <w:rPr>
            <w:noProof/>
            <w:webHidden/>
          </w:rPr>
          <w:fldChar w:fldCharType="begin"/>
        </w:r>
        <w:r>
          <w:rPr>
            <w:noProof/>
            <w:webHidden/>
          </w:rPr>
          <w:instrText xml:space="preserve"> PAGEREF _Toc238541357 \h </w:instrText>
        </w:r>
        <w:r>
          <w:rPr>
            <w:noProof/>
            <w:webHidden/>
          </w:rPr>
        </w:r>
        <w:r>
          <w:rPr>
            <w:noProof/>
            <w:webHidden/>
          </w:rPr>
          <w:fldChar w:fldCharType="separate"/>
        </w:r>
        <w:r>
          <w:rPr>
            <w:noProof/>
            <w:webHidden/>
          </w:rPr>
          <w:t>3</w:t>
        </w:r>
        <w:r>
          <w:rPr>
            <w:noProof/>
            <w:webHidden/>
          </w:rPr>
          <w:fldChar w:fldCharType="end"/>
        </w:r>
      </w:hyperlink>
    </w:p>
    <w:p w14:paraId="7705EC97" w14:textId="20926700" w:rsidR="00301D59" w:rsidRDefault="00301D59">
      <w:pPr>
        <w:pStyle w:val="TDC1"/>
        <w:rPr>
          <w:rFonts w:asciiTheme="minorHAnsi" w:eastAsiaTheme="minorEastAsia" w:hAnsiTheme="minorHAnsi"/>
          <w:b w:val="0"/>
          <w:noProof/>
          <w:kern w:val="2"/>
          <w:lang w:val="es-ES" w:eastAsia="es-ES"/>
          <w14:ligatures w14:val="standardContextual"/>
        </w:rPr>
      </w:pPr>
      <w:hyperlink w:anchor="_Toc238541358" w:history="1">
        <w:r w:rsidRPr="001A1C62">
          <w:rPr>
            <w:rStyle w:val="Hipervnculo"/>
            <w:noProof/>
            <w:lang w:val="en-US"/>
          </w:rPr>
          <w:t>Índice</w:t>
        </w:r>
        <w:r>
          <w:rPr>
            <w:noProof/>
            <w:webHidden/>
          </w:rPr>
          <w:tab/>
        </w:r>
        <w:r>
          <w:rPr>
            <w:noProof/>
            <w:webHidden/>
          </w:rPr>
          <w:fldChar w:fldCharType="begin"/>
        </w:r>
        <w:r>
          <w:rPr>
            <w:noProof/>
            <w:webHidden/>
          </w:rPr>
          <w:instrText xml:space="preserve"> PAGEREF _Toc238541358 \h </w:instrText>
        </w:r>
        <w:r>
          <w:rPr>
            <w:noProof/>
            <w:webHidden/>
          </w:rPr>
        </w:r>
        <w:r>
          <w:rPr>
            <w:noProof/>
            <w:webHidden/>
          </w:rPr>
          <w:fldChar w:fldCharType="separate"/>
        </w:r>
        <w:r>
          <w:rPr>
            <w:noProof/>
            <w:webHidden/>
          </w:rPr>
          <w:t>5</w:t>
        </w:r>
        <w:r>
          <w:rPr>
            <w:noProof/>
            <w:webHidden/>
          </w:rPr>
          <w:fldChar w:fldCharType="end"/>
        </w:r>
      </w:hyperlink>
    </w:p>
    <w:p w14:paraId="3952496D" w14:textId="57904ED9" w:rsidR="00301D59" w:rsidRDefault="00301D59">
      <w:pPr>
        <w:pStyle w:val="TDC1"/>
        <w:rPr>
          <w:rFonts w:asciiTheme="minorHAnsi" w:eastAsiaTheme="minorEastAsia" w:hAnsiTheme="minorHAnsi"/>
          <w:b w:val="0"/>
          <w:noProof/>
          <w:kern w:val="2"/>
          <w:lang w:val="es-ES" w:eastAsia="es-ES"/>
          <w14:ligatures w14:val="standardContextual"/>
        </w:rPr>
      </w:pPr>
      <w:hyperlink w:anchor="_Toc238541359" w:history="1">
        <w:r w:rsidRPr="001A1C62">
          <w:rPr>
            <w:rStyle w:val="Hipervnculo"/>
            <w:noProof/>
            <w:lang w:val="en-US"/>
          </w:rPr>
          <w:t>Índice de Figuras</w:t>
        </w:r>
        <w:r>
          <w:rPr>
            <w:noProof/>
            <w:webHidden/>
          </w:rPr>
          <w:tab/>
        </w:r>
        <w:r>
          <w:rPr>
            <w:noProof/>
            <w:webHidden/>
          </w:rPr>
          <w:fldChar w:fldCharType="begin"/>
        </w:r>
        <w:r>
          <w:rPr>
            <w:noProof/>
            <w:webHidden/>
          </w:rPr>
          <w:instrText xml:space="preserve"> PAGEREF _Toc238541359 \h </w:instrText>
        </w:r>
        <w:r>
          <w:rPr>
            <w:noProof/>
            <w:webHidden/>
          </w:rPr>
        </w:r>
        <w:r>
          <w:rPr>
            <w:noProof/>
            <w:webHidden/>
          </w:rPr>
          <w:fldChar w:fldCharType="separate"/>
        </w:r>
        <w:r>
          <w:rPr>
            <w:noProof/>
            <w:webHidden/>
          </w:rPr>
          <w:t>9</w:t>
        </w:r>
        <w:r>
          <w:rPr>
            <w:noProof/>
            <w:webHidden/>
          </w:rPr>
          <w:fldChar w:fldCharType="end"/>
        </w:r>
      </w:hyperlink>
    </w:p>
    <w:p w14:paraId="24D7BC15" w14:textId="33703109" w:rsidR="00301D59" w:rsidRDefault="00301D59">
      <w:pPr>
        <w:pStyle w:val="TDC1"/>
        <w:rPr>
          <w:rFonts w:asciiTheme="minorHAnsi" w:eastAsiaTheme="minorEastAsia" w:hAnsiTheme="minorHAnsi"/>
          <w:b w:val="0"/>
          <w:noProof/>
          <w:kern w:val="2"/>
          <w:lang w:val="es-ES" w:eastAsia="es-ES"/>
          <w14:ligatures w14:val="standardContextual"/>
        </w:rPr>
      </w:pPr>
      <w:hyperlink w:anchor="_Toc238541360" w:history="1">
        <w:r w:rsidRPr="001A1C62">
          <w:rPr>
            <w:rStyle w:val="Hipervnculo"/>
            <w:noProof/>
          </w:rPr>
          <w:t>Introducción</w:t>
        </w:r>
        <w:r>
          <w:rPr>
            <w:noProof/>
            <w:webHidden/>
          </w:rPr>
          <w:tab/>
        </w:r>
        <w:r>
          <w:rPr>
            <w:noProof/>
            <w:webHidden/>
          </w:rPr>
          <w:fldChar w:fldCharType="begin"/>
        </w:r>
        <w:r>
          <w:rPr>
            <w:noProof/>
            <w:webHidden/>
          </w:rPr>
          <w:instrText xml:space="preserve"> PAGEREF _Toc238541360 \h </w:instrText>
        </w:r>
        <w:r>
          <w:rPr>
            <w:noProof/>
            <w:webHidden/>
          </w:rPr>
        </w:r>
        <w:r>
          <w:rPr>
            <w:noProof/>
            <w:webHidden/>
          </w:rPr>
          <w:fldChar w:fldCharType="separate"/>
        </w:r>
        <w:r>
          <w:rPr>
            <w:noProof/>
            <w:webHidden/>
          </w:rPr>
          <w:t>11</w:t>
        </w:r>
        <w:r>
          <w:rPr>
            <w:noProof/>
            <w:webHidden/>
          </w:rPr>
          <w:fldChar w:fldCharType="end"/>
        </w:r>
      </w:hyperlink>
    </w:p>
    <w:p w14:paraId="0357312C" w14:textId="4F9F1466" w:rsidR="00301D59" w:rsidRDefault="00301D59">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8541361" w:history="1">
        <w:r w:rsidRPr="001A1C62">
          <w:rPr>
            <w:rStyle w:val="Hipervnculo"/>
            <w:bCs/>
            <w:lang w:val="es-ES"/>
          </w:rPr>
          <w:t>1.1.</w:t>
        </w:r>
        <w:r>
          <w:rPr>
            <w:rFonts w:asciiTheme="minorHAnsi" w:eastAsiaTheme="minorEastAsia" w:hAnsiTheme="minorHAnsi"/>
            <w:szCs w:val="24"/>
            <w:lang w:val="es-ES" w:eastAsia="es-ES"/>
            <w14:ligatures w14:val="standardContextual"/>
          </w:rPr>
          <w:tab/>
        </w:r>
        <w:r w:rsidRPr="001A1C62">
          <w:rPr>
            <w:rStyle w:val="Hipervnculo"/>
            <w:lang w:val="es-ES"/>
          </w:rPr>
          <w:t>Motivación</w:t>
        </w:r>
        <w:r>
          <w:rPr>
            <w:webHidden/>
          </w:rPr>
          <w:tab/>
        </w:r>
        <w:r>
          <w:rPr>
            <w:webHidden/>
          </w:rPr>
          <w:fldChar w:fldCharType="begin"/>
        </w:r>
        <w:r>
          <w:rPr>
            <w:webHidden/>
          </w:rPr>
          <w:instrText xml:space="preserve"> PAGEREF _Toc238541361 \h </w:instrText>
        </w:r>
        <w:r>
          <w:rPr>
            <w:webHidden/>
          </w:rPr>
        </w:r>
        <w:r>
          <w:rPr>
            <w:webHidden/>
          </w:rPr>
          <w:fldChar w:fldCharType="separate"/>
        </w:r>
        <w:r>
          <w:rPr>
            <w:webHidden/>
          </w:rPr>
          <w:t>11</w:t>
        </w:r>
        <w:r>
          <w:rPr>
            <w:webHidden/>
          </w:rPr>
          <w:fldChar w:fldCharType="end"/>
        </w:r>
      </w:hyperlink>
    </w:p>
    <w:p w14:paraId="430619A9" w14:textId="01A2C1F0" w:rsidR="00301D59" w:rsidRDefault="00301D59">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8541362" w:history="1">
        <w:r w:rsidRPr="001A1C62">
          <w:rPr>
            <w:rStyle w:val="Hipervnculo"/>
            <w:bCs/>
            <w:lang w:val="es-ES"/>
          </w:rPr>
          <w:t>1.2.</w:t>
        </w:r>
        <w:r>
          <w:rPr>
            <w:rFonts w:asciiTheme="minorHAnsi" w:eastAsiaTheme="minorEastAsia" w:hAnsiTheme="minorHAnsi"/>
            <w:szCs w:val="24"/>
            <w:lang w:val="es-ES" w:eastAsia="es-ES"/>
            <w14:ligatures w14:val="standardContextual"/>
          </w:rPr>
          <w:tab/>
        </w:r>
        <w:r w:rsidRPr="001A1C62">
          <w:rPr>
            <w:rStyle w:val="Hipervnculo"/>
            <w:lang w:val="es-ES"/>
          </w:rPr>
          <w:t>Objetivos</w:t>
        </w:r>
        <w:r>
          <w:rPr>
            <w:webHidden/>
          </w:rPr>
          <w:tab/>
        </w:r>
        <w:r>
          <w:rPr>
            <w:webHidden/>
          </w:rPr>
          <w:fldChar w:fldCharType="begin"/>
        </w:r>
        <w:r>
          <w:rPr>
            <w:webHidden/>
          </w:rPr>
          <w:instrText xml:space="preserve"> PAGEREF _Toc238541362 \h </w:instrText>
        </w:r>
        <w:r>
          <w:rPr>
            <w:webHidden/>
          </w:rPr>
        </w:r>
        <w:r>
          <w:rPr>
            <w:webHidden/>
          </w:rPr>
          <w:fldChar w:fldCharType="separate"/>
        </w:r>
        <w:r>
          <w:rPr>
            <w:webHidden/>
          </w:rPr>
          <w:t>12</w:t>
        </w:r>
        <w:r>
          <w:rPr>
            <w:webHidden/>
          </w:rPr>
          <w:fldChar w:fldCharType="end"/>
        </w:r>
      </w:hyperlink>
    </w:p>
    <w:p w14:paraId="5C133678" w14:textId="264DCB50" w:rsidR="00301D59" w:rsidRDefault="00301D59">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8541363" w:history="1">
        <w:r w:rsidRPr="001A1C62">
          <w:rPr>
            <w:rStyle w:val="Hipervnculo"/>
            <w:bCs/>
            <w:lang w:val="es-ES"/>
          </w:rPr>
          <w:t>1.3.</w:t>
        </w:r>
        <w:r>
          <w:rPr>
            <w:rFonts w:asciiTheme="minorHAnsi" w:eastAsiaTheme="minorEastAsia" w:hAnsiTheme="minorHAnsi"/>
            <w:szCs w:val="24"/>
            <w:lang w:val="es-ES" w:eastAsia="es-ES"/>
            <w14:ligatures w14:val="standardContextual"/>
          </w:rPr>
          <w:tab/>
        </w:r>
        <w:r w:rsidRPr="001A1C62">
          <w:rPr>
            <w:rStyle w:val="Hipervnculo"/>
            <w:lang w:val="es-ES"/>
          </w:rPr>
          <w:t>Estructura de la memoria</w:t>
        </w:r>
        <w:r>
          <w:rPr>
            <w:webHidden/>
          </w:rPr>
          <w:tab/>
        </w:r>
        <w:r>
          <w:rPr>
            <w:webHidden/>
          </w:rPr>
          <w:fldChar w:fldCharType="begin"/>
        </w:r>
        <w:r>
          <w:rPr>
            <w:webHidden/>
          </w:rPr>
          <w:instrText xml:space="preserve"> PAGEREF _Toc238541363 \h </w:instrText>
        </w:r>
        <w:r>
          <w:rPr>
            <w:webHidden/>
          </w:rPr>
        </w:r>
        <w:r>
          <w:rPr>
            <w:webHidden/>
          </w:rPr>
          <w:fldChar w:fldCharType="separate"/>
        </w:r>
        <w:r>
          <w:rPr>
            <w:webHidden/>
          </w:rPr>
          <w:t>13</w:t>
        </w:r>
        <w:r>
          <w:rPr>
            <w:webHidden/>
          </w:rPr>
          <w:fldChar w:fldCharType="end"/>
        </w:r>
      </w:hyperlink>
    </w:p>
    <w:p w14:paraId="681D7DC5" w14:textId="1474AF93" w:rsidR="00301D59" w:rsidRDefault="00301D59">
      <w:pPr>
        <w:pStyle w:val="TDC1"/>
        <w:rPr>
          <w:rFonts w:asciiTheme="minorHAnsi" w:eastAsiaTheme="minorEastAsia" w:hAnsiTheme="minorHAnsi"/>
          <w:b w:val="0"/>
          <w:noProof/>
          <w:kern w:val="2"/>
          <w:lang w:val="es-ES" w:eastAsia="es-ES"/>
          <w14:ligatures w14:val="standardContextual"/>
        </w:rPr>
      </w:pPr>
      <w:hyperlink w:anchor="_Toc238541364" w:history="1">
        <w:r w:rsidRPr="001A1C62">
          <w:rPr>
            <w:rStyle w:val="Hipervnculo"/>
            <w:noProof/>
            <w:lang w:val="es-ES"/>
          </w:rPr>
          <w:t>Tecnologías usadas</w:t>
        </w:r>
        <w:r>
          <w:rPr>
            <w:noProof/>
            <w:webHidden/>
          </w:rPr>
          <w:tab/>
        </w:r>
        <w:r>
          <w:rPr>
            <w:noProof/>
            <w:webHidden/>
          </w:rPr>
          <w:fldChar w:fldCharType="begin"/>
        </w:r>
        <w:r>
          <w:rPr>
            <w:noProof/>
            <w:webHidden/>
          </w:rPr>
          <w:instrText xml:space="preserve"> PAGEREF _Toc238541364 \h </w:instrText>
        </w:r>
        <w:r>
          <w:rPr>
            <w:noProof/>
            <w:webHidden/>
          </w:rPr>
        </w:r>
        <w:r>
          <w:rPr>
            <w:noProof/>
            <w:webHidden/>
          </w:rPr>
          <w:fldChar w:fldCharType="separate"/>
        </w:r>
        <w:r>
          <w:rPr>
            <w:noProof/>
            <w:webHidden/>
          </w:rPr>
          <w:t>15</w:t>
        </w:r>
        <w:r>
          <w:rPr>
            <w:noProof/>
            <w:webHidden/>
          </w:rPr>
          <w:fldChar w:fldCharType="end"/>
        </w:r>
      </w:hyperlink>
    </w:p>
    <w:p w14:paraId="4E6EE926" w14:textId="65F60E5D" w:rsidR="00301D59" w:rsidRDefault="00301D59">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8541365" w:history="1">
        <w:r w:rsidRPr="001A1C62">
          <w:rPr>
            <w:rStyle w:val="Hipervnculo"/>
            <w:bCs/>
          </w:rPr>
          <w:t>2.1.</w:t>
        </w:r>
        <w:r>
          <w:rPr>
            <w:rFonts w:asciiTheme="minorHAnsi" w:eastAsiaTheme="minorEastAsia" w:hAnsiTheme="minorHAnsi"/>
            <w:szCs w:val="24"/>
            <w:lang w:val="es-ES" w:eastAsia="es-ES"/>
            <w14:ligatures w14:val="standardContextual"/>
          </w:rPr>
          <w:tab/>
        </w:r>
        <w:r w:rsidRPr="001A1C62">
          <w:rPr>
            <w:rStyle w:val="Hipervnculo"/>
          </w:rPr>
          <w:t>Entorno de Desarrollo y Programación</w:t>
        </w:r>
        <w:r>
          <w:rPr>
            <w:webHidden/>
          </w:rPr>
          <w:tab/>
        </w:r>
        <w:r>
          <w:rPr>
            <w:webHidden/>
          </w:rPr>
          <w:fldChar w:fldCharType="begin"/>
        </w:r>
        <w:r>
          <w:rPr>
            <w:webHidden/>
          </w:rPr>
          <w:instrText xml:space="preserve"> PAGEREF _Toc238541365 \h </w:instrText>
        </w:r>
        <w:r>
          <w:rPr>
            <w:webHidden/>
          </w:rPr>
        </w:r>
        <w:r>
          <w:rPr>
            <w:webHidden/>
          </w:rPr>
          <w:fldChar w:fldCharType="separate"/>
        </w:r>
        <w:r>
          <w:rPr>
            <w:webHidden/>
          </w:rPr>
          <w:t>15</w:t>
        </w:r>
        <w:r>
          <w:rPr>
            <w:webHidden/>
          </w:rPr>
          <w:fldChar w:fldCharType="end"/>
        </w:r>
      </w:hyperlink>
    </w:p>
    <w:p w14:paraId="0FF336F1" w14:textId="182E186D" w:rsidR="00301D59" w:rsidRDefault="00301D59">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8541366" w:history="1">
        <w:r w:rsidRPr="001A1C62">
          <w:rPr>
            <w:rStyle w:val="Hipervnculo"/>
            <w:bCs/>
          </w:rPr>
          <w:t>2.2.</w:t>
        </w:r>
        <w:r>
          <w:rPr>
            <w:rFonts w:asciiTheme="minorHAnsi" w:eastAsiaTheme="minorEastAsia" w:hAnsiTheme="minorHAnsi"/>
            <w:szCs w:val="24"/>
            <w:lang w:val="es-ES" w:eastAsia="es-ES"/>
            <w14:ligatures w14:val="standardContextual"/>
          </w:rPr>
          <w:tab/>
        </w:r>
        <w:r w:rsidRPr="001A1C62">
          <w:rPr>
            <w:rStyle w:val="Hipervnculo"/>
          </w:rPr>
          <w:t>Arquitectura Base y Lógica Matemática</w:t>
        </w:r>
        <w:r>
          <w:rPr>
            <w:webHidden/>
          </w:rPr>
          <w:tab/>
        </w:r>
        <w:r>
          <w:rPr>
            <w:webHidden/>
          </w:rPr>
          <w:fldChar w:fldCharType="begin"/>
        </w:r>
        <w:r>
          <w:rPr>
            <w:webHidden/>
          </w:rPr>
          <w:instrText xml:space="preserve"> PAGEREF _Toc238541366 \h </w:instrText>
        </w:r>
        <w:r>
          <w:rPr>
            <w:webHidden/>
          </w:rPr>
        </w:r>
        <w:r>
          <w:rPr>
            <w:webHidden/>
          </w:rPr>
          <w:fldChar w:fldCharType="separate"/>
        </w:r>
        <w:r>
          <w:rPr>
            <w:webHidden/>
          </w:rPr>
          <w:t>15</w:t>
        </w:r>
        <w:r>
          <w:rPr>
            <w:webHidden/>
          </w:rPr>
          <w:fldChar w:fldCharType="end"/>
        </w:r>
      </w:hyperlink>
    </w:p>
    <w:p w14:paraId="008F70C1" w14:textId="322DCCCE" w:rsidR="00301D59" w:rsidRDefault="00301D59">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8541367" w:history="1">
        <w:r w:rsidRPr="001A1C62">
          <w:rPr>
            <w:rStyle w:val="Hipervnculo"/>
            <w:bCs/>
          </w:rPr>
          <w:t>2.3.</w:t>
        </w:r>
        <w:r>
          <w:rPr>
            <w:rFonts w:asciiTheme="minorHAnsi" w:eastAsiaTheme="minorEastAsia" w:hAnsiTheme="minorHAnsi"/>
            <w:szCs w:val="24"/>
            <w:lang w:val="es-ES" w:eastAsia="es-ES"/>
            <w14:ligatures w14:val="standardContextual"/>
          </w:rPr>
          <w:tab/>
        </w:r>
        <w:r w:rsidRPr="001A1C62">
          <w:rPr>
            <w:rStyle w:val="Hipervnculo"/>
          </w:rPr>
          <w:t>Inteligencia Artificial y Privacidad</w:t>
        </w:r>
        <w:r>
          <w:rPr>
            <w:webHidden/>
          </w:rPr>
          <w:tab/>
        </w:r>
        <w:r>
          <w:rPr>
            <w:webHidden/>
          </w:rPr>
          <w:fldChar w:fldCharType="begin"/>
        </w:r>
        <w:r>
          <w:rPr>
            <w:webHidden/>
          </w:rPr>
          <w:instrText xml:space="preserve"> PAGEREF _Toc238541367 \h </w:instrText>
        </w:r>
        <w:r>
          <w:rPr>
            <w:webHidden/>
          </w:rPr>
        </w:r>
        <w:r>
          <w:rPr>
            <w:webHidden/>
          </w:rPr>
          <w:fldChar w:fldCharType="separate"/>
        </w:r>
        <w:r>
          <w:rPr>
            <w:webHidden/>
          </w:rPr>
          <w:t>16</w:t>
        </w:r>
        <w:r>
          <w:rPr>
            <w:webHidden/>
          </w:rPr>
          <w:fldChar w:fldCharType="end"/>
        </w:r>
      </w:hyperlink>
    </w:p>
    <w:p w14:paraId="19E54E3E" w14:textId="5F7CB2F1" w:rsidR="00301D59" w:rsidRDefault="00301D59">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8541368" w:history="1">
        <w:r w:rsidRPr="001A1C62">
          <w:rPr>
            <w:rStyle w:val="Hipervnculo"/>
            <w:bCs/>
          </w:rPr>
          <w:t>2.4.</w:t>
        </w:r>
        <w:r>
          <w:rPr>
            <w:rFonts w:asciiTheme="minorHAnsi" w:eastAsiaTheme="minorEastAsia" w:hAnsiTheme="minorHAnsi"/>
            <w:szCs w:val="24"/>
            <w:lang w:val="es-ES" w:eastAsia="es-ES"/>
            <w14:ligatures w14:val="standardContextual"/>
          </w:rPr>
          <w:tab/>
        </w:r>
        <w:r w:rsidRPr="001A1C62">
          <w:rPr>
            <w:rStyle w:val="Hipervnculo"/>
          </w:rPr>
          <w:t>Interfaz de Usuario y Explicabilidad Visual</w:t>
        </w:r>
        <w:r>
          <w:rPr>
            <w:webHidden/>
          </w:rPr>
          <w:tab/>
        </w:r>
        <w:r>
          <w:rPr>
            <w:webHidden/>
          </w:rPr>
          <w:fldChar w:fldCharType="begin"/>
        </w:r>
        <w:r>
          <w:rPr>
            <w:webHidden/>
          </w:rPr>
          <w:instrText xml:space="preserve"> PAGEREF _Toc238541368 \h </w:instrText>
        </w:r>
        <w:r>
          <w:rPr>
            <w:webHidden/>
          </w:rPr>
        </w:r>
        <w:r>
          <w:rPr>
            <w:webHidden/>
          </w:rPr>
          <w:fldChar w:fldCharType="separate"/>
        </w:r>
        <w:r>
          <w:rPr>
            <w:webHidden/>
          </w:rPr>
          <w:t>16</w:t>
        </w:r>
        <w:r>
          <w:rPr>
            <w:webHidden/>
          </w:rPr>
          <w:fldChar w:fldCharType="end"/>
        </w:r>
      </w:hyperlink>
    </w:p>
    <w:p w14:paraId="0CF767DC" w14:textId="1A81C13B" w:rsidR="00301D59" w:rsidRDefault="00301D59">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8541369" w:history="1">
        <w:r w:rsidRPr="001A1C62">
          <w:rPr>
            <w:rStyle w:val="Hipervnculo"/>
            <w:bCs/>
          </w:rPr>
          <w:t>2.5.</w:t>
        </w:r>
        <w:r>
          <w:rPr>
            <w:rFonts w:asciiTheme="minorHAnsi" w:eastAsiaTheme="minorEastAsia" w:hAnsiTheme="minorHAnsi"/>
            <w:szCs w:val="24"/>
            <w:lang w:val="es-ES" w:eastAsia="es-ES"/>
            <w14:ligatures w14:val="standardContextual"/>
          </w:rPr>
          <w:tab/>
        </w:r>
        <w:r w:rsidRPr="001A1C62">
          <w:rPr>
            <w:rStyle w:val="Hipervnculo"/>
          </w:rPr>
          <w:t>Evaluación de Resultados</w:t>
        </w:r>
        <w:r>
          <w:rPr>
            <w:webHidden/>
          </w:rPr>
          <w:tab/>
        </w:r>
        <w:r>
          <w:rPr>
            <w:webHidden/>
          </w:rPr>
          <w:fldChar w:fldCharType="begin"/>
        </w:r>
        <w:r>
          <w:rPr>
            <w:webHidden/>
          </w:rPr>
          <w:instrText xml:space="preserve"> PAGEREF _Toc238541369 \h </w:instrText>
        </w:r>
        <w:r>
          <w:rPr>
            <w:webHidden/>
          </w:rPr>
        </w:r>
        <w:r>
          <w:rPr>
            <w:webHidden/>
          </w:rPr>
          <w:fldChar w:fldCharType="separate"/>
        </w:r>
        <w:r>
          <w:rPr>
            <w:webHidden/>
          </w:rPr>
          <w:t>17</w:t>
        </w:r>
        <w:r>
          <w:rPr>
            <w:webHidden/>
          </w:rPr>
          <w:fldChar w:fldCharType="end"/>
        </w:r>
      </w:hyperlink>
    </w:p>
    <w:p w14:paraId="0A581EE8" w14:textId="4088B40C" w:rsidR="00301D59" w:rsidRDefault="00301D59">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8541370" w:history="1">
        <w:r w:rsidRPr="001A1C62">
          <w:rPr>
            <w:rStyle w:val="Hipervnculo"/>
            <w:bCs/>
          </w:rPr>
          <w:t>2.6.</w:t>
        </w:r>
        <w:r>
          <w:rPr>
            <w:rFonts w:asciiTheme="minorHAnsi" w:eastAsiaTheme="minorEastAsia" w:hAnsiTheme="minorHAnsi"/>
            <w:szCs w:val="24"/>
            <w:lang w:val="es-ES" w:eastAsia="es-ES"/>
            <w14:ligatures w14:val="standardContextual"/>
          </w:rPr>
          <w:tab/>
        </w:r>
        <w:r w:rsidRPr="001A1C62">
          <w:rPr>
            <w:rStyle w:val="Hipervnculo"/>
          </w:rPr>
          <w:t>Herramientas de Gestión y Documentación</w:t>
        </w:r>
        <w:r>
          <w:rPr>
            <w:webHidden/>
          </w:rPr>
          <w:tab/>
        </w:r>
        <w:r>
          <w:rPr>
            <w:webHidden/>
          </w:rPr>
          <w:fldChar w:fldCharType="begin"/>
        </w:r>
        <w:r>
          <w:rPr>
            <w:webHidden/>
          </w:rPr>
          <w:instrText xml:space="preserve"> PAGEREF _Toc238541370 \h </w:instrText>
        </w:r>
        <w:r>
          <w:rPr>
            <w:webHidden/>
          </w:rPr>
        </w:r>
        <w:r>
          <w:rPr>
            <w:webHidden/>
          </w:rPr>
          <w:fldChar w:fldCharType="separate"/>
        </w:r>
        <w:r>
          <w:rPr>
            <w:webHidden/>
          </w:rPr>
          <w:t>17</w:t>
        </w:r>
        <w:r>
          <w:rPr>
            <w:webHidden/>
          </w:rPr>
          <w:fldChar w:fldCharType="end"/>
        </w:r>
      </w:hyperlink>
    </w:p>
    <w:p w14:paraId="71A65A0C" w14:textId="002D193D" w:rsidR="00301D59" w:rsidRDefault="00301D59">
      <w:pPr>
        <w:pStyle w:val="TDC1"/>
        <w:rPr>
          <w:rFonts w:asciiTheme="minorHAnsi" w:eastAsiaTheme="minorEastAsia" w:hAnsiTheme="minorHAnsi"/>
          <w:b w:val="0"/>
          <w:noProof/>
          <w:kern w:val="2"/>
          <w:lang w:val="es-ES" w:eastAsia="es-ES"/>
          <w14:ligatures w14:val="standardContextual"/>
        </w:rPr>
      </w:pPr>
      <w:hyperlink w:anchor="_Toc238541371" w:history="1">
        <w:r w:rsidRPr="001A1C62">
          <w:rPr>
            <w:rStyle w:val="Hipervnculo"/>
            <w:noProof/>
            <w:lang w:val="en-US"/>
          </w:rPr>
          <w:t>Marco teórico</w:t>
        </w:r>
        <w:r>
          <w:rPr>
            <w:noProof/>
            <w:webHidden/>
          </w:rPr>
          <w:tab/>
        </w:r>
        <w:r>
          <w:rPr>
            <w:noProof/>
            <w:webHidden/>
          </w:rPr>
          <w:fldChar w:fldCharType="begin"/>
        </w:r>
        <w:r>
          <w:rPr>
            <w:noProof/>
            <w:webHidden/>
          </w:rPr>
          <w:instrText xml:space="preserve"> PAGEREF _Toc238541371 \h </w:instrText>
        </w:r>
        <w:r>
          <w:rPr>
            <w:noProof/>
            <w:webHidden/>
          </w:rPr>
        </w:r>
        <w:r>
          <w:rPr>
            <w:noProof/>
            <w:webHidden/>
          </w:rPr>
          <w:fldChar w:fldCharType="separate"/>
        </w:r>
        <w:r>
          <w:rPr>
            <w:noProof/>
            <w:webHidden/>
          </w:rPr>
          <w:t>19</w:t>
        </w:r>
        <w:r>
          <w:rPr>
            <w:noProof/>
            <w:webHidden/>
          </w:rPr>
          <w:fldChar w:fldCharType="end"/>
        </w:r>
      </w:hyperlink>
    </w:p>
    <w:p w14:paraId="15D9638E" w14:textId="44FBC4FA" w:rsidR="00301D59" w:rsidRDefault="00301D59">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8541372" w:history="1">
        <w:r w:rsidRPr="001A1C62">
          <w:rPr>
            <w:rStyle w:val="Hipervnculo"/>
            <w:bCs/>
          </w:rPr>
          <w:t>3.1.</w:t>
        </w:r>
        <w:r>
          <w:rPr>
            <w:rFonts w:asciiTheme="minorHAnsi" w:eastAsiaTheme="minorEastAsia" w:hAnsiTheme="minorHAnsi"/>
            <w:szCs w:val="24"/>
            <w:lang w:val="es-ES" w:eastAsia="es-ES"/>
            <w14:ligatures w14:val="standardContextual"/>
          </w:rPr>
          <w:tab/>
        </w:r>
        <w:r w:rsidRPr="001A1C62">
          <w:rPr>
            <w:rStyle w:val="Hipervnculo"/>
          </w:rPr>
          <w:t>RAG</w:t>
        </w:r>
        <w:r>
          <w:rPr>
            <w:webHidden/>
          </w:rPr>
          <w:tab/>
        </w:r>
        <w:r>
          <w:rPr>
            <w:webHidden/>
          </w:rPr>
          <w:fldChar w:fldCharType="begin"/>
        </w:r>
        <w:r>
          <w:rPr>
            <w:webHidden/>
          </w:rPr>
          <w:instrText xml:space="preserve"> PAGEREF _Toc238541372 \h </w:instrText>
        </w:r>
        <w:r>
          <w:rPr>
            <w:webHidden/>
          </w:rPr>
        </w:r>
        <w:r>
          <w:rPr>
            <w:webHidden/>
          </w:rPr>
          <w:fldChar w:fldCharType="separate"/>
        </w:r>
        <w:r>
          <w:rPr>
            <w:webHidden/>
          </w:rPr>
          <w:t>19</w:t>
        </w:r>
        <w:r>
          <w:rPr>
            <w:webHidden/>
          </w:rPr>
          <w:fldChar w:fldCharType="end"/>
        </w:r>
      </w:hyperlink>
    </w:p>
    <w:p w14:paraId="4FCCEAB8" w14:textId="3832AA23" w:rsidR="00301D59" w:rsidRDefault="00301D59">
      <w:pPr>
        <w:pStyle w:val="TDC3"/>
        <w:tabs>
          <w:tab w:val="left" w:pos="1200"/>
          <w:tab w:val="right" w:leader="dot" w:pos="8771"/>
        </w:tabs>
        <w:rPr>
          <w:rFonts w:asciiTheme="minorHAnsi" w:eastAsiaTheme="minorEastAsia" w:hAnsiTheme="minorHAnsi"/>
          <w:szCs w:val="24"/>
          <w:lang w:val="es-ES" w:eastAsia="es-ES"/>
          <w14:ligatures w14:val="standardContextual"/>
        </w:rPr>
      </w:pPr>
      <w:hyperlink w:anchor="_Toc238541373" w:history="1">
        <w:r w:rsidRPr="001A1C62">
          <w:rPr>
            <w:rStyle w:val="Hipervnculo"/>
          </w:rPr>
          <w:t>3.1.1.</w:t>
        </w:r>
        <w:r>
          <w:rPr>
            <w:rFonts w:asciiTheme="minorHAnsi" w:eastAsiaTheme="minorEastAsia" w:hAnsiTheme="minorHAnsi"/>
            <w:szCs w:val="24"/>
            <w:lang w:val="es-ES" w:eastAsia="es-ES"/>
            <w14:ligatures w14:val="standardContextual"/>
          </w:rPr>
          <w:tab/>
        </w:r>
        <w:r w:rsidRPr="001A1C62">
          <w:rPr>
            <w:rStyle w:val="Hipervnculo"/>
          </w:rPr>
          <w:t>Ciclo</w:t>
        </w:r>
        <w:r>
          <w:rPr>
            <w:webHidden/>
          </w:rPr>
          <w:tab/>
        </w:r>
        <w:r>
          <w:rPr>
            <w:webHidden/>
          </w:rPr>
          <w:fldChar w:fldCharType="begin"/>
        </w:r>
        <w:r>
          <w:rPr>
            <w:webHidden/>
          </w:rPr>
          <w:instrText xml:space="preserve"> PAGEREF _Toc238541373 \h </w:instrText>
        </w:r>
        <w:r>
          <w:rPr>
            <w:webHidden/>
          </w:rPr>
        </w:r>
        <w:r>
          <w:rPr>
            <w:webHidden/>
          </w:rPr>
          <w:fldChar w:fldCharType="separate"/>
        </w:r>
        <w:r>
          <w:rPr>
            <w:webHidden/>
          </w:rPr>
          <w:t>20</w:t>
        </w:r>
        <w:r>
          <w:rPr>
            <w:webHidden/>
          </w:rPr>
          <w:fldChar w:fldCharType="end"/>
        </w:r>
      </w:hyperlink>
    </w:p>
    <w:p w14:paraId="03556E2A" w14:textId="7E858022" w:rsidR="00301D59" w:rsidRDefault="00301D59">
      <w:pPr>
        <w:pStyle w:val="TDC3"/>
        <w:tabs>
          <w:tab w:val="left" w:pos="1200"/>
          <w:tab w:val="right" w:leader="dot" w:pos="8771"/>
        </w:tabs>
        <w:rPr>
          <w:rFonts w:asciiTheme="minorHAnsi" w:eastAsiaTheme="minorEastAsia" w:hAnsiTheme="minorHAnsi"/>
          <w:szCs w:val="24"/>
          <w:lang w:val="es-ES" w:eastAsia="es-ES"/>
          <w14:ligatures w14:val="standardContextual"/>
        </w:rPr>
      </w:pPr>
      <w:hyperlink w:anchor="_Toc238541374" w:history="1">
        <w:r w:rsidRPr="001A1C62">
          <w:rPr>
            <w:rStyle w:val="Hipervnculo"/>
          </w:rPr>
          <w:t>3.1.2.</w:t>
        </w:r>
        <w:r>
          <w:rPr>
            <w:rFonts w:asciiTheme="minorHAnsi" w:eastAsiaTheme="minorEastAsia" w:hAnsiTheme="minorHAnsi"/>
            <w:szCs w:val="24"/>
            <w:lang w:val="es-ES" w:eastAsia="es-ES"/>
            <w14:ligatures w14:val="standardContextual"/>
          </w:rPr>
          <w:tab/>
        </w:r>
        <w:r w:rsidRPr="001A1C62">
          <w:rPr>
            <w:rStyle w:val="Hipervnculo"/>
          </w:rPr>
          <w:t>Limitaciones en entornos prácticos.</w:t>
        </w:r>
        <w:r>
          <w:rPr>
            <w:webHidden/>
          </w:rPr>
          <w:tab/>
        </w:r>
        <w:r>
          <w:rPr>
            <w:webHidden/>
          </w:rPr>
          <w:fldChar w:fldCharType="begin"/>
        </w:r>
        <w:r>
          <w:rPr>
            <w:webHidden/>
          </w:rPr>
          <w:instrText xml:space="preserve"> PAGEREF _Toc238541374 \h </w:instrText>
        </w:r>
        <w:r>
          <w:rPr>
            <w:webHidden/>
          </w:rPr>
        </w:r>
        <w:r>
          <w:rPr>
            <w:webHidden/>
          </w:rPr>
          <w:fldChar w:fldCharType="separate"/>
        </w:r>
        <w:r>
          <w:rPr>
            <w:webHidden/>
          </w:rPr>
          <w:t>21</w:t>
        </w:r>
        <w:r>
          <w:rPr>
            <w:webHidden/>
          </w:rPr>
          <w:fldChar w:fldCharType="end"/>
        </w:r>
      </w:hyperlink>
    </w:p>
    <w:p w14:paraId="7F6FE226" w14:textId="052661E4" w:rsidR="00301D59" w:rsidRDefault="00301D59">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8541375" w:history="1">
        <w:r w:rsidRPr="001A1C62">
          <w:rPr>
            <w:rStyle w:val="Hipervnculo"/>
            <w:bCs/>
          </w:rPr>
          <w:t>3.2.</w:t>
        </w:r>
        <w:r>
          <w:rPr>
            <w:rFonts w:asciiTheme="minorHAnsi" w:eastAsiaTheme="minorEastAsia" w:hAnsiTheme="minorHAnsi"/>
            <w:szCs w:val="24"/>
            <w:lang w:val="es-ES" w:eastAsia="es-ES"/>
            <w14:ligatures w14:val="standardContextual"/>
          </w:rPr>
          <w:tab/>
        </w:r>
        <w:r w:rsidRPr="001A1C62">
          <w:rPr>
            <w:rStyle w:val="Hipervnculo"/>
          </w:rPr>
          <w:t>Graph-RAG</w:t>
        </w:r>
        <w:r>
          <w:rPr>
            <w:webHidden/>
          </w:rPr>
          <w:tab/>
        </w:r>
        <w:r>
          <w:rPr>
            <w:webHidden/>
          </w:rPr>
          <w:fldChar w:fldCharType="begin"/>
        </w:r>
        <w:r>
          <w:rPr>
            <w:webHidden/>
          </w:rPr>
          <w:instrText xml:space="preserve"> PAGEREF _Toc238541375 \h </w:instrText>
        </w:r>
        <w:r>
          <w:rPr>
            <w:webHidden/>
          </w:rPr>
        </w:r>
        <w:r>
          <w:rPr>
            <w:webHidden/>
          </w:rPr>
          <w:fldChar w:fldCharType="separate"/>
        </w:r>
        <w:r>
          <w:rPr>
            <w:webHidden/>
          </w:rPr>
          <w:t>21</w:t>
        </w:r>
        <w:r>
          <w:rPr>
            <w:webHidden/>
          </w:rPr>
          <w:fldChar w:fldCharType="end"/>
        </w:r>
      </w:hyperlink>
    </w:p>
    <w:p w14:paraId="0243C20C" w14:textId="2F5C7650" w:rsidR="00301D59" w:rsidRDefault="00301D59">
      <w:pPr>
        <w:pStyle w:val="TDC3"/>
        <w:tabs>
          <w:tab w:val="left" w:pos="1200"/>
          <w:tab w:val="right" w:leader="dot" w:pos="8771"/>
        </w:tabs>
        <w:rPr>
          <w:rFonts w:asciiTheme="minorHAnsi" w:eastAsiaTheme="minorEastAsia" w:hAnsiTheme="minorHAnsi"/>
          <w:szCs w:val="24"/>
          <w:lang w:val="es-ES" w:eastAsia="es-ES"/>
          <w14:ligatures w14:val="standardContextual"/>
        </w:rPr>
      </w:pPr>
      <w:hyperlink w:anchor="_Toc238541376" w:history="1">
        <w:r w:rsidRPr="001A1C62">
          <w:rPr>
            <w:rStyle w:val="Hipervnculo"/>
          </w:rPr>
          <w:t>3.2.1.</w:t>
        </w:r>
        <w:r>
          <w:rPr>
            <w:rFonts w:asciiTheme="minorHAnsi" w:eastAsiaTheme="minorEastAsia" w:hAnsiTheme="minorHAnsi"/>
            <w:szCs w:val="24"/>
            <w:lang w:val="es-ES" w:eastAsia="es-ES"/>
            <w14:ligatures w14:val="standardContextual"/>
          </w:rPr>
          <w:tab/>
        </w:r>
        <w:r w:rsidRPr="001A1C62">
          <w:rPr>
            <w:rStyle w:val="Hipervnculo"/>
          </w:rPr>
          <w:t>Categorías según las estructuras de grafos</w:t>
        </w:r>
        <w:r>
          <w:rPr>
            <w:webHidden/>
          </w:rPr>
          <w:tab/>
        </w:r>
        <w:r>
          <w:rPr>
            <w:webHidden/>
          </w:rPr>
          <w:fldChar w:fldCharType="begin"/>
        </w:r>
        <w:r>
          <w:rPr>
            <w:webHidden/>
          </w:rPr>
          <w:instrText xml:space="preserve"> PAGEREF _Toc238541376 \h </w:instrText>
        </w:r>
        <w:r>
          <w:rPr>
            <w:webHidden/>
          </w:rPr>
        </w:r>
        <w:r>
          <w:rPr>
            <w:webHidden/>
          </w:rPr>
          <w:fldChar w:fldCharType="separate"/>
        </w:r>
        <w:r>
          <w:rPr>
            <w:webHidden/>
          </w:rPr>
          <w:t>22</w:t>
        </w:r>
        <w:r>
          <w:rPr>
            <w:webHidden/>
          </w:rPr>
          <w:fldChar w:fldCharType="end"/>
        </w:r>
      </w:hyperlink>
    </w:p>
    <w:p w14:paraId="7C7802AC" w14:textId="1C31DBD0" w:rsidR="00301D59" w:rsidRDefault="00301D59">
      <w:pPr>
        <w:pStyle w:val="TDC3"/>
        <w:tabs>
          <w:tab w:val="left" w:pos="1200"/>
          <w:tab w:val="right" w:leader="dot" w:pos="8771"/>
        </w:tabs>
        <w:rPr>
          <w:rFonts w:asciiTheme="minorHAnsi" w:eastAsiaTheme="minorEastAsia" w:hAnsiTheme="minorHAnsi"/>
          <w:szCs w:val="24"/>
          <w:lang w:val="es-ES" w:eastAsia="es-ES"/>
          <w14:ligatures w14:val="standardContextual"/>
        </w:rPr>
      </w:pPr>
      <w:hyperlink w:anchor="_Toc238541377" w:history="1">
        <w:r w:rsidRPr="001A1C62">
          <w:rPr>
            <w:rStyle w:val="Hipervnculo"/>
          </w:rPr>
          <w:t>3.2.2.</w:t>
        </w:r>
        <w:r>
          <w:rPr>
            <w:rFonts w:asciiTheme="minorHAnsi" w:eastAsiaTheme="minorEastAsia" w:hAnsiTheme="minorHAnsi"/>
            <w:szCs w:val="24"/>
            <w:lang w:val="es-ES" w:eastAsia="es-ES"/>
            <w14:ligatures w14:val="standardContextual"/>
          </w:rPr>
          <w:tab/>
        </w:r>
        <w:r w:rsidRPr="001A1C62">
          <w:rPr>
            <w:rStyle w:val="Hipervnculo"/>
          </w:rPr>
          <w:t>Beneficios ante sistemas basados en bases de datos vectoriales</w:t>
        </w:r>
        <w:r>
          <w:rPr>
            <w:webHidden/>
          </w:rPr>
          <w:tab/>
        </w:r>
        <w:r>
          <w:rPr>
            <w:webHidden/>
          </w:rPr>
          <w:fldChar w:fldCharType="begin"/>
        </w:r>
        <w:r>
          <w:rPr>
            <w:webHidden/>
          </w:rPr>
          <w:instrText xml:space="preserve"> PAGEREF _Toc238541377 \h </w:instrText>
        </w:r>
        <w:r>
          <w:rPr>
            <w:webHidden/>
          </w:rPr>
        </w:r>
        <w:r>
          <w:rPr>
            <w:webHidden/>
          </w:rPr>
          <w:fldChar w:fldCharType="separate"/>
        </w:r>
        <w:r>
          <w:rPr>
            <w:webHidden/>
          </w:rPr>
          <w:t>22</w:t>
        </w:r>
        <w:r>
          <w:rPr>
            <w:webHidden/>
          </w:rPr>
          <w:fldChar w:fldCharType="end"/>
        </w:r>
      </w:hyperlink>
    </w:p>
    <w:p w14:paraId="230B8928" w14:textId="5633CD0D" w:rsidR="00301D59" w:rsidRDefault="00301D59">
      <w:pPr>
        <w:pStyle w:val="TDC3"/>
        <w:tabs>
          <w:tab w:val="left" w:pos="1200"/>
          <w:tab w:val="right" w:leader="dot" w:pos="8771"/>
        </w:tabs>
        <w:rPr>
          <w:rFonts w:asciiTheme="minorHAnsi" w:eastAsiaTheme="minorEastAsia" w:hAnsiTheme="minorHAnsi"/>
          <w:szCs w:val="24"/>
          <w:lang w:val="es-ES" w:eastAsia="es-ES"/>
          <w14:ligatures w14:val="standardContextual"/>
        </w:rPr>
      </w:pPr>
      <w:hyperlink w:anchor="_Toc238541378" w:history="1">
        <w:r w:rsidRPr="001A1C62">
          <w:rPr>
            <w:rStyle w:val="Hipervnculo"/>
          </w:rPr>
          <w:t>3.2.3.</w:t>
        </w:r>
        <w:r>
          <w:rPr>
            <w:rFonts w:asciiTheme="minorHAnsi" w:eastAsiaTheme="minorEastAsia" w:hAnsiTheme="minorHAnsi"/>
            <w:szCs w:val="24"/>
            <w:lang w:val="es-ES" w:eastAsia="es-ES"/>
            <w14:ligatures w14:val="standardContextual"/>
          </w:rPr>
          <w:tab/>
        </w:r>
        <w:r w:rsidRPr="001A1C62">
          <w:rPr>
            <w:rStyle w:val="Hipervnculo"/>
          </w:rPr>
          <w:t>Matización: Graph-RAG no es siempre superior</w:t>
        </w:r>
        <w:r>
          <w:rPr>
            <w:webHidden/>
          </w:rPr>
          <w:tab/>
        </w:r>
        <w:r>
          <w:rPr>
            <w:webHidden/>
          </w:rPr>
          <w:fldChar w:fldCharType="begin"/>
        </w:r>
        <w:r>
          <w:rPr>
            <w:webHidden/>
          </w:rPr>
          <w:instrText xml:space="preserve"> PAGEREF _Toc238541378 \h </w:instrText>
        </w:r>
        <w:r>
          <w:rPr>
            <w:webHidden/>
          </w:rPr>
        </w:r>
        <w:r>
          <w:rPr>
            <w:webHidden/>
          </w:rPr>
          <w:fldChar w:fldCharType="separate"/>
        </w:r>
        <w:r>
          <w:rPr>
            <w:webHidden/>
          </w:rPr>
          <w:t>23</w:t>
        </w:r>
        <w:r>
          <w:rPr>
            <w:webHidden/>
          </w:rPr>
          <w:fldChar w:fldCharType="end"/>
        </w:r>
      </w:hyperlink>
    </w:p>
    <w:p w14:paraId="0C999A14" w14:textId="02DACAF6" w:rsidR="00301D59" w:rsidRDefault="00301D59">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8541379" w:history="1">
        <w:r w:rsidRPr="001A1C62">
          <w:rPr>
            <w:rStyle w:val="Hipervnculo"/>
            <w:bCs/>
          </w:rPr>
          <w:t>3.3.</w:t>
        </w:r>
        <w:r>
          <w:rPr>
            <w:rFonts w:asciiTheme="minorHAnsi" w:eastAsiaTheme="minorEastAsia" w:hAnsiTheme="minorHAnsi"/>
            <w:szCs w:val="24"/>
            <w:lang w:val="es-ES" w:eastAsia="es-ES"/>
            <w14:ligatures w14:val="standardContextual"/>
          </w:rPr>
          <w:tab/>
        </w:r>
        <w:r w:rsidRPr="001A1C62">
          <w:rPr>
            <w:rStyle w:val="Hipervnculo"/>
          </w:rPr>
          <w:t>RAG Tradicional vs. Graph-RAG</w:t>
        </w:r>
        <w:r>
          <w:rPr>
            <w:webHidden/>
          </w:rPr>
          <w:tab/>
        </w:r>
        <w:r>
          <w:rPr>
            <w:webHidden/>
          </w:rPr>
          <w:fldChar w:fldCharType="begin"/>
        </w:r>
        <w:r>
          <w:rPr>
            <w:webHidden/>
          </w:rPr>
          <w:instrText xml:space="preserve"> PAGEREF _Toc238541379 \h </w:instrText>
        </w:r>
        <w:r>
          <w:rPr>
            <w:webHidden/>
          </w:rPr>
        </w:r>
        <w:r>
          <w:rPr>
            <w:webHidden/>
          </w:rPr>
          <w:fldChar w:fldCharType="separate"/>
        </w:r>
        <w:r>
          <w:rPr>
            <w:webHidden/>
          </w:rPr>
          <w:t>23</w:t>
        </w:r>
        <w:r>
          <w:rPr>
            <w:webHidden/>
          </w:rPr>
          <w:fldChar w:fldCharType="end"/>
        </w:r>
      </w:hyperlink>
    </w:p>
    <w:p w14:paraId="7BB89CDF" w14:textId="52763A45" w:rsidR="00301D59" w:rsidRDefault="00301D59">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8541380" w:history="1">
        <w:r w:rsidRPr="001A1C62">
          <w:rPr>
            <w:rStyle w:val="Hipervnculo"/>
            <w:bCs/>
          </w:rPr>
          <w:t>3.4.</w:t>
        </w:r>
        <w:r>
          <w:rPr>
            <w:rFonts w:asciiTheme="minorHAnsi" w:eastAsiaTheme="minorEastAsia" w:hAnsiTheme="minorHAnsi"/>
            <w:szCs w:val="24"/>
            <w:lang w:val="es-ES" w:eastAsia="es-ES"/>
            <w14:ligatures w14:val="standardContextual"/>
          </w:rPr>
          <w:tab/>
        </w:r>
        <w:r w:rsidRPr="001A1C62">
          <w:rPr>
            <w:rStyle w:val="Hipervnculo"/>
          </w:rPr>
          <w:t>FCA</w:t>
        </w:r>
        <w:r>
          <w:rPr>
            <w:webHidden/>
          </w:rPr>
          <w:tab/>
        </w:r>
        <w:r>
          <w:rPr>
            <w:webHidden/>
          </w:rPr>
          <w:fldChar w:fldCharType="begin"/>
        </w:r>
        <w:r>
          <w:rPr>
            <w:webHidden/>
          </w:rPr>
          <w:instrText xml:space="preserve"> PAGEREF _Toc238541380 \h </w:instrText>
        </w:r>
        <w:r>
          <w:rPr>
            <w:webHidden/>
          </w:rPr>
        </w:r>
        <w:r>
          <w:rPr>
            <w:webHidden/>
          </w:rPr>
          <w:fldChar w:fldCharType="separate"/>
        </w:r>
        <w:r>
          <w:rPr>
            <w:webHidden/>
          </w:rPr>
          <w:t>25</w:t>
        </w:r>
        <w:r>
          <w:rPr>
            <w:webHidden/>
          </w:rPr>
          <w:fldChar w:fldCharType="end"/>
        </w:r>
      </w:hyperlink>
    </w:p>
    <w:p w14:paraId="74670C46" w14:textId="3560E1EA" w:rsidR="00301D59" w:rsidRDefault="00301D59">
      <w:pPr>
        <w:pStyle w:val="TDC3"/>
        <w:tabs>
          <w:tab w:val="left" w:pos="1200"/>
          <w:tab w:val="right" w:leader="dot" w:pos="8771"/>
        </w:tabs>
        <w:rPr>
          <w:rFonts w:asciiTheme="minorHAnsi" w:eastAsiaTheme="minorEastAsia" w:hAnsiTheme="minorHAnsi"/>
          <w:szCs w:val="24"/>
          <w:lang w:val="es-ES" w:eastAsia="es-ES"/>
          <w14:ligatures w14:val="standardContextual"/>
        </w:rPr>
      </w:pPr>
      <w:hyperlink w:anchor="_Toc238541381" w:history="1">
        <w:r w:rsidRPr="001A1C62">
          <w:rPr>
            <w:rStyle w:val="Hipervnculo"/>
          </w:rPr>
          <w:t>3.4.1.</w:t>
        </w:r>
        <w:r>
          <w:rPr>
            <w:rFonts w:asciiTheme="minorHAnsi" w:eastAsiaTheme="minorEastAsia" w:hAnsiTheme="minorHAnsi"/>
            <w:szCs w:val="24"/>
            <w:lang w:val="es-ES" w:eastAsia="es-ES"/>
            <w14:ligatures w14:val="standardContextual"/>
          </w:rPr>
          <w:tab/>
        </w:r>
        <w:r w:rsidRPr="001A1C62">
          <w:rPr>
            <w:rStyle w:val="Hipervnculo"/>
          </w:rPr>
          <w:t>Conceptos previos</w:t>
        </w:r>
        <w:r>
          <w:rPr>
            <w:webHidden/>
          </w:rPr>
          <w:tab/>
        </w:r>
        <w:r>
          <w:rPr>
            <w:webHidden/>
          </w:rPr>
          <w:fldChar w:fldCharType="begin"/>
        </w:r>
        <w:r>
          <w:rPr>
            <w:webHidden/>
          </w:rPr>
          <w:instrText xml:space="preserve"> PAGEREF _Toc238541381 \h </w:instrText>
        </w:r>
        <w:r>
          <w:rPr>
            <w:webHidden/>
          </w:rPr>
        </w:r>
        <w:r>
          <w:rPr>
            <w:webHidden/>
          </w:rPr>
          <w:fldChar w:fldCharType="separate"/>
        </w:r>
        <w:r>
          <w:rPr>
            <w:webHidden/>
          </w:rPr>
          <w:t>25</w:t>
        </w:r>
        <w:r>
          <w:rPr>
            <w:webHidden/>
          </w:rPr>
          <w:fldChar w:fldCharType="end"/>
        </w:r>
      </w:hyperlink>
    </w:p>
    <w:p w14:paraId="304EBD9C" w14:textId="65095250" w:rsidR="00301D59" w:rsidRDefault="00301D59">
      <w:pPr>
        <w:pStyle w:val="TDC3"/>
        <w:tabs>
          <w:tab w:val="left" w:pos="1200"/>
          <w:tab w:val="right" w:leader="dot" w:pos="8771"/>
        </w:tabs>
        <w:rPr>
          <w:rFonts w:asciiTheme="minorHAnsi" w:eastAsiaTheme="minorEastAsia" w:hAnsiTheme="minorHAnsi"/>
          <w:szCs w:val="24"/>
          <w:lang w:val="es-ES" w:eastAsia="es-ES"/>
          <w14:ligatures w14:val="standardContextual"/>
        </w:rPr>
      </w:pPr>
      <w:hyperlink w:anchor="_Toc238541382" w:history="1">
        <w:r w:rsidRPr="001A1C62">
          <w:rPr>
            <w:rStyle w:val="Hipervnculo"/>
          </w:rPr>
          <w:t>3.4.2.</w:t>
        </w:r>
        <w:r>
          <w:rPr>
            <w:rFonts w:asciiTheme="minorHAnsi" w:eastAsiaTheme="minorEastAsia" w:hAnsiTheme="minorHAnsi"/>
            <w:szCs w:val="24"/>
            <w:lang w:val="es-ES" w:eastAsia="es-ES"/>
            <w14:ligatures w14:val="standardContextual"/>
          </w:rPr>
          <w:tab/>
        </w:r>
        <w:r w:rsidRPr="001A1C62">
          <w:rPr>
            <w:rStyle w:val="Hipervnculo"/>
          </w:rPr>
          <w:t>Definiciones</w:t>
        </w:r>
        <w:r>
          <w:rPr>
            <w:webHidden/>
          </w:rPr>
          <w:tab/>
        </w:r>
        <w:r>
          <w:rPr>
            <w:webHidden/>
          </w:rPr>
          <w:fldChar w:fldCharType="begin"/>
        </w:r>
        <w:r>
          <w:rPr>
            <w:webHidden/>
          </w:rPr>
          <w:instrText xml:space="preserve"> PAGEREF _Toc238541382 \h </w:instrText>
        </w:r>
        <w:r>
          <w:rPr>
            <w:webHidden/>
          </w:rPr>
        </w:r>
        <w:r>
          <w:rPr>
            <w:webHidden/>
          </w:rPr>
          <w:fldChar w:fldCharType="separate"/>
        </w:r>
        <w:r>
          <w:rPr>
            <w:webHidden/>
          </w:rPr>
          <w:t>26</w:t>
        </w:r>
        <w:r>
          <w:rPr>
            <w:webHidden/>
          </w:rPr>
          <w:fldChar w:fldCharType="end"/>
        </w:r>
      </w:hyperlink>
    </w:p>
    <w:p w14:paraId="57CCDDF7" w14:textId="0C4F507B" w:rsidR="00301D59" w:rsidRDefault="00301D59">
      <w:pPr>
        <w:pStyle w:val="TDC3"/>
        <w:tabs>
          <w:tab w:val="left" w:pos="1200"/>
          <w:tab w:val="right" w:leader="dot" w:pos="8771"/>
        </w:tabs>
        <w:rPr>
          <w:rFonts w:asciiTheme="minorHAnsi" w:eastAsiaTheme="minorEastAsia" w:hAnsiTheme="minorHAnsi"/>
          <w:szCs w:val="24"/>
          <w:lang w:val="es-ES" w:eastAsia="es-ES"/>
          <w14:ligatures w14:val="standardContextual"/>
        </w:rPr>
      </w:pPr>
      <w:hyperlink w:anchor="_Toc238541383" w:history="1">
        <w:r w:rsidRPr="001A1C62">
          <w:rPr>
            <w:rStyle w:val="Hipervnculo"/>
          </w:rPr>
          <w:t>3.4.3.</w:t>
        </w:r>
        <w:r>
          <w:rPr>
            <w:rFonts w:asciiTheme="minorHAnsi" w:eastAsiaTheme="minorEastAsia" w:hAnsiTheme="minorHAnsi"/>
            <w:szCs w:val="24"/>
            <w:lang w:val="es-ES" w:eastAsia="es-ES"/>
            <w14:ligatures w14:val="standardContextual"/>
          </w:rPr>
          <w:tab/>
        </w:r>
        <w:r w:rsidRPr="001A1C62">
          <w:rPr>
            <w:rStyle w:val="Hipervnculo"/>
          </w:rPr>
          <w:t>FCA como técnica de minería de datos</w:t>
        </w:r>
        <w:r>
          <w:rPr>
            <w:webHidden/>
          </w:rPr>
          <w:tab/>
        </w:r>
        <w:r>
          <w:rPr>
            <w:webHidden/>
          </w:rPr>
          <w:fldChar w:fldCharType="begin"/>
        </w:r>
        <w:r>
          <w:rPr>
            <w:webHidden/>
          </w:rPr>
          <w:instrText xml:space="preserve"> PAGEREF _Toc238541383 \h </w:instrText>
        </w:r>
        <w:r>
          <w:rPr>
            <w:webHidden/>
          </w:rPr>
        </w:r>
        <w:r>
          <w:rPr>
            <w:webHidden/>
          </w:rPr>
          <w:fldChar w:fldCharType="separate"/>
        </w:r>
        <w:r>
          <w:rPr>
            <w:webHidden/>
          </w:rPr>
          <w:t>27</w:t>
        </w:r>
        <w:r>
          <w:rPr>
            <w:webHidden/>
          </w:rPr>
          <w:fldChar w:fldCharType="end"/>
        </w:r>
      </w:hyperlink>
    </w:p>
    <w:p w14:paraId="696C33D4" w14:textId="0005BB11" w:rsidR="00301D59" w:rsidRDefault="00301D59">
      <w:pPr>
        <w:pStyle w:val="TDC3"/>
        <w:tabs>
          <w:tab w:val="left" w:pos="1440"/>
          <w:tab w:val="right" w:leader="dot" w:pos="8771"/>
        </w:tabs>
        <w:rPr>
          <w:rFonts w:asciiTheme="minorHAnsi" w:eastAsiaTheme="minorEastAsia" w:hAnsiTheme="minorHAnsi"/>
          <w:szCs w:val="24"/>
          <w:lang w:val="es-ES" w:eastAsia="es-ES"/>
          <w14:ligatures w14:val="standardContextual"/>
        </w:rPr>
      </w:pPr>
      <w:hyperlink w:anchor="_Toc238541384" w:history="1">
        <w:r w:rsidRPr="001A1C62">
          <w:rPr>
            <w:rStyle w:val="Hipervnculo"/>
          </w:rPr>
          <w:t>3.4.4.</w:t>
        </w:r>
        <w:r>
          <w:rPr>
            <w:rFonts w:asciiTheme="minorHAnsi" w:eastAsiaTheme="minorEastAsia" w:hAnsiTheme="minorHAnsi"/>
            <w:szCs w:val="24"/>
            <w:lang w:val="es-ES" w:eastAsia="es-ES"/>
            <w14:ligatures w14:val="standardContextual"/>
          </w:rPr>
          <w:tab/>
        </w:r>
        <w:r w:rsidRPr="001A1C62">
          <w:rPr>
            <w:rStyle w:val="Hipervnculo"/>
          </w:rPr>
          <w:t>FCA como capa de razonamiento lógico</w:t>
        </w:r>
        <w:r>
          <w:rPr>
            <w:webHidden/>
          </w:rPr>
          <w:tab/>
        </w:r>
        <w:r>
          <w:rPr>
            <w:webHidden/>
          </w:rPr>
          <w:fldChar w:fldCharType="begin"/>
        </w:r>
        <w:r>
          <w:rPr>
            <w:webHidden/>
          </w:rPr>
          <w:instrText xml:space="preserve"> PAGEREF _Toc238541384 \h </w:instrText>
        </w:r>
        <w:r>
          <w:rPr>
            <w:webHidden/>
          </w:rPr>
        </w:r>
        <w:r>
          <w:rPr>
            <w:webHidden/>
          </w:rPr>
          <w:fldChar w:fldCharType="separate"/>
        </w:r>
        <w:r>
          <w:rPr>
            <w:webHidden/>
          </w:rPr>
          <w:t>28</w:t>
        </w:r>
        <w:r>
          <w:rPr>
            <w:webHidden/>
          </w:rPr>
          <w:fldChar w:fldCharType="end"/>
        </w:r>
      </w:hyperlink>
    </w:p>
    <w:p w14:paraId="770D49D1" w14:textId="76A71934" w:rsidR="00301D59" w:rsidRDefault="00301D59">
      <w:pPr>
        <w:pStyle w:val="TDC3"/>
        <w:tabs>
          <w:tab w:val="left" w:pos="1200"/>
          <w:tab w:val="right" w:leader="dot" w:pos="8771"/>
        </w:tabs>
        <w:rPr>
          <w:rFonts w:asciiTheme="minorHAnsi" w:eastAsiaTheme="minorEastAsia" w:hAnsiTheme="minorHAnsi"/>
          <w:szCs w:val="24"/>
          <w:lang w:val="es-ES" w:eastAsia="es-ES"/>
          <w14:ligatures w14:val="standardContextual"/>
        </w:rPr>
      </w:pPr>
      <w:hyperlink w:anchor="_Toc238541385" w:history="1">
        <w:r w:rsidRPr="001A1C62">
          <w:rPr>
            <w:rStyle w:val="Hipervnculo"/>
          </w:rPr>
          <w:t>3.4.5.</w:t>
        </w:r>
        <w:r>
          <w:rPr>
            <w:rFonts w:asciiTheme="minorHAnsi" w:eastAsiaTheme="minorEastAsia" w:hAnsiTheme="minorHAnsi"/>
            <w:szCs w:val="24"/>
            <w:lang w:val="es-ES" w:eastAsia="es-ES"/>
            <w14:ligatures w14:val="standardContextual"/>
          </w:rPr>
          <w:tab/>
        </w:r>
        <w:r w:rsidRPr="001A1C62">
          <w:rPr>
            <w:rStyle w:val="Hipervnculo"/>
          </w:rPr>
          <w:t>Ejemplo sencillo con el paquete fcaR</w:t>
        </w:r>
        <w:r>
          <w:rPr>
            <w:webHidden/>
          </w:rPr>
          <w:tab/>
        </w:r>
        <w:r>
          <w:rPr>
            <w:webHidden/>
          </w:rPr>
          <w:fldChar w:fldCharType="begin"/>
        </w:r>
        <w:r>
          <w:rPr>
            <w:webHidden/>
          </w:rPr>
          <w:instrText xml:space="preserve"> PAGEREF _Toc238541385 \h </w:instrText>
        </w:r>
        <w:r>
          <w:rPr>
            <w:webHidden/>
          </w:rPr>
        </w:r>
        <w:r>
          <w:rPr>
            <w:webHidden/>
          </w:rPr>
          <w:fldChar w:fldCharType="separate"/>
        </w:r>
        <w:r>
          <w:rPr>
            <w:webHidden/>
          </w:rPr>
          <w:t>29</w:t>
        </w:r>
        <w:r>
          <w:rPr>
            <w:webHidden/>
          </w:rPr>
          <w:fldChar w:fldCharType="end"/>
        </w:r>
      </w:hyperlink>
    </w:p>
    <w:p w14:paraId="53D5D627" w14:textId="31CFF3DA" w:rsidR="00301D59" w:rsidRDefault="00301D59">
      <w:pPr>
        <w:pStyle w:val="TDC1"/>
        <w:rPr>
          <w:rFonts w:asciiTheme="minorHAnsi" w:eastAsiaTheme="minorEastAsia" w:hAnsiTheme="minorHAnsi"/>
          <w:b w:val="0"/>
          <w:noProof/>
          <w:kern w:val="2"/>
          <w:lang w:val="es-ES" w:eastAsia="es-ES"/>
          <w14:ligatures w14:val="standardContextual"/>
        </w:rPr>
      </w:pPr>
      <w:hyperlink w:anchor="_Toc238541386" w:history="1">
        <w:r w:rsidRPr="001A1C62">
          <w:rPr>
            <w:rStyle w:val="Hipervnculo"/>
            <w:noProof/>
            <w:lang w:val="es-ES"/>
          </w:rPr>
          <w:t>Metodología</w:t>
        </w:r>
        <w:r>
          <w:rPr>
            <w:noProof/>
            <w:webHidden/>
          </w:rPr>
          <w:tab/>
        </w:r>
        <w:r>
          <w:rPr>
            <w:noProof/>
            <w:webHidden/>
          </w:rPr>
          <w:fldChar w:fldCharType="begin"/>
        </w:r>
        <w:r>
          <w:rPr>
            <w:noProof/>
            <w:webHidden/>
          </w:rPr>
          <w:instrText xml:space="preserve"> PAGEREF _Toc238541386 \h </w:instrText>
        </w:r>
        <w:r>
          <w:rPr>
            <w:noProof/>
            <w:webHidden/>
          </w:rPr>
        </w:r>
        <w:r>
          <w:rPr>
            <w:noProof/>
            <w:webHidden/>
          </w:rPr>
          <w:fldChar w:fldCharType="separate"/>
        </w:r>
        <w:r>
          <w:rPr>
            <w:noProof/>
            <w:webHidden/>
          </w:rPr>
          <w:t>31</w:t>
        </w:r>
        <w:r>
          <w:rPr>
            <w:noProof/>
            <w:webHidden/>
          </w:rPr>
          <w:fldChar w:fldCharType="end"/>
        </w:r>
      </w:hyperlink>
    </w:p>
    <w:p w14:paraId="4D85807E" w14:textId="29648513" w:rsidR="00301D59" w:rsidRDefault="00301D59">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8541387" w:history="1">
        <w:r w:rsidRPr="001A1C62">
          <w:rPr>
            <w:rStyle w:val="Hipervnculo"/>
            <w:bCs/>
            <w:lang w:val="es-ES"/>
          </w:rPr>
          <w:t>4.1.</w:t>
        </w:r>
        <w:r>
          <w:rPr>
            <w:rFonts w:asciiTheme="minorHAnsi" w:eastAsiaTheme="minorEastAsia" w:hAnsiTheme="minorHAnsi"/>
            <w:szCs w:val="24"/>
            <w:lang w:val="es-ES" w:eastAsia="es-ES"/>
            <w14:ligatures w14:val="standardContextual"/>
          </w:rPr>
          <w:tab/>
        </w:r>
        <w:r w:rsidRPr="001A1C62">
          <w:rPr>
            <w:rStyle w:val="Hipervnculo"/>
            <w:lang w:val="es-ES"/>
          </w:rPr>
          <w:t>Requisitos del sistema</w:t>
        </w:r>
        <w:r>
          <w:rPr>
            <w:webHidden/>
          </w:rPr>
          <w:tab/>
        </w:r>
        <w:r>
          <w:rPr>
            <w:webHidden/>
          </w:rPr>
          <w:fldChar w:fldCharType="begin"/>
        </w:r>
        <w:r>
          <w:rPr>
            <w:webHidden/>
          </w:rPr>
          <w:instrText xml:space="preserve"> PAGEREF _Toc238541387 \h </w:instrText>
        </w:r>
        <w:r>
          <w:rPr>
            <w:webHidden/>
          </w:rPr>
        </w:r>
        <w:r>
          <w:rPr>
            <w:webHidden/>
          </w:rPr>
          <w:fldChar w:fldCharType="separate"/>
        </w:r>
        <w:r>
          <w:rPr>
            <w:webHidden/>
          </w:rPr>
          <w:t>32</w:t>
        </w:r>
        <w:r>
          <w:rPr>
            <w:webHidden/>
          </w:rPr>
          <w:fldChar w:fldCharType="end"/>
        </w:r>
      </w:hyperlink>
    </w:p>
    <w:p w14:paraId="159F31F3" w14:textId="35804088" w:rsidR="00301D59" w:rsidRDefault="00301D59">
      <w:pPr>
        <w:pStyle w:val="TDC3"/>
        <w:tabs>
          <w:tab w:val="left" w:pos="1200"/>
          <w:tab w:val="right" w:leader="dot" w:pos="8771"/>
        </w:tabs>
        <w:rPr>
          <w:rFonts w:asciiTheme="minorHAnsi" w:eastAsiaTheme="minorEastAsia" w:hAnsiTheme="minorHAnsi"/>
          <w:szCs w:val="24"/>
          <w:lang w:val="es-ES" w:eastAsia="es-ES"/>
          <w14:ligatures w14:val="standardContextual"/>
        </w:rPr>
      </w:pPr>
      <w:hyperlink w:anchor="_Toc238541388" w:history="1">
        <w:r w:rsidRPr="001A1C62">
          <w:rPr>
            <w:rStyle w:val="Hipervnculo"/>
          </w:rPr>
          <w:t>4.1.1.</w:t>
        </w:r>
        <w:r>
          <w:rPr>
            <w:rFonts w:asciiTheme="minorHAnsi" w:eastAsiaTheme="minorEastAsia" w:hAnsiTheme="minorHAnsi"/>
            <w:szCs w:val="24"/>
            <w:lang w:val="es-ES" w:eastAsia="es-ES"/>
            <w14:ligatures w14:val="standardContextual"/>
          </w:rPr>
          <w:tab/>
        </w:r>
        <w:r w:rsidRPr="001A1C62">
          <w:rPr>
            <w:rStyle w:val="Hipervnculo"/>
          </w:rPr>
          <w:t>Requisitos Funcionales</w:t>
        </w:r>
        <w:r>
          <w:rPr>
            <w:webHidden/>
          </w:rPr>
          <w:tab/>
        </w:r>
        <w:r>
          <w:rPr>
            <w:webHidden/>
          </w:rPr>
          <w:fldChar w:fldCharType="begin"/>
        </w:r>
        <w:r>
          <w:rPr>
            <w:webHidden/>
          </w:rPr>
          <w:instrText xml:space="preserve"> PAGEREF _Toc238541388 \h </w:instrText>
        </w:r>
        <w:r>
          <w:rPr>
            <w:webHidden/>
          </w:rPr>
        </w:r>
        <w:r>
          <w:rPr>
            <w:webHidden/>
          </w:rPr>
          <w:fldChar w:fldCharType="separate"/>
        </w:r>
        <w:r>
          <w:rPr>
            <w:webHidden/>
          </w:rPr>
          <w:t>32</w:t>
        </w:r>
        <w:r>
          <w:rPr>
            <w:webHidden/>
          </w:rPr>
          <w:fldChar w:fldCharType="end"/>
        </w:r>
      </w:hyperlink>
    </w:p>
    <w:p w14:paraId="174BF865" w14:textId="55FC9023" w:rsidR="00301D59" w:rsidRDefault="00301D59">
      <w:pPr>
        <w:pStyle w:val="TDC3"/>
        <w:tabs>
          <w:tab w:val="left" w:pos="1200"/>
          <w:tab w:val="right" w:leader="dot" w:pos="8771"/>
        </w:tabs>
        <w:rPr>
          <w:rFonts w:asciiTheme="minorHAnsi" w:eastAsiaTheme="minorEastAsia" w:hAnsiTheme="minorHAnsi"/>
          <w:szCs w:val="24"/>
          <w:lang w:val="es-ES" w:eastAsia="es-ES"/>
          <w14:ligatures w14:val="standardContextual"/>
        </w:rPr>
      </w:pPr>
      <w:hyperlink w:anchor="_Toc238541389" w:history="1">
        <w:r w:rsidRPr="001A1C62">
          <w:rPr>
            <w:rStyle w:val="Hipervnculo"/>
          </w:rPr>
          <w:t>4.1.2.</w:t>
        </w:r>
        <w:r>
          <w:rPr>
            <w:rFonts w:asciiTheme="minorHAnsi" w:eastAsiaTheme="minorEastAsia" w:hAnsiTheme="minorHAnsi"/>
            <w:szCs w:val="24"/>
            <w:lang w:val="es-ES" w:eastAsia="es-ES"/>
            <w14:ligatures w14:val="standardContextual"/>
          </w:rPr>
          <w:tab/>
        </w:r>
        <w:r w:rsidRPr="001A1C62">
          <w:rPr>
            <w:rStyle w:val="Hipervnculo"/>
          </w:rPr>
          <w:t>Requisitos No Funcionales</w:t>
        </w:r>
        <w:r>
          <w:rPr>
            <w:webHidden/>
          </w:rPr>
          <w:tab/>
        </w:r>
        <w:r>
          <w:rPr>
            <w:webHidden/>
          </w:rPr>
          <w:fldChar w:fldCharType="begin"/>
        </w:r>
        <w:r>
          <w:rPr>
            <w:webHidden/>
          </w:rPr>
          <w:instrText xml:space="preserve"> PAGEREF _Toc238541389 \h </w:instrText>
        </w:r>
        <w:r>
          <w:rPr>
            <w:webHidden/>
          </w:rPr>
        </w:r>
        <w:r>
          <w:rPr>
            <w:webHidden/>
          </w:rPr>
          <w:fldChar w:fldCharType="separate"/>
        </w:r>
        <w:r>
          <w:rPr>
            <w:webHidden/>
          </w:rPr>
          <w:t>33</w:t>
        </w:r>
        <w:r>
          <w:rPr>
            <w:webHidden/>
          </w:rPr>
          <w:fldChar w:fldCharType="end"/>
        </w:r>
      </w:hyperlink>
    </w:p>
    <w:p w14:paraId="5884E83F" w14:textId="08C54E11" w:rsidR="00301D59" w:rsidRDefault="00301D59">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8541390" w:history="1">
        <w:r w:rsidRPr="001A1C62">
          <w:rPr>
            <w:rStyle w:val="Hipervnculo"/>
            <w:bCs/>
            <w:lang w:val="es-ES"/>
          </w:rPr>
          <w:t>4.2.</w:t>
        </w:r>
        <w:r>
          <w:rPr>
            <w:rFonts w:asciiTheme="minorHAnsi" w:eastAsiaTheme="minorEastAsia" w:hAnsiTheme="minorHAnsi"/>
            <w:szCs w:val="24"/>
            <w:lang w:val="es-ES" w:eastAsia="es-ES"/>
            <w14:ligatures w14:val="standardContextual"/>
          </w:rPr>
          <w:tab/>
        </w:r>
        <w:r w:rsidRPr="001A1C62">
          <w:rPr>
            <w:rStyle w:val="Hipervnculo"/>
            <w:lang w:val="es-ES"/>
          </w:rPr>
          <w:t>Diseño</w:t>
        </w:r>
        <w:r>
          <w:rPr>
            <w:webHidden/>
          </w:rPr>
          <w:tab/>
        </w:r>
        <w:r>
          <w:rPr>
            <w:webHidden/>
          </w:rPr>
          <w:fldChar w:fldCharType="begin"/>
        </w:r>
        <w:r>
          <w:rPr>
            <w:webHidden/>
          </w:rPr>
          <w:instrText xml:space="preserve"> PAGEREF _Toc238541390 \h </w:instrText>
        </w:r>
        <w:r>
          <w:rPr>
            <w:webHidden/>
          </w:rPr>
        </w:r>
        <w:r>
          <w:rPr>
            <w:webHidden/>
          </w:rPr>
          <w:fldChar w:fldCharType="separate"/>
        </w:r>
        <w:r>
          <w:rPr>
            <w:webHidden/>
          </w:rPr>
          <w:t>33</w:t>
        </w:r>
        <w:r>
          <w:rPr>
            <w:webHidden/>
          </w:rPr>
          <w:fldChar w:fldCharType="end"/>
        </w:r>
      </w:hyperlink>
    </w:p>
    <w:p w14:paraId="7DCEA382" w14:textId="705F324C" w:rsidR="00301D59" w:rsidRDefault="00301D59">
      <w:pPr>
        <w:pStyle w:val="TDC3"/>
        <w:tabs>
          <w:tab w:val="left" w:pos="1200"/>
          <w:tab w:val="right" w:leader="dot" w:pos="8771"/>
        </w:tabs>
        <w:rPr>
          <w:rFonts w:asciiTheme="minorHAnsi" w:eastAsiaTheme="minorEastAsia" w:hAnsiTheme="minorHAnsi"/>
          <w:szCs w:val="24"/>
          <w:lang w:val="es-ES" w:eastAsia="es-ES"/>
          <w14:ligatures w14:val="standardContextual"/>
        </w:rPr>
      </w:pPr>
      <w:hyperlink w:anchor="_Toc238541391" w:history="1">
        <w:r w:rsidRPr="001A1C62">
          <w:rPr>
            <w:rStyle w:val="Hipervnculo"/>
          </w:rPr>
          <w:t>4.2.1.</w:t>
        </w:r>
        <w:r>
          <w:rPr>
            <w:rFonts w:asciiTheme="minorHAnsi" w:eastAsiaTheme="minorEastAsia" w:hAnsiTheme="minorHAnsi"/>
            <w:szCs w:val="24"/>
            <w:lang w:val="es-ES" w:eastAsia="es-ES"/>
            <w14:ligatures w14:val="standardContextual"/>
          </w:rPr>
          <w:tab/>
        </w:r>
        <w:r w:rsidRPr="001A1C62">
          <w:rPr>
            <w:rStyle w:val="Hipervnculo"/>
          </w:rPr>
          <w:t>Casos de uso</w:t>
        </w:r>
        <w:r>
          <w:rPr>
            <w:webHidden/>
          </w:rPr>
          <w:tab/>
        </w:r>
        <w:r>
          <w:rPr>
            <w:webHidden/>
          </w:rPr>
          <w:fldChar w:fldCharType="begin"/>
        </w:r>
        <w:r>
          <w:rPr>
            <w:webHidden/>
          </w:rPr>
          <w:instrText xml:space="preserve"> PAGEREF _Toc238541391 \h </w:instrText>
        </w:r>
        <w:r>
          <w:rPr>
            <w:webHidden/>
          </w:rPr>
        </w:r>
        <w:r>
          <w:rPr>
            <w:webHidden/>
          </w:rPr>
          <w:fldChar w:fldCharType="separate"/>
        </w:r>
        <w:r>
          <w:rPr>
            <w:webHidden/>
          </w:rPr>
          <w:t>34</w:t>
        </w:r>
        <w:r>
          <w:rPr>
            <w:webHidden/>
          </w:rPr>
          <w:fldChar w:fldCharType="end"/>
        </w:r>
      </w:hyperlink>
    </w:p>
    <w:p w14:paraId="7B639E45" w14:textId="60C728BA" w:rsidR="00301D59" w:rsidRDefault="00301D59">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8541392" w:history="1">
        <w:r w:rsidRPr="001A1C62">
          <w:rPr>
            <w:rStyle w:val="Hipervnculo"/>
            <w:bCs/>
          </w:rPr>
          <w:t>4.3.</w:t>
        </w:r>
        <w:r>
          <w:rPr>
            <w:rFonts w:asciiTheme="minorHAnsi" w:eastAsiaTheme="minorEastAsia" w:hAnsiTheme="minorHAnsi"/>
            <w:szCs w:val="24"/>
            <w:lang w:val="es-ES" w:eastAsia="es-ES"/>
            <w14:ligatures w14:val="standardContextual"/>
          </w:rPr>
          <w:tab/>
        </w:r>
        <w:r w:rsidRPr="001A1C62">
          <w:rPr>
            <w:rStyle w:val="Hipervnculo"/>
          </w:rPr>
          <w:t>Implementación</w:t>
        </w:r>
        <w:r>
          <w:rPr>
            <w:webHidden/>
          </w:rPr>
          <w:tab/>
        </w:r>
        <w:r>
          <w:rPr>
            <w:webHidden/>
          </w:rPr>
          <w:fldChar w:fldCharType="begin"/>
        </w:r>
        <w:r>
          <w:rPr>
            <w:webHidden/>
          </w:rPr>
          <w:instrText xml:space="preserve"> PAGEREF _Toc238541392 \h </w:instrText>
        </w:r>
        <w:r>
          <w:rPr>
            <w:webHidden/>
          </w:rPr>
        </w:r>
        <w:r>
          <w:rPr>
            <w:webHidden/>
          </w:rPr>
          <w:fldChar w:fldCharType="separate"/>
        </w:r>
        <w:r>
          <w:rPr>
            <w:webHidden/>
          </w:rPr>
          <w:t>36</w:t>
        </w:r>
        <w:r>
          <w:rPr>
            <w:webHidden/>
          </w:rPr>
          <w:fldChar w:fldCharType="end"/>
        </w:r>
      </w:hyperlink>
    </w:p>
    <w:p w14:paraId="37BBBA92" w14:textId="6346B3AA" w:rsidR="00301D59" w:rsidRDefault="00301D59">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8541393" w:history="1">
        <w:r w:rsidRPr="001A1C62">
          <w:rPr>
            <w:rStyle w:val="Hipervnculo"/>
            <w:bCs/>
          </w:rPr>
          <w:t>4.4.</w:t>
        </w:r>
        <w:r>
          <w:rPr>
            <w:rFonts w:asciiTheme="minorHAnsi" w:eastAsiaTheme="minorEastAsia" w:hAnsiTheme="minorHAnsi"/>
            <w:szCs w:val="24"/>
            <w:lang w:val="es-ES" w:eastAsia="es-ES"/>
            <w14:ligatures w14:val="standardContextual"/>
          </w:rPr>
          <w:tab/>
        </w:r>
        <w:r w:rsidRPr="001A1C62">
          <w:rPr>
            <w:rStyle w:val="Hipervnculo"/>
          </w:rPr>
          <w:t>Documentación</w:t>
        </w:r>
        <w:r>
          <w:rPr>
            <w:webHidden/>
          </w:rPr>
          <w:tab/>
        </w:r>
        <w:r>
          <w:rPr>
            <w:webHidden/>
          </w:rPr>
          <w:fldChar w:fldCharType="begin"/>
        </w:r>
        <w:r>
          <w:rPr>
            <w:webHidden/>
          </w:rPr>
          <w:instrText xml:space="preserve"> PAGEREF _Toc238541393 \h </w:instrText>
        </w:r>
        <w:r>
          <w:rPr>
            <w:webHidden/>
          </w:rPr>
        </w:r>
        <w:r>
          <w:rPr>
            <w:webHidden/>
          </w:rPr>
          <w:fldChar w:fldCharType="separate"/>
        </w:r>
        <w:r>
          <w:rPr>
            <w:webHidden/>
          </w:rPr>
          <w:t>36</w:t>
        </w:r>
        <w:r>
          <w:rPr>
            <w:webHidden/>
          </w:rPr>
          <w:fldChar w:fldCharType="end"/>
        </w:r>
      </w:hyperlink>
    </w:p>
    <w:p w14:paraId="37F15678" w14:textId="5E699EF2" w:rsidR="00301D59" w:rsidRDefault="00301D59">
      <w:pPr>
        <w:pStyle w:val="TDC1"/>
        <w:rPr>
          <w:rFonts w:asciiTheme="minorHAnsi" w:eastAsiaTheme="minorEastAsia" w:hAnsiTheme="minorHAnsi"/>
          <w:b w:val="0"/>
          <w:noProof/>
          <w:kern w:val="2"/>
          <w:lang w:val="es-ES" w:eastAsia="es-ES"/>
          <w14:ligatures w14:val="standardContextual"/>
        </w:rPr>
      </w:pPr>
      <w:hyperlink w:anchor="_Toc238541394" w:history="1">
        <w:r w:rsidRPr="001A1C62">
          <w:rPr>
            <w:rStyle w:val="Hipervnculo"/>
            <w:noProof/>
            <w:lang w:val="en-US"/>
          </w:rPr>
          <w:t>FCA en Graph-RAG</w:t>
        </w:r>
        <w:r>
          <w:rPr>
            <w:noProof/>
            <w:webHidden/>
          </w:rPr>
          <w:tab/>
        </w:r>
        <w:r>
          <w:rPr>
            <w:noProof/>
            <w:webHidden/>
          </w:rPr>
          <w:fldChar w:fldCharType="begin"/>
        </w:r>
        <w:r>
          <w:rPr>
            <w:noProof/>
            <w:webHidden/>
          </w:rPr>
          <w:instrText xml:space="preserve"> PAGEREF _Toc238541394 \h </w:instrText>
        </w:r>
        <w:r>
          <w:rPr>
            <w:noProof/>
            <w:webHidden/>
          </w:rPr>
        </w:r>
        <w:r>
          <w:rPr>
            <w:noProof/>
            <w:webHidden/>
          </w:rPr>
          <w:fldChar w:fldCharType="separate"/>
        </w:r>
        <w:r>
          <w:rPr>
            <w:noProof/>
            <w:webHidden/>
          </w:rPr>
          <w:t>37</w:t>
        </w:r>
        <w:r>
          <w:rPr>
            <w:noProof/>
            <w:webHidden/>
          </w:rPr>
          <w:fldChar w:fldCharType="end"/>
        </w:r>
      </w:hyperlink>
    </w:p>
    <w:p w14:paraId="408F14DB" w14:textId="440A6777" w:rsidR="00301D59" w:rsidRDefault="00301D59">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8541395" w:history="1">
        <w:r w:rsidRPr="001A1C62">
          <w:rPr>
            <w:rStyle w:val="Hipervnculo"/>
            <w:bCs/>
            <w:lang w:val="en-US"/>
          </w:rPr>
          <w:t>5.1.</w:t>
        </w:r>
        <w:r>
          <w:rPr>
            <w:rFonts w:asciiTheme="minorHAnsi" w:eastAsiaTheme="minorEastAsia" w:hAnsiTheme="minorHAnsi"/>
            <w:szCs w:val="24"/>
            <w:lang w:val="es-ES" w:eastAsia="es-ES"/>
            <w14:ligatures w14:val="standardContextual"/>
          </w:rPr>
          <w:tab/>
        </w:r>
        <w:r w:rsidRPr="001A1C62">
          <w:rPr>
            <w:rStyle w:val="Hipervnculo"/>
            <w:lang w:val="en-US"/>
          </w:rPr>
          <w:t>Síntesis neuro-simbólica</w:t>
        </w:r>
        <w:r>
          <w:rPr>
            <w:webHidden/>
          </w:rPr>
          <w:tab/>
        </w:r>
        <w:r>
          <w:rPr>
            <w:webHidden/>
          </w:rPr>
          <w:fldChar w:fldCharType="begin"/>
        </w:r>
        <w:r>
          <w:rPr>
            <w:webHidden/>
          </w:rPr>
          <w:instrText xml:space="preserve"> PAGEREF _Toc238541395 \h </w:instrText>
        </w:r>
        <w:r>
          <w:rPr>
            <w:webHidden/>
          </w:rPr>
        </w:r>
        <w:r>
          <w:rPr>
            <w:webHidden/>
          </w:rPr>
          <w:fldChar w:fldCharType="separate"/>
        </w:r>
        <w:r>
          <w:rPr>
            <w:webHidden/>
          </w:rPr>
          <w:t>37</w:t>
        </w:r>
        <w:r>
          <w:rPr>
            <w:webHidden/>
          </w:rPr>
          <w:fldChar w:fldCharType="end"/>
        </w:r>
      </w:hyperlink>
    </w:p>
    <w:p w14:paraId="4C1FF88A" w14:textId="75F4DB40" w:rsidR="00301D59" w:rsidRDefault="00301D59">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8541396" w:history="1">
        <w:r w:rsidRPr="001A1C62">
          <w:rPr>
            <w:rStyle w:val="Hipervnculo"/>
            <w:bCs/>
            <w:lang w:val="es-ES"/>
          </w:rPr>
          <w:t>5.2.</w:t>
        </w:r>
        <w:r>
          <w:rPr>
            <w:rFonts w:asciiTheme="minorHAnsi" w:eastAsiaTheme="minorEastAsia" w:hAnsiTheme="minorHAnsi"/>
            <w:szCs w:val="24"/>
            <w:lang w:val="es-ES" w:eastAsia="es-ES"/>
            <w14:ligatures w14:val="standardContextual"/>
          </w:rPr>
          <w:tab/>
        </w:r>
        <w:r w:rsidRPr="001A1C62">
          <w:rPr>
            <w:rStyle w:val="Hipervnculo"/>
            <w:lang w:val="es-ES"/>
          </w:rPr>
          <w:t>El LLM como extractor y redactor</w:t>
        </w:r>
        <w:r>
          <w:rPr>
            <w:webHidden/>
          </w:rPr>
          <w:tab/>
        </w:r>
        <w:r>
          <w:rPr>
            <w:webHidden/>
          </w:rPr>
          <w:fldChar w:fldCharType="begin"/>
        </w:r>
        <w:r>
          <w:rPr>
            <w:webHidden/>
          </w:rPr>
          <w:instrText xml:space="preserve"> PAGEREF _Toc238541396 \h </w:instrText>
        </w:r>
        <w:r>
          <w:rPr>
            <w:webHidden/>
          </w:rPr>
        </w:r>
        <w:r>
          <w:rPr>
            <w:webHidden/>
          </w:rPr>
          <w:fldChar w:fldCharType="separate"/>
        </w:r>
        <w:r>
          <w:rPr>
            <w:webHidden/>
          </w:rPr>
          <w:t>38</w:t>
        </w:r>
        <w:r>
          <w:rPr>
            <w:webHidden/>
          </w:rPr>
          <w:fldChar w:fldCharType="end"/>
        </w:r>
      </w:hyperlink>
    </w:p>
    <w:p w14:paraId="018E9DF4" w14:textId="15B19632" w:rsidR="00301D59" w:rsidRDefault="00301D59">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8541397" w:history="1">
        <w:r w:rsidRPr="001A1C62">
          <w:rPr>
            <w:rStyle w:val="Hipervnculo"/>
            <w:bCs/>
            <w:lang w:val="es-ES"/>
          </w:rPr>
          <w:t>5.3.</w:t>
        </w:r>
        <w:r>
          <w:rPr>
            <w:rFonts w:asciiTheme="minorHAnsi" w:eastAsiaTheme="minorEastAsia" w:hAnsiTheme="minorHAnsi"/>
            <w:szCs w:val="24"/>
            <w:lang w:val="es-ES" w:eastAsia="es-ES"/>
            <w14:ligatures w14:val="standardContextual"/>
          </w:rPr>
          <w:tab/>
        </w:r>
        <w:r w:rsidRPr="001A1C62">
          <w:rPr>
            <w:rStyle w:val="Hipervnculo"/>
            <w:lang w:val="es-ES"/>
          </w:rPr>
          <w:t>El FCA como autoridad lógica</w:t>
        </w:r>
        <w:r>
          <w:rPr>
            <w:webHidden/>
          </w:rPr>
          <w:tab/>
        </w:r>
        <w:r>
          <w:rPr>
            <w:webHidden/>
          </w:rPr>
          <w:fldChar w:fldCharType="begin"/>
        </w:r>
        <w:r>
          <w:rPr>
            <w:webHidden/>
          </w:rPr>
          <w:instrText xml:space="preserve"> PAGEREF _Toc238541397 \h </w:instrText>
        </w:r>
        <w:r>
          <w:rPr>
            <w:webHidden/>
          </w:rPr>
        </w:r>
        <w:r>
          <w:rPr>
            <w:webHidden/>
          </w:rPr>
          <w:fldChar w:fldCharType="separate"/>
        </w:r>
        <w:r>
          <w:rPr>
            <w:webHidden/>
          </w:rPr>
          <w:t>38</w:t>
        </w:r>
        <w:r>
          <w:rPr>
            <w:webHidden/>
          </w:rPr>
          <w:fldChar w:fldCharType="end"/>
        </w:r>
      </w:hyperlink>
    </w:p>
    <w:p w14:paraId="574E489F" w14:textId="023DF21A" w:rsidR="00301D59" w:rsidRDefault="00301D59">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8541398" w:history="1">
        <w:r w:rsidRPr="001A1C62">
          <w:rPr>
            <w:rStyle w:val="Hipervnculo"/>
            <w:bCs/>
            <w:lang w:val="es-ES"/>
          </w:rPr>
          <w:t>5.4.</w:t>
        </w:r>
        <w:r>
          <w:rPr>
            <w:rFonts w:asciiTheme="minorHAnsi" w:eastAsiaTheme="minorEastAsia" w:hAnsiTheme="minorHAnsi"/>
            <w:szCs w:val="24"/>
            <w:lang w:val="es-ES" w:eastAsia="es-ES"/>
            <w14:ligatures w14:val="standardContextual"/>
          </w:rPr>
          <w:tab/>
        </w:r>
        <w:r w:rsidRPr="001A1C62">
          <w:rPr>
            <w:rStyle w:val="Hipervnculo"/>
            <w:lang w:val="es-ES"/>
          </w:rPr>
          <w:t>Explicabilidad y trazabilidad</w:t>
        </w:r>
        <w:r>
          <w:rPr>
            <w:webHidden/>
          </w:rPr>
          <w:tab/>
        </w:r>
        <w:r>
          <w:rPr>
            <w:webHidden/>
          </w:rPr>
          <w:fldChar w:fldCharType="begin"/>
        </w:r>
        <w:r>
          <w:rPr>
            <w:webHidden/>
          </w:rPr>
          <w:instrText xml:space="preserve"> PAGEREF _Toc238541398 \h </w:instrText>
        </w:r>
        <w:r>
          <w:rPr>
            <w:webHidden/>
          </w:rPr>
        </w:r>
        <w:r>
          <w:rPr>
            <w:webHidden/>
          </w:rPr>
          <w:fldChar w:fldCharType="separate"/>
        </w:r>
        <w:r>
          <w:rPr>
            <w:webHidden/>
          </w:rPr>
          <w:t>39</w:t>
        </w:r>
        <w:r>
          <w:rPr>
            <w:webHidden/>
          </w:rPr>
          <w:fldChar w:fldCharType="end"/>
        </w:r>
      </w:hyperlink>
    </w:p>
    <w:p w14:paraId="7144D154" w14:textId="74CC359E" w:rsidR="00301D59" w:rsidRDefault="00301D59">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8541399" w:history="1">
        <w:r w:rsidRPr="001A1C62">
          <w:rPr>
            <w:rStyle w:val="Hipervnculo"/>
            <w:bCs/>
            <w:lang w:val="es-ES"/>
          </w:rPr>
          <w:t>5.5.</w:t>
        </w:r>
        <w:r>
          <w:rPr>
            <w:rFonts w:asciiTheme="minorHAnsi" w:eastAsiaTheme="minorEastAsia" w:hAnsiTheme="minorHAnsi"/>
            <w:szCs w:val="24"/>
            <w:lang w:val="es-ES" w:eastAsia="es-ES"/>
            <w14:ligatures w14:val="standardContextual"/>
          </w:rPr>
          <w:tab/>
        </w:r>
        <w:r w:rsidRPr="001A1C62">
          <w:rPr>
            <w:rStyle w:val="Hipervnculo"/>
            <w:lang w:val="en-US"/>
          </w:rPr>
          <w:t>Caso ilustrativo</w:t>
        </w:r>
        <w:r>
          <w:rPr>
            <w:webHidden/>
          </w:rPr>
          <w:tab/>
        </w:r>
        <w:r>
          <w:rPr>
            <w:webHidden/>
          </w:rPr>
          <w:fldChar w:fldCharType="begin"/>
        </w:r>
        <w:r>
          <w:rPr>
            <w:webHidden/>
          </w:rPr>
          <w:instrText xml:space="preserve"> PAGEREF _Toc238541399 \h </w:instrText>
        </w:r>
        <w:r>
          <w:rPr>
            <w:webHidden/>
          </w:rPr>
        </w:r>
        <w:r>
          <w:rPr>
            <w:webHidden/>
          </w:rPr>
          <w:fldChar w:fldCharType="separate"/>
        </w:r>
        <w:r>
          <w:rPr>
            <w:webHidden/>
          </w:rPr>
          <w:t>40</w:t>
        </w:r>
        <w:r>
          <w:rPr>
            <w:webHidden/>
          </w:rPr>
          <w:fldChar w:fldCharType="end"/>
        </w:r>
      </w:hyperlink>
    </w:p>
    <w:p w14:paraId="781F7973" w14:textId="6C7B919A" w:rsidR="00301D59" w:rsidRDefault="00301D59">
      <w:pPr>
        <w:pStyle w:val="TDC1"/>
        <w:rPr>
          <w:rFonts w:asciiTheme="minorHAnsi" w:eastAsiaTheme="minorEastAsia" w:hAnsiTheme="minorHAnsi"/>
          <w:b w:val="0"/>
          <w:noProof/>
          <w:kern w:val="2"/>
          <w:lang w:val="es-ES" w:eastAsia="es-ES"/>
          <w14:ligatures w14:val="standardContextual"/>
        </w:rPr>
      </w:pPr>
      <w:hyperlink w:anchor="_Toc238541400" w:history="1">
        <w:r w:rsidRPr="001A1C62">
          <w:rPr>
            <w:rStyle w:val="Hipervnculo"/>
            <w:noProof/>
          </w:rPr>
          <w:t>Arquitectura del motor de inferencia</w:t>
        </w:r>
        <w:r>
          <w:rPr>
            <w:noProof/>
            <w:webHidden/>
          </w:rPr>
          <w:tab/>
        </w:r>
        <w:r>
          <w:rPr>
            <w:noProof/>
            <w:webHidden/>
          </w:rPr>
          <w:fldChar w:fldCharType="begin"/>
        </w:r>
        <w:r>
          <w:rPr>
            <w:noProof/>
            <w:webHidden/>
          </w:rPr>
          <w:instrText xml:space="preserve"> PAGEREF _Toc238541400 \h </w:instrText>
        </w:r>
        <w:r>
          <w:rPr>
            <w:noProof/>
            <w:webHidden/>
          </w:rPr>
        </w:r>
        <w:r>
          <w:rPr>
            <w:noProof/>
            <w:webHidden/>
          </w:rPr>
          <w:fldChar w:fldCharType="separate"/>
        </w:r>
        <w:r>
          <w:rPr>
            <w:noProof/>
            <w:webHidden/>
          </w:rPr>
          <w:t>43</w:t>
        </w:r>
        <w:r>
          <w:rPr>
            <w:noProof/>
            <w:webHidden/>
          </w:rPr>
          <w:fldChar w:fldCharType="end"/>
        </w:r>
      </w:hyperlink>
    </w:p>
    <w:p w14:paraId="6A832D61" w14:textId="67040E50" w:rsidR="00301D59" w:rsidRDefault="00301D59">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8541401" w:history="1">
        <w:r w:rsidRPr="001A1C62">
          <w:rPr>
            <w:rStyle w:val="Hipervnculo"/>
            <w:bCs/>
          </w:rPr>
          <w:t>6.1.</w:t>
        </w:r>
        <w:r>
          <w:rPr>
            <w:rFonts w:asciiTheme="minorHAnsi" w:eastAsiaTheme="minorEastAsia" w:hAnsiTheme="minorHAnsi"/>
            <w:szCs w:val="24"/>
            <w:lang w:val="es-ES" w:eastAsia="es-ES"/>
            <w14:ligatures w14:val="standardContextual"/>
          </w:rPr>
          <w:tab/>
        </w:r>
        <w:r w:rsidRPr="001A1C62">
          <w:rPr>
            <w:rStyle w:val="Hipervnculo"/>
          </w:rPr>
          <w:t>Visión general de la arquitectura</w:t>
        </w:r>
        <w:r>
          <w:rPr>
            <w:webHidden/>
          </w:rPr>
          <w:tab/>
        </w:r>
        <w:r>
          <w:rPr>
            <w:webHidden/>
          </w:rPr>
          <w:fldChar w:fldCharType="begin"/>
        </w:r>
        <w:r>
          <w:rPr>
            <w:webHidden/>
          </w:rPr>
          <w:instrText xml:space="preserve"> PAGEREF _Toc238541401 \h </w:instrText>
        </w:r>
        <w:r>
          <w:rPr>
            <w:webHidden/>
          </w:rPr>
        </w:r>
        <w:r>
          <w:rPr>
            <w:webHidden/>
          </w:rPr>
          <w:fldChar w:fldCharType="separate"/>
        </w:r>
        <w:r>
          <w:rPr>
            <w:webHidden/>
          </w:rPr>
          <w:t>43</w:t>
        </w:r>
        <w:r>
          <w:rPr>
            <w:webHidden/>
          </w:rPr>
          <w:fldChar w:fldCharType="end"/>
        </w:r>
      </w:hyperlink>
    </w:p>
    <w:p w14:paraId="4570E523" w14:textId="78442BA5" w:rsidR="00301D59" w:rsidRDefault="00301D59">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8541402" w:history="1">
        <w:r w:rsidRPr="001A1C62">
          <w:rPr>
            <w:rStyle w:val="Hipervnculo"/>
            <w:bCs/>
          </w:rPr>
          <w:t>6.2.</w:t>
        </w:r>
        <w:r>
          <w:rPr>
            <w:rFonts w:asciiTheme="minorHAnsi" w:eastAsiaTheme="minorEastAsia" w:hAnsiTheme="minorHAnsi"/>
            <w:szCs w:val="24"/>
            <w:lang w:val="es-ES" w:eastAsia="es-ES"/>
            <w14:ligatures w14:val="standardContextual"/>
          </w:rPr>
          <w:tab/>
        </w:r>
        <w:r w:rsidRPr="001A1C62">
          <w:rPr>
            <w:rStyle w:val="Hipervnculo"/>
          </w:rPr>
          <w:t>Representación del conocimiento</w:t>
        </w:r>
        <w:r>
          <w:rPr>
            <w:webHidden/>
          </w:rPr>
          <w:tab/>
        </w:r>
        <w:r>
          <w:rPr>
            <w:webHidden/>
          </w:rPr>
          <w:fldChar w:fldCharType="begin"/>
        </w:r>
        <w:r>
          <w:rPr>
            <w:webHidden/>
          </w:rPr>
          <w:instrText xml:space="preserve"> PAGEREF _Toc238541402 \h </w:instrText>
        </w:r>
        <w:r>
          <w:rPr>
            <w:webHidden/>
          </w:rPr>
        </w:r>
        <w:r>
          <w:rPr>
            <w:webHidden/>
          </w:rPr>
          <w:fldChar w:fldCharType="separate"/>
        </w:r>
        <w:r>
          <w:rPr>
            <w:webHidden/>
          </w:rPr>
          <w:t>43</w:t>
        </w:r>
        <w:r>
          <w:rPr>
            <w:webHidden/>
          </w:rPr>
          <w:fldChar w:fldCharType="end"/>
        </w:r>
      </w:hyperlink>
    </w:p>
    <w:p w14:paraId="17135612" w14:textId="6485B631" w:rsidR="00301D59" w:rsidRDefault="00301D59">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8541403" w:history="1">
        <w:r w:rsidRPr="001A1C62">
          <w:rPr>
            <w:rStyle w:val="Hipervnculo"/>
            <w:bCs/>
          </w:rPr>
          <w:t>6.3.</w:t>
        </w:r>
        <w:r>
          <w:rPr>
            <w:rFonts w:asciiTheme="minorHAnsi" w:eastAsiaTheme="minorEastAsia" w:hAnsiTheme="minorHAnsi"/>
            <w:szCs w:val="24"/>
            <w:lang w:val="es-ES" w:eastAsia="es-ES"/>
            <w14:ligatures w14:val="standardContextual"/>
          </w:rPr>
          <w:tab/>
        </w:r>
        <w:r w:rsidRPr="001A1C62">
          <w:rPr>
            <w:rStyle w:val="Hipervnculo"/>
          </w:rPr>
          <w:t>Núcleo de razonamiento simbólico (FCA)</w:t>
        </w:r>
        <w:r>
          <w:rPr>
            <w:webHidden/>
          </w:rPr>
          <w:tab/>
        </w:r>
        <w:r>
          <w:rPr>
            <w:webHidden/>
          </w:rPr>
          <w:fldChar w:fldCharType="begin"/>
        </w:r>
        <w:r>
          <w:rPr>
            <w:webHidden/>
          </w:rPr>
          <w:instrText xml:space="preserve"> PAGEREF _Toc238541403 \h </w:instrText>
        </w:r>
        <w:r>
          <w:rPr>
            <w:webHidden/>
          </w:rPr>
        </w:r>
        <w:r>
          <w:rPr>
            <w:webHidden/>
          </w:rPr>
          <w:fldChar w:fldCharType="separate"/>
        </w:r>
        <w:r>
          <w:rPr>
            <w:webHidden/>
          </w:rPr>
          <w:t>44</w:t>
        </w:r>
        <w:r>
          <w:rPr>
            <w:webHidden/>
          </w:rPr>
          <w:fldChar w:fldCharType="end"/>
        </w:r>
      </w:hyperlink>
    </w:p>
    <w:p w14:paraId="5BD9A8A9" w14:textId="649E78C0" w:rsidR="00301D59" w:rsidRDefault="00301D59">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8541404" w:history="1">
        <w:r w:rsidRPr="001A1C62">
          <w:rPr>
            <w:rStyle w:val="Hipervnculo"/>
            <w:bCs/>
          </w:rPr>
          <w:t>6.4.</w:t>
        </w:r>
        <w:r>
          <w:rPr>
            <w:rFonts w:asciiTheme="minorHAnsi" w:eastAsiaTheme="minorEastAsia" w:hAnsiTheme="minorHAnsi"/>
            <w:szCs w:val="24"/>
            <w:lang w:val="es-ES" w:eastAsia="es-ES"/>
            <w14:ligatures w14:val="standardContextual"/>
          </w:rPr>
          <w:tab/>
        </w:r>
        <w:r w:rsidRPr="001A1C62">
          <w:rPr>
            <w:rStyle w:val="Hipervnculo"/>
          </w:rPr>
          <w:t>Recuperación sobre grafo (Graph-RAG)</w:t>
        </w:r>
        <w:r>
          <w:rPr>
            <w:webHidden/>
          </w:rPr>
          <w:tab/>
        </w:r>
        <w:r>
          <w:rPr>
            <w:webHidden/>
          </w:rPr>
          <w:fldChar w:fldCharType="begin"/>
        </w:r>
        <w:r>
          <w:rPr>
            <w:webHidden/>
          </w:rPr>
          <w:instrText xml:space="preserve"> PAGEREF _Toc238541404 \h </w:instrText>
        </w:r>
        <w:r>
          <w:rPr>
            <w:webHidden/>
          </w:rPr>
        </w:r>
        <w:r>
          <w:rPr>
            <w:webHidden/>
          </w:rPr>
          <w:fldChar w:fldCharType="separate"/>
        </w:r>
        <w:r>
          <w:rPr>
            <w:webHidden/>
          </w:rPr>
          <w:t>45</w:t>
        </w:r>
        <w:r>
          <w:rPr>
            <w:webHidden/>
          </w:rPr>
          <w:fldChar w:fldCharType="end"/>
        </w:r>
      </w:hyperlink>
    </w:p>
    <w:p w14:paraId="4828371B" w14:textId="2F4A9D3C" w:rsidR="00301D59" w:rsidRDefault="00301D59">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8541405" w:history="1">
        <w:r w:rsidRPr="001A1C62">
          <w:rPr>
            <w:rStyle w:val="Hipervnculo"/>
            <w:bCs/>
          </w:rPr>
          <w:t>6.5.</w:t>
        </w:r>
        <w:r>
          <w:rPr>
            <w:rFonts w:asciiTheme="minorHAnsi" w:eastAsiaTheme="minorEastAsia" w:hAnsiTheme="minorHAnsi"/>
            <w:szCs w:val="24"/>
            <w:lang w:val="es-ES" w:eastAsia="es-ES"/>
            <w14:ligatures w14:val="standardContextual"/>
          </w:rPr>
          <w:tab/>
        </w:r>
        <w:r w:rsidRPr="001A1C62">
          <w:rPr>
            <w:rStyle w:val="Hipervnculo"/>
          </w:rPr>
          <w:t>Orquestación híbrida y flujo de inferencia</w:t>
        </w:r>
        <w:r>
          <w:rPr>
            <w:webHidden/>
          </w:rPr>
          <w:tab/>
        </w:r>
        <w:r>
          <w:rPr>
            <w:webHidden/>
          </w:rPr>
          <w:fldChar w:fldCharType="begin"/>
        </w:r>
        <w:r>
          <w:rPr>
            <w:webHidden/>
          </w:rPr>
          <w:instrText xml:space="preserve"> PAGEREF _Toc238541405 \h </w:instrText>
        </w:r>
        <w:r>
          <w:rPr>
            <w:webHidden/>
          </w:rPr>
        </w:r>
        <w:r>
          <w:rPr>
            <w:webHidden/>
          </w:rPr>
          <w:fldChar w:fldCharType="separate"/>
        </w:r>
        <w:r>
          <w:rPr>
            <w:webHidden/>
          </w:rPr>
          <w:t>46</w:t>
        </w:r>
        <w:r>
          <w:rPr>
            <w:webHidden/>
          </w:rPr>
          <w:fldChar w:fldCharType="end"/>
        </w:r>
      </w:hyperlink>
    </w:p>
    <w:p w14:paraId="49D6ED3C" w14:textId="0757C31A" w:rsidR="00301D59" w:rsidRDefault="00301D59">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8541406" w:history="1">
        <w:r w:rsidRPr="001A1C62">
          <w:rPr>
            <w:rStyle w:val="Hipervnculo"/>
            <w:bCs/>
          </w:rPr>
          <w:t>6.6.</w:t>
        </w:r>
        <w:r>
          <w:rPr>
            <w:rFonts w:asciiTheme="minorHAnsi" w:eastAsiaTheme="minorEastAsia" w:hAnsiTheme="minorHAnsi"/>
            <w:szCs w:val="24"/>
            <w:lang w:val="es-ES" w:eastAsia="es-ES"/>
            <w14:ligatures w14:val="standardContextual"/>
          </w:rPr>
          <w:tab/>
        </w:r>
        <w:r w:rsidRPr="001A1C62">
          <w:rPr>
            <w:rStyle w:val="Hipervnculo"/>
          </w:rPr>
          <w:t>El papel acotado del LLM y la verificación</w:t>
        </w:r>
        <w:r>
          <w:rPr>
            <w:webHidden/>
          </w:rPr>
          <w:tab/>
        </w:r>
        <w:r>
          <w:rPr>
            <w:webHidden/>
          </w:rPr>
          <w:fldChar w:fldCharType="begin"/>
        </w:r>
        <w:r>
          <w:rPr>
            <w:webHidden/>
          </w:rPr>
          <w:instrText xml:space="preserve"> PAGEREF _Toc238541406 \h </w:instrText>
        </w:r>
        <w:r>
          <w:rPr>
            <w:webHidden/>
          </w:rPr>
        </w:r>
        <w:r>
          <w:rPr>
            <w:webHidden/>
          </w:rPr>
          <w:fldChar w:fldCharType="separate"/>
        </w:r>
        <w:r>
          <w:rPr>
            <w:webHidden/>
          </w:rPr>
          <w:t>46</w:t>
        </w:r>
        <w:r>
          <w:rPr>
            <w:webHidden/>
          </w:rPr>
          <w:fldChar w:fldCharType="end"/>
        </w:r>
      </w:hyperlink>
    </w:p>
    <w:p w14:paraId="5557FC40" w14:textId="73083E02" w:rsidR="00301D59" w:rsidRDefault="00301D59">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8541407" w:history="1">
        <w:r w:rsidRPr="001A1C62">
          <w:rPr>
            <w:rStyle w:val="Hipervnculo"/>
            <w:bCs/>
          </w:rPr>
          <w:t>6.7.</w:t>
        </w:r>
        <w:r>
          <w:rPr>
            <w:rFonts w:asciiTheme="minorHAnsi" w:eastAsiaTheme="minorEastAsia" w:hAnsiTheme="minorHAnsi"/>
            <w:szCs w:val="24"/>
            <w:lang w:val="es-ES" w:eastAsia="es-ES"/>
            <w14:ligatures w14:val="standardContextual"/>
          </w:rPr>
          <w:tab/>
        </w:r>
        <w:r w:rsidRPr="001A1C62">
          <w:rPr>
            <w:rStyle w:val="Hipervnculo"/>
          </w:rPr>
          <w:t>Propiedades del motor y sus límites</w:t>
        </w:r>
        <w:r>
          <w:rPr>
            <w:webHidden/>
          </w:rPr>
          <w:tab/>
        </w:r>
        <w:r>
          <w:rPr>
            <w:webHidden/>
          </w:rPr>
          <w:fldChar w:fldCharType="begin"/>
        </w:r>
        <w:r>
          <w:rPr>
            <w:webHidden/>
          </w:rPr>
          <w:instrText xml:space="preserve"> PAGEREF _Toc238541407 \h </w:instrText>
        </w:r>
        <w:r>
          <w:rPr>
            <w:webHidden/>
          </w:rPr>
        </w:r>
        <w:r>
          <w:rPr>
            <w:webHidden/>
          </w:rPr>
          <w:fldChar w:fldCharType="separate"/>
        </w:r>
        <w:r>
          <w:rPr>
            <w:webHidden/>
          </w:rPr>
          <w:t>47</w:t>
        </w:r>
        <w:r>
          <w:rPr>
            <w:webHidden/>
          </w:rPr>
          <w:fldChar w:fldCharType="end"/>
        </w:r>
      </w:hyperlink>
    </w:p>
    <w:p w14:paraId="2B74FAD8" w14:textId="0DBA722F" w:rsidR="00301D59" w:rsidRDefault="00301D59">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8541408" w:history="1">
        <w:r w:rsidRPr="001A1C62">
          <w:rPr>
            <w:rStyle w:val="Hipervnculo"/>
            <w:bCs/>
          </w:rPr>
          <w:t>6.8.</w:t>
        </w:r>
        <w:r>
          <w:rPr>
            <w:rFonts w:asciiTheme="minorHAnsi" w:eastAsiaTheme="minorEastAsia" w:hAnsiTheme="minorHAnsi"/>
            <w:szCs w:val="24"/>
            <w:lang w:val="es-ES" w:eastAsia="es-ES"/>
            <w14:ligatures w14:val="standardContextual"/>
          </w:rPr>
          <w:tab/>
        </w:r>
        <w:r w:rsidRPr="001A1C62">
          <w:rPr>
            <w:rStyle w:val="Hipervnculo"/>
          </w:rPr>
          <w:t>Decisiones de diseño</w:t>
        </w:r>
        <w:r>
          <w:rPr>
            <w:webHidden/>
          </w:rPr>
          <w:tab/>
        </w:r>
        <w:r>
          <w:rPr>
            <w:webHidden/>
          </w:rPr>
          <w:fldChar w:fldCharType="begin"/>
        </w:r>
        <w:r>
          <w:rPr>
            <w:webHidden/>
          </w:rPr>
          <w:instrText xml:space="preserve"> PAGEREF _Toc238541408 \h </w:instrText>
        </w:r>
        <w:r>
          <w:rPr>
            <w:webHidden/>
          </w:rPr>
        </w:r>
        <w:r>
          <w:rPr>
            <w:webHidden/>
          </w:rPr>
          <w:fldChar w:fldCharType="separate"/>
        </w:r>
        <w:r>
          <w:rPr>
            <w:webHidden/>
          </w:rPr>
          <w:t>47</w:t>
        </w:r>
        <w:r>
          <w:rPr>
            <w:webHidden/>
          </w:rPr>
          <w:fldChar w:fldCharType="end"/>
        </w:r>
      </w:hyperlink>
    </w:p>
    <w:p w14:paraId="41C7F0E8" w14:textId="594C2F33" w:rsidR="00301D59" w:rsidRDefault="00301D59">
      <w:pPr>
        <w:pStyle w:val="TDC1"/>
        <w:rPr>
          <w:rFonts w:asciiTheme="minorHAnsi" w:eastAsiaTheme="minorEastAsia" w:hAnsiTheme="minorHAnsi"/>
          <w:b w:val="0"/>
          <w:noProof/>
          <w:kern w:val="2"/>
          <w:lang w:val="es-ES" w:eastAsia="es-ES"/>
          <w14:ligatures w14:val="standardContextual"/>
        </w:rPr>
      </w:pPr>
      <w:hyperlink w:anchor="_Toc238541409" w:history="1">
        <w:r w:rsidRPr="001A1C62">
          <w:rPr>
            <w:rStyle w:val="Hipervnculo"/>
            <w:noProof/>
            <w:lang w:val="en-US"/>
          </w:rPr>
          <w:t>Desarrollo aplicación Shiny</w:t>
        </w:r>
        <w:r>
          <w:rPr>
            <w:noProof/>
            <w:webHidden/>
          </w:rPr>
          <w:tab/>
        </w:r>
        <w:r>
          <w:rPr>
            <w:noProof/>
            <w:webHidden/>
          </w:rPr>
          <w:fldChar w:fldCharType="begin"/>
        </w:r>
        <w:r>
          <w:rPr>
            <w:noProof/>
            <w:webHidden/>
          </w:rPr>
          <w:instrText xml:space="preserve"> PAGEREF _Toc238541409 \h </w:instrText>
        </w:r>
        <w:r>
          <w:rPr>
            <w:noProof/>
            <w:webHidden/>
          </w:rPr>
        </w:r>
        <w:r>
          <w:rPr>
            <w:noProof/>
            <w:webHidden/>
          </w:rPr>
          <w:fldChar w:fldCharType="separate"/>
        </w:r>
        <w:r>
          <w:rPr>
            <w:noProof/>
            <w:webHidden/>
          </w:rPr>
          <w:t>49</w:t>
        </w:r>
        <w:r>
          <w:rPr>
            <w:noProof/>
            <w:webHidden/>
          </w:rPr>
          <w:fldChar w:fldCharType="end"/>
        </w:r>
      </w:hyperlink>
    </w:p>
    <w:p w14:paraId="2E71D637" w14:textId="67ECFE85" w:rsidR="00301D59" w:rsidRDefault="00301D59">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8541410" w:history="1">
        <w:r w:rsidRPr="001A1C62">
          <w:rPr>
            <w:rStyle w:val="Hipervnculo"/>
            <w:bCs/>
            <w:lang w:val="en-US"/>
          </w:rPr>
          <w:t>7.1.</w:t>
        </w:r>
        <w:r>
          <w:rPr>
            <w:rFonts w:asciiTheme="minorHAnsi" w:eastAsiaTheme="minorEastAsia" w:hAnsiTheme="minorHAnsi"/>
            <w:szCs w:val="24"/>
            <w:lang w:val="es-ES" w:eastAsia="es-ES"/>
            <w14:ligatures w14:val="standardContextual"/>
          </w:rPr>
          <w:tab/>
        </w:r>
        <w:r w:rsidRPr="001A1C62">
          <w:rPr>
            <w:rStyle w:val="Hipervnculo"/>
            <w:lang w:val="en-US"/>
          </w:rPr>
          <w:t>Estructura del proyecto</w:t>
        </w:r>
        <w:r>
          <w:rPr>
            <w:webHidden/>
          </w:rPr>
          <w:tab/>
        </w:r>
        <w:r>
          <w:rPr>
            <w:webHidden/>
          </w:rPr>
          <w:fldChar w:fldCharType="begin"/>
        </w:r>
        <w:r>
          <w:rPr>
            <w:webHidden/>
          </w:rPr>
          <w:instrText xml:space="preserve"> PAGEREF _Toc238541410 \h </w:instrText>
        </w:r>
        <w:r>
          <w:rPr>
            <w:webHidden/>
          </w:rPr>
        </w:r>
        <w:r>
          <w:rPr>
            <w:webHidden/>
          </w:rPr>
          <w:fldChar w:fldCharType="separate"/>
        </w:r>
        <w:r>
          <w:rPr>
            <w:webHidden/>
          </w:rPr>
          <w:t>49</w:t>
        </w:r>
        <w:r>
          <w:rPr>
            <w:webHidden/>
          </w:rPr>
          <w:fldChar w:fldCharType="end"/>
        </w:r>
      </w:hyperlink>
    </w:p>
    <w:p w14:paraId="6033BEF7" w14:textId="6687033A" w:rsidR="00301D59" w:rsidRDefault="00301D59">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8541411" w:history="1">
        <w:r w:rsidRPr="001A1C62">
          <w:rPr>
            <w:rStyle w:val="Hipervnculo"/>
            <w:bCs/>
            <w:lang w:val="en-US"/>
          </w:rPr>
          <w:t>7.2.</w:t>
        </w:r>
        <w:r>
          <w:rPr>
            <w:rFonts w:asciiTheme="minorHAnsi" w:eastAsiaTheme="minorEastAsia" w:hAnsiTheme="minorHAnsi"/>
            <w:szCs w:val="24"/>
            <w:lang w:val="es-ES" w:eastAsia="es-ES"/>
            <w14:ligatures w14:val="standardContextual"/>
          </w:rPr>
          <w:tab/>
        </w:r>
        <w:r w:rsidRPr="001A1C62">
          <w:rPr>
            <w:rStyle w:val="Hipervnculo"/>
            <w:lang w:val="en-US"/>
          </w:rPr>
          <w:t>Interfaz</w:t>
        </w:r>
        <w:r>
          <w:rPr>
            <w:webHidden/>
          </w:rPr>
          <w:tab/>
        </w:r>
        <w:r>
          <w:rPr>
            <w:webHidden/>
          </w:rPr>
          <w:fldChar w:fldCharType="begin"/>
        </w:r>
        <w:r>
          <w:rPr>
            <w:webHidden/>
          </w:rPr>
          <w:instrText xml:space="preserve"> PAGEREF _Toc238541411 \h </w:instrText>
        </w:r>
        <w:r>
          <w:rPr>
            <w:webHidden/>
          </w:rPr>
        </w:r>
        <w:r>
          <w:rPr>
            <w:webHidden/>
          </w:rPr>
          <w:fldChar w:fldCharType="separate"/>
        </w:r>
        <w:r>
          <w:rPr>
            <w:webHidden/>
          </w:rPr>
          <w:t>50</w:t>
        </w:r>
        <w:r>
          <w:rPr>
            <w:webHidden/>
          </w:rPr>
          <w:fldChar w:fldCharType="end"/>
        </w:r>
      </w:hyperlink>
    </w:p>
    <w:p w14:paraId="3C31F268" w14:textId="11B0F70C" w:rsidR="00301D59" w:rsidRDefault="00301D59">
      <w:pPr>
        <w:pStyle w:val="TDC3"/>
        <w:tabs>
          <w:tab w:val="left" w:pos="1200"/>
          <w:tab w:val="right" w:leader="dot" w:pos="8771"/>
        </w:tabs>
        <w:rPr>
          <w:rFonts w:asciiTheme="minorHAnsi" w:eastAsiaTheme="minorEastAsia" w:hAnsiTheme="minorHAnsi"/>
          <w:szCs w:val="24"/>
          <w:lang w:val="es-ES" w:eastAsia="es-ES"/>
          <w14:ligatures w14:val="standardContextual"/>
        </w:rPr>
      </w:pPr>
      <w:hyperlink w:anchor="_Toc238541412" w:history="1">
        <w:r w:rsidRPr="001A1C62">
          <w:rPr>
            <w:rStyle w:val="Hipervnculo"/>
          </w:rPr>
          <w:t>7.2.1.</w:t>
        </w:r>
        <w:r>
          <w:rPr>
            <w:rFonts w:asciiTheme="minorHAnsi" w:eastAsiaTheme="minorEastAsia" w:hAnsiTheme="minorHAnsi"/>
            <w:szCs w:val="24"/>
            <w:lang w:val="es-ES" w:eastAsia="es-ES"/>
            <w14:ligatures w14:val="standardContextual"/>
          </w:rPr>
          <w:tab/>
        </w:r>
        <w:r w:rsidRPr="001A1C62">
          <w:rPr>
            <w:rStyle w:val="Hipervnculo"/>
          </w:rPr>
          <w:t>Entrada de conocimiento</w:t>
        </w:r>
        <w:r>
          <w:rPr>
            <w:webHidden/>
          </w:rPr>
          <w:tab/>
        </w:r>
        <w:r>
          <w:rPr>
            <w:webHidden/>
          </w:rPr>
          <w:fldChar w:fldCharType="begin"/>
        </w:r>
        <w:r>
          <w:rPr>
            <w:webHidden/>
          </w:rPr>
          <w:instrText xml:space="preserve"> PAGEREF _Toc238541412 \h </w:instrText>
        </w:r>
        <w:r>
          <w:rPr>
            <w:webHidden/>
          </w:rPr>
        </w:r>
        <w:r>
          <w:rPr>
            <w:webHidden/>
          </w:rPr>
          <w:fldChar w:fldCharType="separate"/>
        </w:r>
        <w:r>
          <w:rPr>
            <w:webHidden/>
          </w:rPr>
          <w:t>50</w:t>
        </w:r>
        <w:r>
          <w:rPr>
            <w:webHidden/>
          </w:rPr>
          <w:fldChar w:fldCharType="end"/>
        </w:r>
      </w:hyperlink>
    </w:p>
    <w:p w14:paraId="632D501A" w14:textId="6C9772E2" w:rsidR="00301D59" w:rsidRDefault="00301D59">
      <w:pPr>
        <w:pStyle w:val="TDC3"/>
        <w:tabs>
          <w:tab w:val="left" w:pos="1200"/>
          <w:tab w:val="right" w:leader="dot" w:pos="8771"/>
        </w:tabs>
        <w:rPr>
          <w:rFonts w:asciiTheme="minorHAnsi" w:eastAsiaTheme="minorEastAsia" w:hAnsiTheme="minorHAnsi"/>
          <w:szCs w:val="24"/>
          <w:lang w:val="es-ES" w:eastAsia="es-ES"/>
          <w14:ligatures w14:val="standardContextual"/>
        </w:rPr>
      </w:pPr>
      <w:hyperlink w:anchor="_Toc238541413" w:history="1">
        <w:r w:rsidRPr="001A1C62">
          <w:rPr>
            <w:rStyle w:val="Hipervnculo"/>
          </w:rPr>
          <w:t>7.2.2.</w:t>
        </w:r>
        <w:r>
          <w:rPr>
            <w:rFonts w:asciiTheme="minorHAnsi" w:eastAsiaTheme="minorEastAsia" w:hAnsiTheme="minorHAnsi"/>
            <w:szCs w:val="24"/>
            <w:lang w:val="es-ES" w:eastAsia="es-ES"/>
            <w14:ligatures w14:val="standardContextual"/>
          </w:rPr>
          <w:tab/>
        </w:r>
        <w:r w:rsidRPr="001A1C62">
          <w:rPr>
            <w:rStyle w:val="Hipervnculo"/>
          </w:rPr>
          <w:t>Interacción con el asistente</w:t>
        </w:r>
        <w:r>
          <w:rPr>
            <w:webHidden/>
          </w:rPr>
          <w:tab/>
        </w:r>
        <w:r>
          <w:rPr>
            <w:webHidden/>
          </w:rPr>
          <w:fldChar w:fldCharType="begin"/>
        </w:r>
        <w:r>
          <w:rPr>
            <w:webHidden/>
          </w:rPr>
          <w:instrText xml:space="preserve"> PAGEREF _Toc238541413 \h </w:instrText>
        </w:r>
        <w:r>
          <w:rPr>
            <w:webHidden/>
          </w:rPr>
        </w:r>
        <w:r>
          <w:rPr>
            <w:webHidden/>
          </w:rPr>
          <w:fldChar w:fldCharType="separate"/>
        </w:r>
        <w:r>
          <w:rPr>
            <w:webHidden/>
          </w:rPr>
          <w:t>52</w:t>
        </w:r>
        <w:r>
          <w:rPr>
            <w:webHidden/>
          </w:rPr>
          <w:fldChar w:fldCharType="end"/>
        </w:r>
      </w:hyperlink>
    </w:p>
    <w:p w14:paraId="5C66EADB" w14:textId="0C2937EC" w:rsidR="00301D59" w:rsidRDefault="00301D59">
      <w:pPr>
        <w:pStyle w:val="TDC3"/>
        <w:tabs>
          <w:tab w:val="left" w:pos="1200"/>
          <w:tab w:val="right" w:leader="dot" w:pos="8771"/>
        </w:tabs>
        <w:rPr>
          <w:rFonts w:asciiTheme="minorHAnsi" w:eastAsiaTheme="minorEastAsia" w:hAnsiTheme="minorHAnsi"/>
          <w:szCs w:val="24"/>
          <w:lang w:val="es-ES" w:eastAsia="es-ES"/>
          <w14:ligatures w14:val="standardContextual"/>
        </w:rPr>
      </w:pPr>
      <w:hyperlink w:anchor="_Toc238541414" w:history="1">
        <w:r w:rsidRPr="001A1C62">
          <w:rPr>
            <w:rStyle w:val="Hipervnculo"/>
          </w:rPr>
          <w:t>7.2.3.</w:t>
        </w:r>
        <w:r>
          <w:rPr>
            <w:rFonts w:asciiTheme="minorHAnsi" w:eastAsiaTheme="minorEastAsia" w:hAnsiTheme="minorHAnsi"/>
            <w:szCs w:val="24"/>
            <w:lang w:val="es-ES" w:eastAsia="es-ES"/>
            <w14:ligatures w14:val="standardContextual"/>
          </w:rPr>
          <w:tab/>
        </w:r>
        <w:r w:rsidRPr="001A1C62">
          <w:rPr>
            <w:rStyle w:val="Hipervnculo"/>
          </w:rPr>
          <w:t>Visualización</w:t>
        </w:r>
        <w:r>
          <w:rPr>
            <w:webHidden/>
          </w:rPr>
          <w:tab/>
        </w:r>
        <w:r>
          <w:rPr>
            <w:webHidden/>
          </w:rPr>
          <w:fldChar w:fldCharType="begin"/>
        </w:r>
        <w:r>
          <w:rPr>
            <w:webHidden/>
          </w:rPr>
          <w:instrText xml:space="preserve"> PAGEREF _Toc238541414 \h </w:instrText>
        </w:r>
        <w:r>
          <w:rPr>
            <w:webHidden/>
          </w:rPr>
        </w:r>
        <w:r>
          <w:rPr>
            <w:webHidden/>
          </w:rPr>
          <w:fldChar w:fldCharType="separate"/>
        </w:r>
        <w:r>
          <w:rPr>
            <w:webHidden/>
          </w:rPr>
          <w:t>52</w:t>
        </w:r>
        <w:r>
          <w:rPr>
            <w:webHidden/>
          </w:rPr>
          <w:fldChar w:fldCharType="end"/>
        </w:r>
      </w:hyperlink>
    </w:p>
    <w:p w14:paraId="734CC599" w14:textId="21BD5D25" w:rsidR="00301D59" w:rsidRDefault="00301D59">
      <w:pPr>
        <w:pStyle w:val="TDC3"/>
        <w:tabs>
          <w:tab w:val="left" w:pos="1200"/>
          <w:tab w:val="right" w:leader="dot" w:pos="8771"/>
        </w:tabs>
        <w:rPr>
          <w:rFonts w:asciiTheme="minorHAnsi" w:eastAsiaTheme="minorEastAsia" w:hAnsiTheme="minorHAnsi"/>
          <w:szCs w:val="24"/>
          <w:lang w:val="es-ES" w:eastAsia="es-ES"/>
          <w14:ligatures w14:val="standardContextual"/>
        </w:rPr>
      </w:pPr>
      <w:hyperlink w:anchor="_Toc238541415" w:history="1">
        <w:r w:rsidRPr="001A1C62">
          <w:rPr>
            <w:rStyle w:val="Hipervnculo"/>
          </w:rPr>
          <w:t>7.2.4.</w:t>
        </w:r>
        <w:r>
          <w:rPr>
            <w:rFonts w:asciiTheme="minorHAnsi" w:eastAsiaTheme="minorEastAsia" w:hAnsiTheme="minorHAnsi"/>
            <w:szCs w:val="24"/>
            <w:lang w:val="es-ES" w:eastAsia="es-ES"/>
            <w14:ligatures w14:val="standardContextual"/>
          </w:rPr>
          <w:tab/>
        </w:r>
        <w:r w:rsidRPr="001A1C62">
          <w:rPr>
            <w:rStyle w:val="Hipervnculo"/>
          </w:rPr>
          <w:t>Otros elementos transversales</w:t>
        </w:r>
        <w:r>
          <w:rPr>
            <w:webHidden/>
          </w:rPr>
          <w:tab/>
        </w:r>
        <w:r>
          <w:rPr>
            <w:webHidden/>
          </w:rPr>
          <w:fldChar w:fldCharType="begin"/>
        </w:r>
        <w:r>
          <w:rPr>
            <w:webHidden/>
          </w:rPr>
          <w:instrText xml:space="preserve"> PAGEREF _Toc238541415 \h </w:instrText>
        </w:r>
        <w:r>
          <w:rPr>
            <w:webHidden/>
          </w:rPr>
        </w:r>
        <w:r>
          <w:rPr>
            <w:webHidden/>
          </w:rPr>
          <w:fldChar w:fldCharType="separate"/>
        </w:r>
        <w:r>
          <w:rPr>
            <w:webHidden/>
          </w:rPr>
          <w:t>56</w:t>
        </w:r>
        <w:r>
          <w:rPr>
            <w:webHidden/>
          </w:rPr>
          <w:fldChar w:fldCharType="end"/>
        </w:r>
      </w:hyperlink>
    </w:p>
    <w:p w14:paraId="634569F4" w14:textId="55A0656E" w:rsidR="00301D59" w:rsidRDefault="00301D59">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8541416" w:history="1">
        <w:r w:rsidRPr="001A1C62">
          <w:rPr>
            <w:rStyle w:val="Hipervnculo"/>
            <w:bCs/>
            <w:lang w:val="es-ES"/>
          </w:rPr>
          <w:t>7.3.</w:t>
        </w:r>
        <w:r>
          <w:rPr>
            <w:rFonts w:asciiTheme="minorHAnsi" w:eastAsiaTheme="minorEastAsia" w:hAnsiTheme="minorHAnsi"/>
            <w:szCs w:val="24"/>
            <w:lang w:val="es-ES" w:eastAsia="es-ES"/>
            <w14:ligatures w14:val="standardContextual"/>
          </w:rPr>
          <w:tab/>
        </w:r>
        <w:r w:rsidRPr="001A1C62">
          <w:rPr>
            <w:rStyle w:val="Hipervnculo"/>
          </w:rPr>
          <w:t>Caso de uso: consulta clínica</w:t>
        </w:r>
        <w:r>
          <w:rPr>
            <w:webHidden/>
          </w:rPr>
          <w:tab/>
        </w:r>
        <w:r>
          <w:rPr>
            <w:webHidden/>
          </w:rPr>
          <w:fldChar w:fldCharType="begin"/>
        </w:r>
        <w:r>
          <w:rPr>
            <w:webHidden/>
          </w:rPr>
          <w:instrText xml:space="preserve"> PAGEREF _Toc238541416 \h </w:instrText>
        </w:r>
        <w:r>
          <w:rPr>
            <w:webHidden/>
          </w:rPr>
        </w:r>
        <w:r>
          <w:rPr>
            <w:webHidden/>
          </w:rPr>
          <w:fldChar w:fldCharType="separate"/>
        </w:r>
        <w:r>
          <w:rPr>
            <w:webHidden/>
          </w:rPr>
          <w:t>57</w:t>
        </w:r>
        <w:r>
          <w:rPr>
            <w:webHidden/>
          </w:rPr>
          <w:fldChar w:fldCharType="end"/>
        </w:r>
      </w:hyperlink>
    </w:p>
    <w:p w14:paraId="78FE9AB7" w14:textId="4F1741F9" w:rsidR="00301D59" w:rsidRDefault="00301D59">
      <w:pPr>
        <w:pStyle w:val="TDC1"/>
        <w:rPr>
          <w:rFonts w:asciiTheme="minorHAnsi" w:eastAsiaTheme="minorEastAsia" w:hAnsiTheme="minorHAnsi"/>
          <w:b w:val="0"/>
          <w:noProof/>
          <w:kern w:val="2"/>
          <w:lang w:val="es-ES" w:eastAsia="es-ES"/>
          <w14:ligatures w14:val="standardContextual"/>
        </w:rPr>
      </w:pPr>
      <w:hyperlink w:anchor="_Toc238541417" w:history="1">
        <w:r w:rsidRPr="001A1C62">
          <w:rPr>
            <w:rStyle w:val="Hipervnculo"/>
            <w:noProof/>
            <w:lang w:val="es-ES"/>
          </w:rPr>
          <w:t>Validación y pruebas</w:t>
        </w:r>
        <w:r>
          <w:rPr>
            <w:noProof/>
            <w:webHidden/>
          </w:rPr>
          <w:tab/>
        </w:r>
        <w:r>
          <w:rPr>
            <w:noProof/>
            <w:webHidden/>
          </w:rPr>
          <w:fldChar w:fldCharType="begin"/>
        </w:r>
        <w:r>
          <w:rPr>
            <w:noProof/>
            <w:webHidden/>
          </w:rPr>
          <w:instrText xml:space="preserve"> PAGEREF _Toc238541417 \h </w:instrText>
        </w:r>
        <w:r>
          <w:rPr>
            <w:noProof/>
            <w:webHidden/>
          </w:rPr>
        </w:r>
        <w:r>
          <w:rPr>
            <w:noProof/>
            <w:webHidden/>
          </w:rPr>
          <w:fldChar w:fldCharType="separate"/>
        </w:r>
        <w:r>
          <w:rPr>
            <w:noProof/>
            <w:webHidden/>
          </w:rPr>
          <w:t>61</w:t>
        </w:r>
        <w:r>
          <w:rPr>
            <w:noProof/>
            <w:webHidden/>
          </w:rPr>
          <w:fldChar w:fldCharType="end"/>
        </w:r>
      </w:hyperlink>
    </w:p>
    <w:p w14:paraId="5A825FF5" w14:textId="32ACB632" w:rsidR="00301D59" w:rsidRDefault="00301D59">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8541418" w:history="1">
        <w:r w:rsidRPr="001A1C62">
          <w:rPr>
            <w:rStyle w:val="Hipervnculo"/>
            <w:bCs/>
          </w:rPr>
          <w:t>8.1.</w:t>
        </w:r>
        <w:r>
          <w:rPr>
            <w:rFonts w:asciiTheme="minorHAnsi" w:eastAsiaTheme="minorEastAsia" w:hAnsiTheme="minorHAnsi"/>
            <w:szCs w:val="24"/>
            <w:lang w:val="es-ES" w:eastAsia="es-ES"/>
            <w14:ligatures w14:val="standardContextual"/>
          </w:rPr>
          <w:tab/>
        </w:r>
        <w:r w:rsidRPr="001A1C62">
          <w:rPr>
            <w:rStyle w:val="Hipervnculo"/>
          </w:rPr>
          <w:t>Introducción y objetivos de la validación</w:t>
        </w:r>
        <w:r>
          <w:rPr>
            <w:webHidden/>
          </w:rPr>
          <w:tab/>
        </w:r>
        <w:r>
          <w:rPr>
            <w:webHidden/>
          </w:rPr>
          <w:fldChar w:fldCharType="begin"/>
        </w:r>
        <w:r>
          <w:rPr>
            <w:webHidden/>
          </w:rPr>
          <w:instrText xml:space="preserve"> PAGEREF _Toc238541418 \h </w:instrText>
        </w:r>
        <w:r>
          <w:rPr>
            <w:webHidden/>
          </w:rPr>
        </w:r>
        <w:r>
          <w:rPr>
            <w:webHidden/>
          </w:rPr>
          <w:fldChar w:fldCharType="separate"/>
        </w:r>
        <w:r>
          <w:rPr>
            <w:webHidden/>
          </w:rPr>
          <w:t>61</w:t>
        </w:r>
        <w:r>
          <w:rPr>
            <w:webHidden/>
          </w:rPr>
          <w:fldChar w:fldCharType="end"/>
        </w:r>
      </w:hyperlink>
    </w:p>
    <w:p w14:paraId="56A80F0C" w14:textId="0A3AEFE7" w:rsidR="00301D59" w:rsidRDefault="00301D59">
      <w:pPr>
        <w:pStyle w:val="TDC3"/>
        <w:tabs>
          <w:tab w:val="left" w:pos="1200"/>
          <w:tab w:val="right" w:leader="dot" w:pos="8771"/>
        </w:tabs>
        <w:rPr>
          <w:rFonts w:asciiTheme="minorHAnsi" w:eastAsiaTheme="minorEastAsia" w:hAnsiTheme="minorHAnsi"/>
          <w:szCs w:val="24"/>
          <w:lang w:val="es-ES" w:eastAsia="es-ES"/>
          <w14:ligatures w14:val="standardContextual"/>
        </w:rPr>
      </w:pPr>
      <w:hyperlink w:anchor="_Toc238541419" w:history="1">
        <w:r w:rsidRPr="001A1C62">
          <w:rPr>
            <w:rStyle w:val="Hipervnculo"/>
          </w:rPr>
          <w:t>8.1.1.</w:t>
        </w:r>
        <w:r>
          <w:rPr>
            <w:rFonts w:asciiTheme="minorHAnsi" w:eastAsiaTheme="minorEastAsia" w:hAnsiTheme="minorHAnsi"/>
            <w:szCs w:val="24"/>
            <w:lang w:val="es-ES" w:eastAsia="es-ES"/>
            <w14:ligatures w14:val="standardContextual"/>
          </w:rPr>
          <w:tab/>
        </w:r>
        <w:r w:rsidRPr="001A1C62">
          <w:rPr>
            <w:rStyle w:val="Hipervnculo"/>
          </w:rPr>
          <w:t>Estrategia y niveles de prueba</w:t>
        </w:r>
        <w:r>
          <w:rPr>
            <w:webHidden/>
          </w:rPr>
          <w:tab/>
        </w:r>
        <w:r>
          <w:rPr>
            <w:webHidden/>
          </w:rPr>
          <w:fldChar w:fldCharType="begin"/>
        </w:r>
        <w:r>
          <w:rPr>
            <w:webHidden/>
          </w:rPr>
          <w:instrText xml:space="preserve"> PAGEREF _Toc238541419 \h </w:instrText>
        </w:r>
        <w:r>
          <w:rPr>
            <w:webHidden/>
          </w:rPr>
        </w:r>
        <w:r>
          <w:rPr>
            <w:webHidden/>
          </w:rPr>
          <w:fldChar w:fldCharType="separate"/>
        </w:r>
        <w:r>
          <w:rPr>
            <w:webHidden/>
          </w:rPr>
          <w:t>61</w:t>
        </w:r>
        <w:r>
          <w:rPr>
            <w:webHidden/>
          </w:rPr>
          <w:fldChar w:fldCharType="end"/>
        </w:r>
      </w:hyperlink>
    </w:p>
    <w:p w14:paraId="08561F6C" w14:textId="5FC2A911" w:rsidR="00301D59" w:rsidRDefault="00301D59">
      <w:pPr>
        <w:pStyle w:val="TDC3"/>
        <w:tabs>
          <w:tab w:val="left" w:pos="1200"/>
          <w:tab w:val="right" w:leader="dot" w:pos="8771"/>
        </w:tabs>
        <w:rPr>
          <w:rFonts w:asciiTheme="minorHAnsi" w:eastAsiaTheme="minorEastAsia" w:hAnsiTheme="minorHAnsi"/>
          <w:szCs w:val="24"/>
          <w:lang w:val="es-ES" w:eastAsia="es-ES"/>
          <w14:ligatures w14:val="standardContextual"/>
        </w:rPr>
      </w:pPr>
      <w:hyperlink w:anchor="_Toc238541420" w:history="1">
        <w:r w:rsidRPr="001A1C62">
          <w:rPr>
            <w:rStyle w:val="Hipervnculo"/>
          </w:rPr>
          <w:t>8.1.2.</w:t>
        </w:r>
        <w:r>
          <w:rPr>
            <w:rFonts w:asciiTheme="minorHAnsi" w:eastAsiaTheme="minorEastAsia" w:hAnsiTheme="minorHAnsi"/>
            <w:szCs w:val="24"/>
            <w:lang w:val="es-ES" w:eastAsia="es-ES"/>
            <w14:ligatures w14:val="standardContextual"/>
          </w:rPr>
          <w:tab/>
        </w:r>
        <w:r w:rsidRPr="001A1C62">
          <w:rPr>
            <w:rStyle w:val="Hipervnculo"/>
          </w:rPr>
          <w:t>Pruebas funcionales y de robustez</w:t>
        </w:r>
        <w:r>
          <w:rPr>
            <w:webHidden/>
          </w:rPr>
          <w:tab/>
        </w:r>
        <w:r>
          <w:rPr>
            <w:webHidden/>
          </w:rPr>
          <w:fldChar w:fldCharType="begin"/>
        </w:r>
        <w:r>
          <w:rPr>
            <w:webHidden/>
          </w:rPr>
          <w:instrText xml:space="preserve"> PAGEREF _Toc238541420 \h </w:instrText>
        </w:r>
        <w:r>
          <w:rPr>
            <w:webHidden/>
          </w:rPr>
        </w:r>
        <w:r>
          <w:rPr>
            <w:webHidden/>
          </w:rPr>
          <w:fldChar w:fldCharType="separate"/>
        </w:r>
        <w:r>
          <w:rPr>
            <w:webHidden/>
          </w:rPr>
          <w:t>62</w:t>
        </w:r>
        <w:r>
          <w:rPr>
            <w:webHidden/>
          </w:rPr>
          <w:fldChar w:fldCharType="end"/>
        </w:r>
      </w:hyperlink>
    </w:p>
    <w:p w14:paraId="6B002076" w14:textId="3659AAA5" w:rsidR="00301D59" w:rsidRDefault="00301D59">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8541421" w:history="1">
        <w:r w:rsidRPr="001A1C62">
          <w:rPr>
            <w:rStyle w:val="Hipervnculo"/>
            <w:bCs/>
          </w:rPr>
          <w:t>8.2.</w:t>
        </w:r>
        <w:r>
          <w:rPr>
            <w:rFonts w:asciiTheme="minorHAnsi" w:eastAsiaTheme="minorEastAsia" w:hAnsiTheme="minorHAnsi"/>
            <w:szCs w:val="24"/>
            <w:lang w:val="es-ES" w:eastAsia="es-ES"/>
            <w14:ligatures w14:val="standardContextual"/>
          </w:rPr>
          <w:tab/>
        </w:r>
        <w:r w:rsidRPr="001A1C62">
          <w:rPr>
            <w:rStyle w:val="Hipervnculo"/>
          </w:rPr>
          <w:t>Diseño de la evaluación experimental</w:t>
        </w:r>
        <w:r>
          <w:rPr>
            <w:webHidden/>
          </w:rPr>
          <w:tab/>
        </w:r>
        <w:r>
          <w:rPr>
            <w:webHidden/>
          </w:rPr>
          <w:fldChar w:fldCharType="begin"/>
        </w:r>
        <w:r>
          <w:rPr>
            <w:webHidden/>
          </w:rPr>
          <w:instrText xml:space="preserve"> PAGEREF _Toc238541421 \h </w:instrText>
        </w:r>
        <w:r>
          <w:rPr>
            <w:webHidden/>
          </w:rPr>
        </w:r>
        <w:r>
          <w:rPr>
            <w:webHidden/>
          </w:rPr>
          <w:fldChar w:fldCharType="separate"/>
        </w:r>
        <w:r>
          <w:rPr>
            <w:webHidden/>
          </w:rPr>
          <w:t>62</w:t>
        </w:r>
        <w:r>
          <w:rPr>
            <w:webHidden/>
          </w:rPr>
          <w:fldChar w:fldCharType="end"/>
        </w:r>
      </w:hyperlink>
    </w:p>
    <w:p w14:paraId="7EEA51D7" w14:textId="3D3311DE" w:rsidR="00301D59" w:rsidRDefault="00301D59">
      <w:pPr>
        <w:pStyle w:val="TDC3"/>
        <w:tabs>
          <w:tab w:val="left" w:pos="1200"/>
          <w:tab w:val="right" w:leader="dot" w:pos="8771"/>
        </w:tabs>
        <w:rPr>
          <w:rFonts w:asciiTheme="minorHAnsi" w:eastAsiaTheme="minorEastAsia" w:hAnsiTheme="minorHAnsi"/>
          <w:szCs w:val="24"/>
          <w:lang w:val="es-ES" w:eastAsia="es-ES"/>
          <w14:ligatures w14:val="standardContextual"/>
        </w:rPr>
      </w:pPr>
      <w:hyperlink w:anchor="_Toc238541422" w:history="1">
        <w:r w:rsidRPr="001A1C62">
          <w:rPr>
            <w:rStyle w:val="Hipervnculo"/>
          </w:rPr>
          <w:t>8.2.1.</w:t>
        </w:r>
        <w:r>
          <w:rPr>
            <w:rFonts w:asciiTheme="minorHAnsi" w:eastAsiaTheme="minorEastAsia" w:hAnsiTheme="minorHAnsi"/>
            <w:szCs w:val="24"/>
            <w:lang w:val="es-ES" w:eastAsia="es-ES"/>
            <w14:ligatures w14:val="standardContextual"/>
          </w:rPr>
          <w:tab/>
        </w:r>
        <w:r w:rsidRPr="001A1C62">
          <w:rPr>
            <w:rStyle w:val="Hipervnculo"/>
          </w:rPr>
          <w:t>Los cinco enfoques comparados</w:t>
        </w:r>
        <w:r>
          <w:rPr>
            <w:webHidden/>
          </w:rPr>
          <w:tab/>
        </w:r>
        <w:r>
          <w:rPr>
            <w:webHidden/>
          </w:rPr>
          <w:fldChar w:fldCharType="begin"/>
        </w:r>
        <w:r>
          <w:rPr>
            <w:webHidden/>
          </w:rPr>
          <w:instrText xml:space="preserve"> PAGEREF _Toc238541422 \h </w:instrText>
        </w:r>
        <w:r>
          <w:rPr>
            <w:webHidden/>
          </w:rPr>
        </w:r>
        <w:r>
          <w:rPr>
            <w:webHidden/>
          </w:rPr>
          <w:fldChar w:fldCharType="separate"/>
        </w:r>
        <w:r>
          <w:rPr>
            <w:webHidden/>
          </w:rPr>
          <w:t>62</w:t>
        </w:r>
        <w:r>
          <w:rPr>
            <w:webHidden/>
          </w:rPr>
          <w:fldChar w:fldCharType="end"/>
        </w:r>
      </w:hyperlink>
    </w:p>
    <w:p w14:paraId="7E52926C" w14:textId="42F9CC15" w:rsidR="00301D59" w:rsidRDefault="00301D59">
      <w:pPr>
        <w:pStyle w:val="TDC3"/>
        <w:tabs>
          <w:tab w:val="left" w:pos="1200"/>
          <w:tab w:val="right" w:leader="dot" w:pos="8771"/>
        </w:tabs>
        <w:rPr>
          <w:rFonts w:asciiTheme="minorHAnsi" w:eastAsiaTheme="minorEastAsia" w:hAnsiTheme="minorHAnsi"/>
          <w:szCs w:val="24"/>
          <w:lang w:val="es-ES" w:eastAsia="es-ES"/>
          <w14:ligatures w14:val="standardContextual"/>
        </w:rPr>
      </w:pPr>
      <w:hyperlink w:anchor="_Toc238541423" w:history="1">
        <w:r w:rsidRPr="001A1C62">
          <w:rPr>
            <w:rStyle w:val="Hipervnculo"/>
          </w:rPr>
          <w:t>8.2.2.</w:t>
        </w:r>
        <w:r>
          <w:rPr>
            <w:rFonts w:asciiTheme="minorHAnsi" w:eastAsiaTheme="minorEastAsia" w:hAnsiTheme="minorHAnsi"/>
            <w:szCs w:val="24"/>
            <w:lang w:val="es-ES" w:eastAsia="es-ES"/>
            <w14:ligatures w14:val="standardContextual"/>
          </w:rPr>
          <w:tab/>
        </w:r>
        <w:r w:rsidRPr="001A1C62">
          <w:rPr>
            <w:rStyle w:val="Hipervnculo"/>
          </w:rPr>
          <w:t>Batería de preguntas</w:t>
        </w:r>
        <w:r>
          <w:rPr>
            <w:webHidden/>
          </w:rPr>
          <w:tab/>
        </w:r>
        <w:r>
          <w:rPr>
            <w:webHidden/>
          </w:rPr>
          <w:fldChar w:fldCharType="begin"/>
        </w:r>
        <w:r>
          <w:rPr>
            <w:webHidden/>
          </w:rPr>
          <w:instrText xml:space="preserve"> PAGEREF _Toc238541423 \h </w:instrText>
        </w:r>
        <w:r>
          <w:rPr>
            <w:webHidden/>
          </w:rPr>
        </w:r>
        <w:r>
          <w:rPr>
            <w:webHidden/>
          </w:rPr>
          <w:fldChar w:fldCharType="separate"/>
        </w:r>
        <w:r>
          <w:rPr>
            <w:webHidden/>
          </w:rPr>
          <w:t>62</w:t>
        </w:r>
        <w:r>
          <w:rPr>
            <w:webHidden/>
          </w:rPr>
          <w:fldChar w:fldCharType="end"/>
        </w:r>
      </w:hyperlink>
    </w:p>
    <w:p w14:paraId="40C83A09" w14:textId="057A1CC9" w:rsidR="00301D59" w:rsidRDefault="00301D59">
      <w:pPr>
        <w:pStyle w:val="TDC3"/>
        <w:tabs>
          <w:tab w:val="left" w:pos="1200"/>
          <w:tab w:val="right" w:leader="dot" w:pos="8771"/>
        </w:tabs>
        <w:rPr>
          <w:rFonts w:asciiTheme="minorHAnsi" w:eastAsiaTheme="minorEastAsia" w:hAnsiTheme="minorHAnsi"/>
          <w:szCs w:val="24"/>
          <w:lang w:val="es-ES" w:eastAsia="es-ES"/>
          <w14:ligatures w14:val="standardContextual"/>
        </w:rPr>
      </w:pPr>
      <w:hyperlink w:anchor="_Toc238541424" w:history="1">
        <w:r w:rsidRPr="001A1C62">
          <w:rPr>
            <w:rStyle w:val="Hipervnculo"/>
          </w:rPr>
          <w:t>8.2.3.</w:t>
        </w:r>
        <w:r>
          <w:rPr>
            <w:rFonts w:asciiTheme="minorHAnsi" w:eastAsiaTheme="minorEastAsia" w:hAnsiTheme="minorHAnsi"/>
            <w:szCs w:val="24"/>
            <w:lang w:val="es-ES" w:eastAsia="es-ES"/>
            <w14:ligatures w14:val="standardContextual"/>
          </w:rPr>
          <w:tab/>
        </w:r>
        <w:r w:rsidRPr="001A1C62">
          <w:rPr>
            <w:rStyle w:val="Hipervnculo"/>
          </w:rPr>
          <w:t>Generación automática de la batería</w:t>
        </w:r>
        <w:r>
          <w:rPr>
            <w:webHidden/>
          </w:rPr>
          <w:tab/>
        </w:r>
        <w:r>
          <w:rPr>
            <w:webHidden/>
          </w:rPr>
          <w:fldChar w:fldCharType="begin"/>
        </w:r>
        <w:r>
          <w:rPr>
            <w:webHidden/>
          </w:rPr>
          <w:instrText xml:space="preserve"> PAGEREF _Toc238541424 \h </w:instrText>
        </w:r>
        <w:r>
          <w:rPr>
            <w:webHidden/>
          </w:rPr>
        </w:r>
        <w:r>
          <w:rPr>
            <w:webHidden/>
          </w:rPr>
          <w:fldChar w:fldCharType="separate"/>
        </w:r>
        <w:r>
          <w:rPr>
            <w:webHidden/>
          </w:rPr>
          <w:t>63</w:t>
        </w:r>
        <w:r>
          <w:rPr>
            <w:webHidden/>
          </w:rPr>
          <w:fldChar w:fldCharType="end"/>
        </w:r>
      </w:hyperlink>
    </w:p>
    <w:p w14:paraId="5C674E66" w14:textId="2ECD4422" w:rsidR="00301D59" w:rsidRDefault="00301D59">
      <w:pPr>
        <w:pStyle w:val="TDC3"/>
        <w:tabs>
          <w:tab w:val="left" w:pos="1440"/>
          <w:tab w:val="right" w:leader="dot" w:pos="8771"/>
        </w:tabs>
        <w:rPr>
          <w:rFonts w:asciiTheme="minorHAnsi" w:eastAsiaTheme="minorEastAsia" w:hAnsiTheme="minorHAnsi"/>
          <w:szCs w:val="24"/>
          <w:lang w:val="es-ES" w:eastAsia="es-ES"/>
          <w14:ligatures w14:val="standardContextual"/>
        </w:rPr>
      </w:pPr>
      <w:hyperlink w:anchor="_Toc238541425" w:history="1">
        <w:r w:rsidRPr="001A1C62">
          <w:rPr>
            <w:rStyle w:val="Hipervnculo"/>
          </w:rPr>
          <w:t>8.2.4.</w:t>
        </w:r>
        <w:r>
          <w:rPr>
            <w:rFonts w:asciiTheme="minorHAnsi" w:eastAsiaTheme="minorEastAsia" w:hAnsiTheme="minorHAnsi"/>
            <w:szCs w:val="24"/>
            <w:lang w:val="es-ES" w:eastAsia="es-ES"/>
            <w14:ligatures w14:val="standardContextual"/>
          </w:rPr>
          <w:tab/>
        </w:r>
        <w:r w:rsidRPr="001A1C62">
          <w:rPr>
            <w:rStyle w:val="Hipervnculo"/>
          </w:rPr>
          <w:t>La verdad de referencia (gold)</w:t>
        </w:r>
        <w:r>
          <w:rPr>
            <w:webHidden/>
          </w:rPr>
          <w:tab/>
        </w:r>
        <w:r>
          <w:rPr>
            <w:webHidden/>
          </w:rPr>
          <w:fldChar w:fldCharType="begin"/>
        </w:r>
        <w:r>
          <w:rPr>
            <w:webHidden/>
          </w:rPr>
          <w:instrText xml:space="preserve"> PAGEREF _Toc238541425 \h </w:instrText>
        </w:r>
        <w:r>
          <w:rPr>
            <w:webHidden/>
          </w:rPr>
        </w:r>
        <w:r>
          <w:rPr>
            <w:webHidden/>
          </w:rPr>
          <w:fldChar w:fldCharType="separate"/>
        </w:r>
        <w:r>
          <w:rPr>
            <w:webHidden/>
          </w:rPr>
          <w:t>64</w:t>
        </w:r>
        <w:r>
          <w:rPr>
            <w:webHidden/>
          </w:rPr>
          <w:fldChar w:fldCharType="end"/>
        </w:r>
      </w:hyperlink>
    </w:p>
    <w:p w14:paraId="023784D0" w14:textId="20E3777A" w:rsidR="00301D59" w:rsidRDefault="00301D59">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8541426" w:history="1">
        <w:r w:rsidRPr="001A1C62">
          <w:rPr>
            <w:rStyle w:val="Hipervnculo"/>
            <w:bCs/>
          </w:rPr>
          <w:t>8.3.</w:t>
        </w:r>
        <w:r>
          <w:rPr>
            <w:rFonts w:asciiTheme="minorHAnsi" w:eastAsiaTheme="minorEastAsia" w:hAnsiTheme="minorHAnsi"/>
            <w:szCs w:val="24"/>
            <w:lang w:val="es-ES" w:eastAsia="es-ES"/>
            <w14:ligatures w14:val="standardContextual"/>
          </w:rPr>
          <w:tab/>
        </w:r>
        <w:r w:rsidRPr="001A1C62">
          <w:rPr>
            <w:rStyle w:val="Hipervnculo"/>
          </w:rPr>
          <w:t>Métricas</w:t>
        </w:r>
        <w:r>
          <w:rPr>
            <w:webHidden/>
          </w:rPr>
          <w:tab/>
        </w:r>
        <w:r>
          <w:rPr>
            <w:webHidden/>
          </w:rPr>
          <w:fldChar w:fldCharType="begin"/>
        </w:r>
        <w:r>
          <w:rPr>
            <w:webHidden/>
          </w:rPr>
          <w:instrText xml:space="preserve"> PAGEREF _Toc238541426 \h </w:instrText>
        </w:r>
        <w:r>
          <w:rPr>
            <w:webHidden/>
          </w:rPr>
        </w:r>
        <w:r>
          <w:rPr>
            <w:webHidden/>
          </w:rPr>
          <w:fldChar w:fldCharType="separate"/>
        </w:r>
        <w:r>
          <w:rPr>
            <w:webHidden/>
          </w:rPr>
          <w:t>65</w:t>
        </w:r>
        <w:r>
          <w:rPr>
            <w:webHidden/>
          </w:rPr>
          <w:fldChar w:fldCharType="end"/>
        </w:r>
      </w:hyperlink>
    </w:p>
    <w:p w14:paraId="26EEC64D" w14:textId="1910C28F" w:rsidR="00301D59" w:rsidRDefault="00301D59">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8541427" w:history="1">
        <w:r w:rsidRPr="001A1C62">
          <w:rPr>
            <w:rStyle w:val="Hipervnculo"/>
            <w:bCs/>
          </w:rPr>
          <w:t>8.4.</w:t>
        </w:r>
        <w:r>
          <w:rPr>
            <w:rFonts w:asciiTheme="minorHAnsi" w:eastAsiaTheme="minorEastAsia" w:hAnsiTheme="minorHAnsi"/>
            <w:szCs w:val="24"/>
            <w:lang w:val="es-ES" w:eastAsia="es-ES"/>
            <w14:ligatures w14:val="standardContextual"/>
          </w:rPr>
          <w:tab/>
        </w:r>
        <w:r w:rsidRPr="001A1C62">
          <w:rPr>
            <w:rStyle w:val="Hipervnculo"/>
          </w:rPr>
          <w:t>Entorno experimental y reproducibilidad</w:t>
        </w:r>
        <w:r>
          <w:rPr>
            <w:webHidden/>
          </w:rPr>
          <w:tab/>
        </w:r>
        <w:r>
          <w:rPr>
            <w:webHidden/>
          </w:rPr>
          <w:fldChar w:fldCharType="begin"/>
        </w:r>
        <w:r>
          <w:rPr>
            <w:webHidden/>
          </w:rPr>
          <w:instrText xml:space="preserve"> PAGEREF _Toc238541427 \h </w:instrText>
        </w:r>
        <w:r>
          <w:rPr>
            <w:webHidden/>
          </w:rPr>
        </w:r>
        <w:r>
          <w:rPr>
            <w:webHidden/>
          </w:rPr>
          <w:fldChar w:fldCharType="separate"/>
        </w:r>
        <w:r>
          <w:rPr>
            <w:webHidden/>
          </w:rPr>
          <w:t>65</w:t>
        </w:r>
        <w:r>
          <w:rPr>
            <w:webHidden/>
          </w:rPr>
          <w:fldChar w:fldCharType="end"/>
        </w:r>
      </w:hyperlink>
    </w:p>
    <w:p w14:paraId="313A4E4B" w14:textId="566ECC5E" w:rsidR="00301D59" w:rsidRDefault="00301D59">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8541428" w:history="1">
        <w:r w:rsidRPr="001A1C62">
          <w:rPr>
            <w:rStyle w:val="Hipervnculo"/>
            <w:bCs/>
          </w:rPr>
          <w:t>8.5.</w:t>
        </w:r>
        <w:r>
          <w:rPr>
            <w:rFonts w:asciiTheme="minorHAnsi" w:eastAsiaTheme="minorEastAsia" w:hAnsiTheme="minorHAnsi"/>
            <w:szCs w:val="24"/>
            <w:lang w:val="es-ES" w:eastAsia="es-ES"/>
            <w14:ligatures w14:val="standardContextual"/>
          </w:rPr>
          <w:tab/>
        </w:r>
        <w:r w:rsidRPr="001A1C62">
          <w:rPr>
            <w:rStyle w:val="Hipervnculo"/>
          </w:rPr>
          <w:t>Resultados</w:t>
        </w:r>
        <w:r>
          <w:rPr>
            <w:webHidden/>
          </w:rPr>
          <w:tab/>
        </w:r>
        <w:r>
          <w:rPr>
            <w:webHidden/>
          </w:rPr>
          <w:fldChar w:fldCharType="begin"/>
        </w:r>
        <w:r>
          <w:rPr>
            <w:webHidden/>
          </w:rPr>
          <w:instrText xml:space="preserve"> PAGEREF _Toc238541428 \h </w:instrText>
        </w:r>
        <w:r>
          <w:rPr>
            <w:webHidden/>
          </w:rPr>
        </w:r>
        <w:r>
          <w:rPr>
            <w:webHidden/>
          </w:rPr>
          <w:fldChar w:fldCharType="separate"/>
        </w:r>
        <w:r>
          <w:rPr>
            <w:webHidden/>
          </w:rPr>
          <w:t>66</w:t>
        </w:r>
        <w:r>
          <w:rPr>
            <w:webHidden/>
          </w:rPr>
          <w:fldChar w:fldCharType="end"/>
        </w:r>
      </w:hyperlink>
    </w:p>
    <w:p w14:paraId="24DA6751" w14:textId="521DEE6D" w:rsidR="00301D59" w:rsidRDefault="00301D59">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8541429" w:history="1">
        <w:r w:rsidRPr="001A1C62">
          <w:rPr>
            <w:rStyle w:val="Hipervnculo"/>
            <w:bCs/>
          </w:rPr>
          <w:t>8.6.</w:t>
        </w:r>
        <w:r>
          <w:rPr>
            <w:rFonts w:asciiTheme="minorHAnsi" w:eastAsiaTheme="minorEastAsia" w:hAnsiTheme="minorHAnsi"/>
            <w:szCs w:val="24"/>
            <w:lang w:val="es-ES" w:eastAsia="es-ES"/>
            <w14:ligatures w14:val="standardContextual"/>
          </w:rPr>
          <w:tab/>
        </w:r>
        <w:r w:rsidRPr="001A1C62">
          <w:rPr>
            <w:rStyle w:val="Hipervnculo"/>
          </w:rPr>
          <w:t>Análisis y discusión</w:t>
        </w:r>
        <w:r>
          <w:rPr>
            <w:webHidden/>
          </w:rPr>
          <w:tab/>
        </w:r>
        <w:r>
          <w:rPr>
            <w:webHidden/>
          </w:rPr>
          <w:fldChar w:fldCharType="begin"/>
        </w:r>
        <w:r>
          <w:rPr>
            <w:webHidden/>
          </w:rPr>
          <w:instrText xml:space="preserve"> PAGEREF _Toc238541429 \h </w:instrText>
        </w:r>
        <w:r>
          <w:rPr>
            <w:webHidden/>
          </w:rPr>
        </w:r>
        <w:r>
          <w:rPr>
            <w:webHidden/>
          </w:rPr>
          <w:fldChar w:fldCharType="separate"/>
        </w:r>
        <w:r>
          <w:rPr>
            <w:webHidden/>
          </w:rPr>
          <w:t>67</w:t>
        </w:r>
        <w:r>
          <w:rPr>
            <w:webHidden/>
          </w:rPr>
          <w:fldChar w:fldCharType="end"/>
        </w:r>
      </w:hyperlink>
    </w:p>
    <w:p w14:paraId="69BA609F" w14:textId="6D469299" w:rsidR="00301D59" w:rsidRDefault="00301D59">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8541430" w:history="1">
        <w:r w:rsidRPr="001A1C62">
          <w:rPr>
            <w:rStyle w:val="Hipervnculo"/>
            <w:bCs/>
          </w:rPr>
          <w:t>8.7.</w:t>
        </w:r>
        <w:r>
          <w:rPr>
            <w:rFonts w:asciiTheme="minorHAnsi" w:eastAsiaTheme="minorEastAsia" w:hAnsiTheme="minorHAnsi"/>
            <w:szCs w:val="24"/>
            <w:lang w:val="es-ES" w:eastAsia="es-ES"/>
            <w14:ligatures w14:val="standardContextual"/>
          </w:rPr>
          <w:tab/>
        </w:r>
        <w:r w:rsidRPr="001A1C62">
          <w:rPr>
            <w:rStyle w:val="Hipervnculo"/>
          </w:rPr>
          <w:t>Amenazas a la validez y limitaciones</w:t>
        </w:r>
        <w:r>
          <w:rPr>
            <w:webHidden/>
          </w:rPr>
          <w:tab/>
        </w:r>
        <w:r>
          <w:rPr>
            <w:webHidden/>
          </w:rPr>
          <w:fldChar w:fldCharType="begin"/>
        </w:r>
        <w:r>
          <w:rPr>
            <w:webHidden/>
          </w:rPr>
          <w:instrText xml:space="preserve"> PAGEREF _Toc238541430 \h </w:instrText>
        </w:r>
        <w:r>
          <w:rPr>
            <w:webHidden/>
          </w:rPr>
        </w:r>
        <w:r>
          <w:rPr>
            <w:webHidden/>
          </w:rPr>
          <w:fldChar w:fldCharType="separate"/>
        </w:r>
        <w:r>
          <w:rPr>
            <w:webHidden/>
          </w:rPr>
          <w:t>68</w:t>
        </w:r>
        <w:r>
          <w:rPr>
            <w:webHidden/>
          </w:rPr>
          <w:fldChar w:fldCharType="end"/>
        </w:r>
      </w:hyperlink>
    </w:p>
    <w:p w14:paraId="2E199791" w14:textId="209E6B83" w:rsidR="00301D59" w:rsidRDefault="00301D59">
      <w:pPr>
        <w:pStyle w:val="TDC1"/>
        <w:rPr>
          <w:rFonts w:asciiTheme="minorHAnsi" w:eastAsiaTheme="minorEastAsia" w:hAnsiTheme="minorHAnsi"/>
          <w:b w:val="0"/>
          <w:noProof/>
          <w:kern w:val="2"/>
          <w:lang w:val="es-ES" w:eastAsia="es-ES"/>
          <w14:ligatures w14:val="standardContextual"/>
        </w:rPr>
      </w:pPr>
      <w:hyperlink w:anchor="_Toc238541431" w:history="1">
        <w:r w:rsidRPr="001A1C62">
          <w:rPr>
            <w:rStyle w:val="Hipervnculo"/>
            <w:noProof/>
            <w:lang w:val="en-US"/>
          </w:rPr>
          <w:t>Conclusiones y líneas futuras</w:t>
        </w:r>
        <w:r>
          <w:rPr>
            <w:noProof/>
            <w:webHidden/>
          </w:rPr>
          <w:tab/>
        </w:r>
        <w:r>
          <w:rPr>
            <w:noProof/>
            <w:webHidden/>
          </w:rPr>
          <w:fldChar w:fldCharType="begin"/>
        </w:r>
        <w:r>
          <w:rPr>
            <w:noProof/>
            <w:webHidden/>
          </w:rPr>
          <w:instrText xml:space="preserve"> PAGEREF _Toc238541431 \h </w:instrText>
        </w:r>
        <w:r>
          <w:rPr>
            <w:noProof/>
            <w:webHidden/>
          </w:rPr>
        </w:r>
        <w:r>
          <w:rPr>
            <w:noProof/>
            <w:webHidden/>
          </w:rPr>
          <w:fldChar w:fldCharType="separate"/>
        </w:r>
        <w:r>
          <w:rPr>
            <w:noProof/>
            <w:webHidden/>
          </w:rPr>
          <w:t>70</w:t>
        </w:r>
        <w:r>
          <w:rPr>
            <w:noProof/>
            <w:webHidden/>
          </w:rPr>
          <w:fldChar w:fldCharType="end"/>
        </w:r>
      </w:hyperlink>
    </w:p>
    <w:p w14:paraId="26D86D6B" w14:textId="288B24D3" w:rsidR="00301D59" w:rsidRDefault="00301D59">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8541432" w:history="1">
        <w:r w:rsidRPr="001A1C62">
          <w:rPr>
            <w:rStyle w:val="Hipervnculo"/>
            <w:bCs/>
          </w:rPr>
          <w:t>9.1.</w:t>
        </w:r>
        <w:r>
          <w:rPr>
            <w:rFonts w:asciiTheme="minorHAnsi" w:eastAsiaTheme="minorEastAsia" w:hAnsiTheme="minorHAnsi"/>
            <w:szCs w:val="24"/>
            <w:lang w:val="es-ES" w:eastAsia="es-ES"/>
            <w14:ligatures w14:val="standardContextual"/>
          </w:rPr>
          <w:tab/>
        </w:r>
        <w:r w:rsidRPr="001A1C62">
          <w:rPr>
            <w:rStyle w:val="Hipervnculo"/>
          </w:rPr>
          <w:t>Conclusiones</w:t>
        </w:r>
        <w:r>
          <w:rPr>
            <w:webHidden/>
          </w:rPr>
          <w:tab/>
        </w:r>
        <w:r>
          <w:rPr>
            <w:webHidden/>
          </w:rPr>
          <w:fldChar w:fldCharType="begin"/>
        </w:r>
        <w:r>
          <w:rPr>
            <w:webHidden/>
          </w:rPr>
          <w:instrText xml:space="preserve"> PAGEREF _Toc238541432 \h </w:instrText>
        </w:r>
        <w:r>
          <w:rPr>
            <w:webHidden/>
          </w:rPr>
        </w:r>
        <w:r>
          <w:rPr>
            <w:webHidden/>
          </w:rPr>
          <w:fldChar w:fldCharType="separate"/>
        </w:r>
        <w:r>
          <w:rPr>
            <w:webHidden/>
          </w:rPr>
          <w:t>70</w:t>
        </w:r>
        <w:r>
          <w:rPr>
            <w:webHidden/>
          </w:rPr>
          <w:fldChar w:fldCharType="end"/>
        </w:r>
      </w:hyperlink>
    </w:p>
    <w:p w14:paraId="57EA703F" w14:textId="7BD13323" w:rsidR="00301D59" w:rsidRDefault="00301D59">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8541433" w:history="1">
        <w:r w:rsidRPr="001A1C62">
          <w:rPr>
            <w:rStyle w:val="Hipervnculo"/>
            <w:bCs/>
          </w:rPr>
          <w:t>9.2.</w:t>
        </w:r>
        <w:r>
          <w:rPr>
            <w:rFonts w:asciiTheme="minorHAnsi" w:eastAsiaTheme="minorEastAsia" w:hAnsiTheme="minorHAnsi"/>
            <w:szCs w:val="24"/>
            <w:lang w:val="es-ES" w:eastAsia="es-ES"/>
            <w14:ligatures w14:val="standardContextual"/>
          </w:rPr>
          <w:tab/>
        </w:r>
        <w:r w:rsidRPr="001A1C62">
          <w:rPr>
            <w:rStyle w:val="Hipervnculo"/>
          </w:rPr>
          <w:t>Líneas futuras</w:t>
        </w:r>
        <w:r>
          <w:rPr>
            <w:webHidden/>
          </w:rPr>
          <w:tab/>
        </w:r>
        <w:r>
          <w:rPr>
            <w:webHidden/>
          </w:rPr>
          <w:fldChar w:fldCharType="begin"/>
        </w:r>
        <w:r>
          <w:rPr>
            <w:webHidden/>
          </w:rPr>
          <w:instrText xml:space="preserve"> PAGEREF _Toc238541433 \h </w:instrText>
        </w:r>
        <w:r>
          <w:rPr>
            <w:webHidden/>
          </w:rPr>
        </w:r>
        <w:r>
          <w:rPr>
            <w:webHidden/>
          </w:rPr>
          <w:fldChar w:fldCharType="separate"/>
        </w:r>
        <w:r>
          <w:rPr>
            <w:webHidden/>
          </w:rPr>
          <w:t>71</w:t>
        </w:r>
        <w:r>
          <w:rPr>
            <w:webHidden/>
          </w:rPr>
          <w:fldChar w:fldCharType="end"/>
        </w:r>
      </w:hyperlink>
    </w:p>
    <w:p w14:paraId="57E0FA93" w14:textId="5ADBB1EA" w:rsidR="00301D59" w:rsidRDefault="00301D59">
      <w:pPr>
        <w:pStyle w:val="TDC1"/>
        <w:rPr>
          <w:rFonts w:asciiTheme="minorHAnsi" w:eastAsiaTheme="minorEastAsia" w:hAnsiTheme="minorHAnsi"/>
          <w:b w:val="0"/>
          <w:noProof/>
          <w:kern w:val="2"/>
          <w:lang w:val="es-ES" w:eastAsia="es-ES"/>
          <w14:ligatures w14:val="standardContextual"/>
        </w:rPr>
      </w:pPr>
      <w:hyperlink w:anchor="_Toc238541434" w:history="1">
        <w:r w:rsidRPr="001A1C62">
          <w:rPr>
            <w:rStyle w:val="Hipervnculo"/>
            <w:noProof/>
            <w:lang w:val="en-US"/>
          </w:rPr>
          <w:t>Referencias</w:t>
        </w:r>
        <w:r>
          <w:rPr>
            <w:noProof/>
            <w:webHidden/>
          </w:rPr>
          <w:tab/>
        </w:r>
        <w:r>
          <w:rPr>
            <w:noProof/>
            <w:webHidden/>
          </w:rPr>
          <w:fldChar w:fldCharType="begin"/>
        </w:r>
        <w:r>
          <w:rPr>
            <w:noProof/>
            <w:webHidden/>
          </w:rPr>
          <w:instrText xml:space="preserve"> PAGEREF _Toc238541434 \h </w:instrText>
        </w:r>
        <w:r>
          <w:rPr>
            <w:noProof/>
            <w:webHidden/>
          </w:rPr>
        </w:r>
        <w:r>
          <w:rPr>
            <w:noProof/>
            <w:webHidden/>
          </w:rPr>
          <w:fldChar w:fldCharType="separate"/>
        </w:r>
        <w:r>
          <w:rPr>
            <w:noProof/>
            <w:webHidden/>
          </w:rPr>
          <w:t>74</w:t>
        </w:r>
        <w:r>
          <w:rPr>
            <w:noProof/>
            <w:webHidden/>
          </w:rPr>
          <w:fldChar w:fldCharType="end"/>
        </w:r>
      </w:hyperlink>
    </w:p>
    <w:p w14:paraId="6CF9C380" w14:textId="2F1D75C6" w:rsidR="00301D59" w:rsidRDefault="00301D59">
      <w:pPr>
        <w:pStyle w:val="TDC1"/>
        <w:rPr>
          <w:rFonts w:asciiTheme="minorHAnsi" w:eastAsiaTheme="minorEastAsia" w:hAnsiTheme="minorHAnsi"/>
          <w:b w:val="0"/>
          <w:noProof/>
          <w:kern w:val="2"/>
          <w:lang w:val="es-ES" w:eastAsia="es-ES"/>
          <w14:ligatures w14:val="standardContextual"/>
        </w:rPr>
      </w:pPr>
      <w:hyperlink w:anchor="_Toc238541435" w:history="1">
        <w:r w:rsidRPr="001A1C62">
          <w:rPr>
            <w:rStyle w:val="Hipervnculo"/>
            <w:noProof/>
            <w:lang w:val="en-US"/>
          </w:rPr>
          <w:t>Apéndice A.</w:t>
        </w:r>
        <w:r>
          <w:rPr>
            <w:noProof/>
            <w:webHidden/>
          </w:rPr>
          <w:tab/>
        </w:r>
        <w:r>
          <w:rPr>
            <w:noProof/>
            <w:webHidden/>
          </w:rPr>
          <w:fldChar w:fldCharType="begin"/>
        </w:r>
        <w:r>
          <w:rPr>
            <w:noProof/>
            <w:webHidden/>
          </w:rPr>
          <w:instrText xml:space="preserve"> PAGEREF _Toc238541435 \h </w:instrText>
        </w:r>
        <w:r>
          <w:rPr>
            <w:noProof/>
            <w:webHidden/>
          </w:rPr>
        </w:r>
        <w:r>
          <w:rPr>
            <w:noProof/>
            <w:webHidden/>
          </w:rPr>
          <w:fldChar w:fldCharType="separate"/>
        </w:r>
        <w:r>
          <w:rPr>
            <w:noProof/>
            <w:webHidden/>
          </w:rPr>
          <w:t>79</w:t>
        </w:r>
        <w:r>
          <w:rPr>
            <w:noProof/>
            <w:webHidden/>
          </w:rPr>
          <w:fldChar w:fldCharType="end"/>
        </w:r>
      </w:hyperlink>
    </w:p>
    <w:p w14:paraId="44CDE722" w14:textId="4F2D8426" w:rsidR="00301D59" w:rsidRDefault="00301D59">
      <w:pPr>
        <w:pStyle w:val="TDC1"/>
        <w:rPr>
          <w:rFonts w:asciiTheme="minorHAnsi" w:eastAsiaTheme="minorEastAsia" w:hAnsiTheme="minorHAnsi"/>
          <w:b w:val="0"/>
          <w:noProof/>
          <w:kern w:val="2"/>
          <w:lang w:val="es-ES" w:eastAsia="es-ES"/>
          <w14:ligatures w14:val="standardContextual"/>
        </w:rPr>
      </w:pPr>
      <w:hyperlink w:anchor="_Toc238541436" w:history="1">
        <w:r w:rsidRPr="001A1C62">
          <w:rPr>
            <w:rStyle w:val="Hipervnculo"/>
            <w:noProof/>
            <w:lang w:val="es-ES"/>
          </w:rPr>
          <w:t>Manual de Usuario</w:t>
        </w:r>
        <w:r>
          <w:rPr>
            <w:noProof/>
            <w:webHidden/>
          </w:rPr>
          <w:tab/>
        </w:r>
        <w:r>
          <w:rPr>
            <w:noProof/>
            <w:webHidden/>
          </w:rPr>
          <w:fldChar w:fldCharType="begin"/>
        </w:r>
        <w:r>
          <w:rPr>
            <w:noProof/>
            <w:webHidden/>
          </w:rPr>
          <w:instrText xml:space="preserve"> PAGEREF _Toc238541436 \h </w:instrText>
        </w:r>
        <w:r>
          <w:rPr>
            <w:noProof/>
            <w:webHidden/>
          </w:rPr>
        </w:r>
        <w:r>
          <w:rPr>
            <w:noProof/>
            <w:webHidden/>
          </w:rPr>
          <w:fldChar w:fldCharType="separate"/>
        </w:r>
        <w:r>
          <w:rPr>
            <w:noProof/>
            <w:webHidden/>
          </w:rPr>
          <w:t>79</w:t>
        </w:r>
        <w:r>
          <w:rPr>
            <w:noProof/>
            <w:webHidden/>
          </w:rPr>
          <w:fldChar w:fldCharType="end"/>
        </w:r>
      </w:hyperlink>
    </w:p>
    <w:p w14:paraId="2A28D0E7" w14:textId="70C364FC" w:rsidR="00301D59" w:rsidRDefault="00301D59">
      <w:pPr>
        <w:pStyle w:val="TDC2"/>
        <w:tabs>
          <w:tab w:val="right" w:leader="dot" w:pos="8771"/>
        </w:tabs>
        <w:rPr>
          <w:rFonts w:asciiTheme="minorHAnsi" w:eastAsiaTheme="minorEastAsia" w:hAnsiTheme="minorHAnsi"/>
          <w:szCs w:val="24"/>
          <w:lang w:val="es-ES" w:eastAsia="es-ES"/>
          <w14:ligatures w14:val="standardContextual"/>
        </w:rPr>
      </w:pPr>
      <w:hyperlink w:anchor="_Toc238541437" w:history="1">
        <w:r w:rsidRPr="001A1C62">
          <w:rPr>
            <w:rStyle w:val="Hipervnculo"/>
          </w:rPr>
          <w:t>A.1.   Requisitos e instalación</w:t>
        </w:r>
        <w:r>
          <w:rPr>
            <w:webHidden/>
          </w:rPr>
          <w:tab/>
        </w:r>
        <w:r>
          <w:rPr>
            <w:webHidden/>
          </w:rPr>
          <w:fldChar w:fldCharType="begin"/>
        </w:r>
        <w:r>
          <w:rPr>
            <w:webHidden/>
          </w:rPr>
          <w:instrText xml:space="preserve"> PAGEREF _Toc238541437 \h </w:instrText>
        </w:r>
        <w:r>
          <w:rPr>
            <w:webHidden/>
          </w:rPr>
        </w:r>
        <w:r>
          <w:rPr>
            <w:webHidden/>
          </w:rPr>
          <w:fldChar w:fldCharType="separate"/>
        </w:r>
        <w:r>
          <w:rPr>
            <w:webHidden/>
          </w:rPr>
          <w:t>79</w:t>
        </w:r>
        <w:r>
          <w:rPr>
            <w:webHidden/>
          </w:rPr>
          <w:fldChar w:fldCharType="end"/>
        </w:r>
      </w:hyperlink>
    </w:p>
    <w:p w14:paraId="7AE307AE" w14:textId="69546EBE" w:rsidR="00301D59" w:rsidRDefault="00301D59">
      <w:pPr>
        <w:pStyle w:val="TDC2"/>
        <w:tabs>
          <w:tab w:val="right" w:leader="dot" w:pos="8771"/>
        </w:tabs>
        <w:rPr>
          <w:rFonts w:asciiTheme="minorHAnsi" w:eastAsiaTheme="minorEastAsia" w:hAnsiTheme="minorHAnsi"/>
          <w:szCs w:val="24"/>
          <w:lang w:val="es-ES" w:eastAsia="es-ES"/>
          <w14:ligatures w14:val="standardContextual"/>
        </w:rPr>
      </w:pPr>
      <w:hyperlink w:anchor="_Toc238541438" w:history="1">
        <w:r w:rsidRPr="001A1C62">
          <w:rPr>
            <w:rStyle w:val="Hipervnculo"/>
          </w:rPr>
          <w:t>A.2.   Interfaz</w:t>
        </w:r>
        <w:r>
          <w:rPr>
            <w:webHidden/>
          </w:rPr>
          <w:tab/>
        </w:r>
        <w:r>
          <w:rPr>
            <w:webHidden/>
          </w:rPr>
          <w:fldChar w:fldCharType="begin"/>
        </w:r>
        <w:r>
          <w:rPr>
            <w:webHidden/>
          </w:rPr>
          <w:instrText xml:space="preserve"> PAGEREF _Toc238541438 \h </w:instrText>
        </w:r>
        <w:r>
          <w:rPr>
            <w:webHidden/>
          </w:rPr>
        </w:r>
        <w:r>
          <w:rPr>
            <w:webHidden/>
          </w:rPr>
          <w:fldChar w:fldCharType="separate"/>
        </w:r>
        <w:r>
          <w:rPr>
            <w:webHidden/>
          </w:rPr>
          <w:t>79</w:t>
        </w:r>
        <w:r>
          <w:rPr>
            <w:webHidden/>
          </w:rPr>
          <w:fldChar w:fldCharType="end"/>
        </w:r>
      </w:hyperlink>
    </w:p>
    <w:p w14:paraId="72AA8F46" w14:textId="38D115F2" w:rsidR="00301D59" w:rsidRDefault="00301D59">
      <w:pPr>
        <w:pStyle w:val="TDC2"/>
        <w:tabs>
          <w:tab w:val="right" w:leader="dot" w:pos="8771"/>
        </w:tabs>
        <w:rPr>
          <w:rFonts w:asciiTheme="minorHAnsi" w:eastAsiaTheme="minorEastAsia" w:hAnsiTheme="minorHAnsi"/>
          <w:szCs w:val="24"/>
          <w:lang w:val="es-ES" w:eastAsia="es-ES"/>
          <w14:ligatures w14:val="standardContextual"/>
        </w:rPr>
      </w:pPr>
      <w:hyperlink w:anchor="_Toc238541439" w:history="1">
        <w:r w:rsidRPr="001A1C62">
          <w:rPr>
            <w:rStyle w:val="Hipervnculo"/>
          </w:rPr>
          <w:t>A.3.   Modo básico y avanzado</w:t>
        </w:r>
        <w:r>
          <w:rPr>
            <w:webHidden/>
          </w:rPr>
          <w:tab/>
        </w:r>
        <w:r>
          <w:rPr>
            <w:webHidden/>
          </w:rPr>
          <w:fldChar w:fldCharType="begin"/>
        </w:r>
        <w:r>
          <w:rPr>
            <w:webHidden/>
          </w:rPr>
          <w:instrText xml:space="preserve"> PAGEREF _Toc238541439 \h </w:instrText>
        </w:r>
        <w:r>
          <w:rPr>
            <w:webHidden/>
          </w:rPr>
        </w:r>
        <w:r>
          <w:rPr>
            <w:webHidden/>
          </w:rPr>
          <w:fldChar w:fldCharType="separate"/>
        </w:r>
        <w:r>
          <w:rPr>
            <w:webHidden/>
          </w:rPr>
          <w:t>80</w:t>
        </w:r>
        <w:r>
          <w:rPr>
            <w:webHidden/>
          </w:rPr>
          <w:fldChar w:fldCharType="end"/>
        </w:r>
      </w:hyperlink>
    </w:p>
    <w:p w14:paraId="14477462" w14:textId="6875B53E" w:rsidR="00301D59" w:rsidRDefault="00301D59">
      <w:pPr>
        <w:pStyle w:val="TDC2"/>
        <w:tabs>
          <w:tab w:val="right" w:leader="dot" w:pos="8771"/>
        </w:tabs>
        <w:rPr>
          <w:rFonts w:asciiTheme="minorHAnsi" w:eastAsiaTheme="minorEastAsia" w:hAnsiTheme="minorHAnsi"/>
          <w:szCs w:val="24"/>
          <w:lang w:val="es-ES" w:eastAsia="es-ES"/>
          <w14:ligatures w14:val="standardContextual"/>
        </w:rPr>
      </w:pPr>
      <w:hyperlink w:anchor="_Toc238541440" w:history="1">
        <w:r w:rsidRPr="001A1C62">
          <w:rPr>
            <w:rStyle w:val="Hipervnculo"/>
          </w:rPr>
          <w:t xml:space="preserve"> A.4.   Cargar el conocimiento</w:t>
        </w:r>
        <w:r>
          <w:rPr>
            <w:webHidden/>
          </w:rPr>
          <w:tab/>
        </w:r>
        <w:r>
          <w:rPr>
            <w:webHidden/>
          </w:rPr>
          <w:fldChar w:fldCharType="begin"/>
        </w:r>
        <w:r>
          <w:rPr>
            <w:webHidden/>
          </w:rPr>
          <w:instrText xml:space="preserve"> PAGEREF _Toc238541440 \h </w:instrText>
        </w:r>
        <w:r>
          <w:rPr>
            <w:webHidden/>
          </w:rPr>
        </w:r>
        <w:r>
          <w:rPr>
            <w:webHidden/>
          </w:rPr>
          <w:fldChar w:fldCharType="separate"/>
        </w:r>
        <w:r>
          <w:rPr>
            <w:webHidden/>
          </w:rPr>
          <w:t>82</w:t>
        </w:r>
        <w:r>
          <w:rPr>
            <w:webHidden/>
          </w:rPr>
          <w:fldChar w:fldCharType="end"/>
        </w:r>
      </w:hyperlink>
    </w:p>
    <w:p w14:paraId="14488223" w14:textId="345B71FF" w:rsidR="00301D59" w:rsidRDefault="00301D59">
      <w:pPr>
        <w:pStyle w:val="TDC2"/>
        <w:tabs>
          <w:tab w:val="right" w:leader="dot" w:pos="8771"/>
        </w:tabs>
        <w:rPr>
          <w:rFonts w:asciiTheme="minorHAnsi" w:eastAsiaTheme="minorEastAsia" w:hAnsiTheme="minorHAnsi"/>
          <w:szCs w:val="24"/>
          <w:lang w:val="es-ES" w:eastAsia="es-ES"/>
          <w14:ligatures w14:val="standardContextual"/>
        </w:rPr>
      </w:pPr>
      <w:hyperlink w:anchor="_Toc238541441" w:history="1">
        <w:r w:rsidRPr="001A1C62">
          <w:rPr>
            <w:rStyle w:val="Hipervnculo"/>
          </w:rPr>
          <w:t>A.5.   Construir el contexto</w:t>
        </w:r>
        <w:r>
          <w:rPr>
            <w:webHidden/>
          </w:rPr>
          <w:tab/>
        </w:r>
        <w:r>
          <w:rPr>
            <w:webHidden/>
          </w:rPr>
          <w:fldChar w:fldCharType="begin"/>
        </w:r>
        <w:r>
          <w:rPr>
            <w:webHidden/>
          </w:rPr>
          <w:instrText xml:space="preserve"> PAGEREF _Toc238541441 \h </w:instrText>
        </w:r>
        <w:r>
          <w:rPr>
            <w:webHidden/>
          </w:rPr>
        </w:r>
        <w:r>
          <w:rPr>
            <w:webHidden/>
          </w:rPr>
          <w:fldChar w:fldCharType="separate"/>
        </w:r>
        <w:r>
          <w:rPr>
            <w:webHidden/>
          </w:rPr>
          <w:t>82</w:t>
        </w:r>
        <w:r>
          <w:rPr>
            <w:webHidden/>
          </w:rPr>
          <w:fldChar w:fldCharType="end"/>
        </w:r>
      </w:hyperlink>
    </w:p>
    <w:p w14:paraId="3CB52479" w14:textId="7E6A014F" w:rsidR="00301D59" w:rsidRDefault="00301D59">
      <w:pPr>
        <w:pStyle w:val="TDC2"/>
        <w:tabs>
          <w:tab w:val="right" w:leader="dot" w:pos="8771"/>
        </w:tabs>
        <w:rPr>
          <w:rFonts w:asciiTheme="minorHAnsi" w:eastAsiaTheme="minorEastAsia" w:hAnsiTheme="minorHAnsi"/>
          <w:szCs w:val="24"/>
          <w:lang w:val="es-ES" w:eastAsia="es-ES"/>
          <w14:ligatures w14:val="standardContextual"/>
        </w:rPr>
      </w:pPr>
      <w:hyperlink w:anchor="_Toc238541442" w:history="1">
        <w:r w:rsidRPr="001A1C62">
          <w:rPr>
            <w:rStyle w:val="Hipervnculo"/>
          </w:rPr>
          <w:t>A.6.   Realizar consultas</w:t>
        </w:r>
        <w:r>
          <w:rPr>
            <w:webHidden/>
          </w:rPr>
          <w:tab/>
        </w:r>
        <w:r>
          <w:rPr>
            <w:webHidden/>
          </w:rPr>
          <w:fldChar w:fldCharType="begin"/>
        </w:r>
        <w:r>
          <w:rPr>
            <w:webHidden/>
          </w:rPr>
          <w:instrText xml:space="preserve"> PAGEREF _Toc238541442 \h </w:instrText>
        </w:r>
        <w:r>
          <w:rPr>
            <w:webHidden/>
          </w:rPr>
        </w:r>
        <w:r>
          <w:rPr>
            <w:webHidden/>
          </w:rPr>
          <w:fldChar w:fldCharType="separate"/>
        </w:r>
        <w:r>
          <w:rPr>
            <w:webHidden/>
          </w:rPr>
          <w:t>83</w:t>
        </w:r>
        <w:r>
          <w:rPr>
            <w:webHidden/>
          </w:rPr>
          <w:fldChar w:fldCharType="end"/>
        </w:r>
      </w:hyperlink>
    </w:p>
    <w:p w14:paraId="0C4512CC" w14:textId="639831C4" w:rsidR="00301D59" w:rsidRDefault="00301D59">
      <w:pPr>
        <w:pStyle w:val="TDC2"/>
        <w:tabs>
          <w:tab w:val="right" w:leader="dot" w:pos="8771"/>
        </w:tabs>
        <w:rPr>
          <w:rFonts w:asciiTheme="minorHAnsi" w:eastAsiaTheme="minorEastAsia" w:hAnsiTheme="minorHAnsi"/>
          <w:szCs w:val="24"/>
          <w:lang w:val="es-ES" w:eastAsia="es-ES"/>
          <w14:ligatures w14:val="standardContextual"/>
        </w:rPr>
      </w:pPr>
      <w:hyperlink w:anchor="_Toc238541443" w:history="1">
        <w:r w:rsidRPr="001A1C62">
          <w:rPr>
            <w:rStyle w:val="Hipervnculo"/>
          </w:rPr>
          <w:t>A.7.   Explorar visualizaciones</w:t>
        </w:r>
        <w:r>
          <w:rPr>
            <w:webHidden/>
          </w:rPr>
          <w:tab/>
        </w:r>
        <w:r>
          <w:rPr>
            <w:webHidden/>
          </w:rPr>
          <w:fldChar w:fldCharType="begin"/>
        </w:r>
        <w:r>
          <w:rPr>
            <w:webHidden/>
          </w:rPr>
          <w:instrText xml:space="preserve"> PAGEREF _Toc238541443 \h </w:instrText>
        </w:r>
        <w:r>
          <w:rPr>
            <w:webHidden/>
          </w:rPr>
        </w:r>
        <w:r>
          <w:rPr>
            <w:webHidden/>
          </w:rPr>
          <w:fldChar w:fldCharType="separate"/>
        </w:r>
        <w:r>
          <w:rPr>
            <w:webHidden/>
          </w:rPr>
          <w:t>83</w:t>
        </w:r>
        <w:r>
          <w:rPr>
            <w:webHidden/>
          </w:rPr>
          <w:fldChar w:fldCharType="end"/>
        </w:r>
      </w:hyperlink>
    </w:p>
    <w:p w14:paraId="50EED19C" w14:textId="60241083" w:rsidR="00301D59" w:rsidRDefault="00301D59">
      <w:pPr>
        <w:pStyle w:val="TDC2"/>
        <w:tabs>
          <w:tab w:val="right" w:leader="dot" w:pos="8771"/>
        </w:tabs>
        <w:rPr>
          <w:rFonts w:asciiTheme="minorHAnsi" w:eastAsiaTheme="minorEastAsia" w:hAnsiTheme="minorHAnsi"/>
          <w:szCs w:val="24"/>
          <w:lang w:val="es-ES" w:eastAsia="es-ES"/>
          <w14:ligatures w14:val="standardContextual"/>
        </w:rPr>
      </w:pPr>
      <w:hyperlink w:anchor="_Toc238541444" w:history="1">
        <w:r w:rsidRPr="001A1C62">
          <w:rPr>
            <w:rStyle w:val="Hipervnculo"/>
          </w:rPr>
          <w:t>A.8.   Exportar resultados</w:t>
        </w:r>
        <w:r>
          <w:rPr>
            <w:webHidden/>
          </w:rPr>
          <w:tab/>
        </w:r>
        <w:r>
          <w:rPr>
            <w:webHidden/>
          </w:rPr>
          <w:fldChar w:fldCharType="begin"/>
        </w:r>
        <w:r>
          <w:rPr>
            <w:webHidden/>
          </w:rPr>
          <w:instrText xml:space="preserve"> PAGEREF _Toc238541444 \h </w:instrText>
        </w:r>
        <w:r>
          <w:rPr>
            <w:webHidden/>
          </w:rPr>
        </w:r>
        <w:r>
          <w:rPr>
            <w:webHidden/>
          </w:rPr>
          <w:fldChar w:fldCharType="separate"/>
        </w:r>
        <w:r>
          <w:rPr>
            <w:webHidden/>
          </w:rPr>
          <w:t>84</w:t>
        </w:r>
        <w:r>
          <w:rPr>
            <w:webHidden/>
          </w:rPr>
          <w:fldChar w:fldCharType="end"/>
        </w:r>
      </w:hyperlink>
    </w:p>
    <w:p w14:paraId="74EC1BAB" w14:textId="591DB527" w:rsidR="00301D59" w:rsidRDefault="00301D59">
      <w:pPr>
        <w:pStyle w:val="TDC2"/>
        <w:tabs>
          <w:tab w:val="right" w:leader="dot" w:pos="8771"/>
        </w:tabs>
        <w:rPr>
          <w:rFonts w:asciiTheme="minorHAnsi" w:eastAsiaTheme="minorEastAsia" w:hAnsiTheme="minorHAnsi"/>
          <w:szCs w:val="24"/>
          <w:lang w:val="es-ES" w:eastAsia="es-ES"/>
          <w14:ligatures w14:val="standardContextual"/>
        </w:rPr>
      </w:pPr>
      <w:hyperlink w:anchor="_Toc238541445" w:history="1">
        <w:r w:rsidRPr="001A1C62">
          <w:rPr>
            <w:rStyle w:val="Hipervnculo"/>
          </w:rPr>
          <w:t>A.9.   Preguntas frecuentes y resolución de problemas</w:t>
        </w:r>
        <w:r>
          <w:rPr>
            <w:webHidden/>
          </w:rPr>
          <w:tab/>
        </w:r>
        <w:r>
          <w:rPr>
            <w:webHidden/>
          </w:rPr>
          <w:fldChar w:fldCharType="begin"/>
        </w:r>
        <w:r>
          <w:rPr>
            <w:webHidden/>
          </w:rPr>
          <w:instrText xml:space="preserve"> PAGEREF _Toc238541445 \h </w:instrText>
        </w:r>
        <w:r>
          <w:rPr>
            <w:webHidden/>
          </w:rPr>
        </w:r>
        <w:r>
          <w:rPr>
            <w:webHidden/>
          </w:rPr>
          <w:fldChar w:fldCharType="separate"/>
        </w:r>
        <w:r>
          <w:rPr>
            <w:webHidden/>
          </w:rPr>
          <w:t>84</w:t>
        </w:r>
        <w:r>
          <w:rPr>
            <w:webHidden/>
          </w:rPr>
          <w:fldChar w:fldCharType="end"/>
        </w:r>
      </w:hyperlink>
    </w:p>
    <w:p w14:paraId="3E36060F" w14:textId="20EE72B3" w:rsidR="00280C82" w:rsidRDefault="00C12AA8" w:rsidP="00280C82">
      <w:r w:rsidRPr="009F27AC">
        <w:fldChar w:fldCharType="end"/>
      </w:r>
    </w:p>
    <w:p w14:paraId="613CBDE6" w14:textId="77777777" w:rsidR="00280C82" w:rsidRPr="00280C82" w:rsidRDefault="00280C82" w:rsidP="00280C82"/>
    <w:p w14:paraId="37E45FD3" w14:textId="77777777" w:rsidR="00280C82" w:rsidRPr="00280C82" w:rsidRDefault="00280C82" w:rsidP="00280C82"/>
    <w:p w14:paraId="22C59D5A" w14:textId="77777777" w:rsidR="00280C82" w:rsidRDefault="00280C82" w:rsidP="00280C82">
      <w:pPr>
        <w:tabs>
          <w:tab w:val="left" w:pos="5825"/>
        </w:tabs>
        <w:sectPr w:rsidR="00280C82" w:rsidSect="00280C82">
          <w:headerReference w:type="default" r:id="rId20"/>
          <w:footerReference w:type="default" r:id="rId21"/>
          <w:type w:val="oddPage"/>
          <w:pgSz w:w="11900" w:h="16840"/>
          <w:pgMar w:top="1418" w:right="1418" w:bottom="1418" w:left="1701" w:header="720" w:footer="720" w:gutter="0"/>
          <w:pgNumType w:start="5"/>
          <w:cols w:space="720"/>
          <w:noEndnote/>
          <w:docGrid w:linePitch="326"/>
        </w:sectPr>
      </w:pPr>
      <w:r>
        <w:tab/>
      </w:r>
    </w:p>
    <w:p w14:paraId="716663FF" w14:textId="531D36A1" w:rsidR="00280C82" w:rsidRPr="00280C82" w:rsidRDefault="00280C82" w:rsidP="00280C82">
      <w:pPr>
        <w:tabs>
          <w:tab w:val="left" w:pos="5825"/>
        </w:tabs>
      </w:pPr>
    </w:p>
    <w:p w14:paraId="101ED2B5" w14:textId="77777777" w:rsidR="00280C82" w:rsidRPr="00280C82" w:rsidRDefault="00280C82" w:rsidP="00280C82"/>
    <w:p w14:paraId="78A0A552" w14:textId="068936C0" w:rsidR="006D690D" w:rsidRDefault="006D690D" w:rsidP="00280C82">
      <w:r>
        <w:br w:type="page"/>
      </w:r>
    </w:p>
    <w:p w14:paraId="590604F1" w14:textId="77777777" w:rsidR="00280C82" w:rsidRPr="00280C82" w:rsidRDefault="00280C82" w:rsidP="00280C82"/>
    <w:p w14:paraId="64F30199" w14:textId="60F0BB26" w:rsidR="00280C82" w:rsidRPr="00280C82" w:rsidRDefault="00280C82" w:rsidP="000E7C8F">
      <w:pPr>
        <w:tabs>
          <w:tab w:val="left" w:pos="3827"/>
        </w:tabs>
      </w:pPr>
    </w:p>
    <w:p w14:paraId="2A5C3721" w14:textId="77777777" w:rsidR="00280C82" w:rsidRDefault="00280C82" w:rsidP="00280C82">
      <w:pPr>
        <w:tabs>
          <w:tab w:val="left" w:pos="7004"/>
        </w:tabs>
      </w:pPr>
    </w:p>
    <w:p w14:paraId="74BC0534" w14:textId="77777777" w:rsidR="00BA1CBA" w:rsidRDefault="00BA1CBA" w:rsidP="00280C82">
      <w:pPr>
        <w:tabs>
          <w:tab w:val="left" w:pos="7004"/>
        </w:tabs>
      </w:pPr>
    </w:p>
    <w:p w14:paraId="36B87D01" w14:textId="77777777" w:rsidR="00BA1CBA" w:rsidRDefault="00BA1CBA" w:rsidP="00280C82">
      <w:pPr>
        <w:tabs>
          <w:tab w:val="left" w:pos="7004"/>
        </w:tabs>
      </w:pPr>
    </w:p>
    <w:p w14:paraId="4BFEF568" w14:textId="77777777" w:rsidR="00BA1CBA" w:rsidRDefault="00BA1CBA" w:rsidP="00280C82">
      <w:pPr>
        <w:tabs>
          <w:tab w:val="left" w:pos="7004"/>
        </w:tabs>
      </w:pPr>
    </w:p>
    <w:p w14:paraId="5D615CAD" w14:textId="77777777" w:rsidR="00BA1CBA" w:rsidRDefault="00BA1CBA" w:rsidP="00280C82">
      <w:pPr>
        <w:tabs>
          <w:tab w:val="left" w:pos="7004"/>
        </w:tabs>
      </w:pPr>
    </w:p>
    <w:p w14:paraId="10041B5B" w14:textId="77777777" w:rsidR="00BA1CBA" w:rsidRDefault="00BA1CBA" w:rsidP="00280C82">
      <w:pPr>
        <w:tabs>
          <w:tab w:val="left" w:pos="7004"/>
        </w:tabs>
      </w:pPr>
    </w:p>
    <w:p w14:paraId="1B515972" w14:textId="77777777" w:rsidR="00BA1CBA" w:rsidRDefault="00BA1CBA" w:rsidP="00280C82">
      <w:pPr>
        <w:tabs>
          <w:tab w:val="left" w:pos="7004"/>
        </w:tabs>
      </w:pPr>
    </w:p>
    <w:p w14:paraId="4BD9A7C1" w14:textId="77777777" w:rsidR="00BA1CBA" w:rsidRDefault="00BA1CBA" w:rsidP="00280C82">
      <w:pPr>
        <w:tabs>
          <w:tab w:val="left" w:pos="7004"/>
        </w:tabs>
      </w:pPr>
    </w:p>
    <w:p w14:paraId="0568FFB2" w14:textId="77777777" w:rsidR="00BA1CBA" w:rsidRDefault="00BA1CBA" w:rsidP="00280C82">
      <w:pPr>
        <w:tabs>
          <w:tab w:val="left" w:pos="7004"/>
        </w:tabs>
      </w:pPr>
    </w:p>
    <w:p w14:paraId="5295ED4E" w14:textId="77777777" w:rsidR="00BA1CBA" w:rsidRDefault="00BA1CBA" w:rsidP="00280C82">
      <w:pPr>
        <w:tabs>
          <w:tab w:val="left" w:pos="7004"/>
        </w:tabs>
      </w:pPr>
    </w:p>
    <w:p w14:paraId="734EF9D3" w14:textId="77777777" w:rsidR="00BA1CBA" w:rsidRDefault="00BA1CBA" w:rsidP="00280C82">
      <w:pPr>
        <w:tabs>
          <w:tab w:val="left" w:pos="7004"/>
        </w:tabs>
      </w:pPr>
    </w:p>
    <w:p w14:paraId="37DB883D" w14:textId="77777777" w:rsidR="00BA1CBA" w:rsidRDefault="00BA1CBA" w:rsidP="00280C82">
      <w:pPr>
        <w:tabs>
          <w:tab w:val="left" w:pos="7004"/>
        </w:tabs>
      </w:pPr>
    </w:p>
    <w:p w14:paraId="195C2404" w14:textId="77777777" w:rsidR="00BA1CBA" w:rsidRDefault="00BA1CBA" w:rsidP="00280C82">
      <w:pPr>
        <w:tabs>
          <w:tab w:val="left" w:pos="7004"/>
        </w:tabs>
      </w:pPr>
    </w:p>
    <w:p w14:paraId="353C107F" w14:textId="77777777" w:rsidR="00BA1CBA" w:rsidRDefault="00BA1CBA" w:rsidP="00280C82">
      <w:pPr>
        <w:tabs>
          <w:tab w:val="left" w:pos="7004"/>
        </w:tabs>
      </w:pPr>
    </w:p>
    <w:p w14:paraId="413D427F" w14:textId="77777777" w:rsidR="00BA1CBA" w:rsidRDefault="00BA1CBA" w:rsidP="00280C82">
      <w:pPr>
        <w:tabs>
          <w:tab w:val="left" w:pos="7004"/>
        </w:tabs>
      </w:pPr>
    </w:p>
    <w:p w14:paraId="6421FEEB" w14:textId="77777777" w:rsidR="00BA1CBA" w:rsidRDefault="00BA1CBA" w:rsidP="00280C82">
      <w:pPr>
        <w:tabs>
          <w:tab w:val="left" w:pos="7004"/>
        </w:tabs>
      </w:pPr>
    </w:p>
    <w:p w14:paraId="5A9A5E02" w14:textId="77777777" w:rsidR="00BA1CBA" w:rsidRDefault="00BA1CBA" w:rsidP="00280C82">
      <w:pPr>
        <w:tabs>
          <w:tab w:val="left" w:pos="7004"/>
        </w:tabs>
      </w:pPr>
    </w:p>
    <w:p w14:paraId="2040DBAD" w14:textId="77777777" w:rsidR="00BA1CBA" w:rsidRDefault="00BA1CBA" w:rsidP="00280C82">
      <w:pPr>
        <w:tabs>
          <w:tab w:val="left" w:pos="7004"/>
        </w:tabs>
      </w:pPr>
    </w:p>
    <w:p w14:paraId="5022B64D" w14:textId="77777777" w:rsidR="00BA1CBA" w:rsidRDefault="00BA1CBA" w:rsidP="00280C82">
      <w:pPr>
        <w:tabs>
          <w:tab w:val="left" w:pos="7004"/>
        </w:tabs>
      </w:pPr>
    </w:p>
    <w:p w14:paraId="6B07AFD0" w14:textId="77777777" w:rsidR="00BA1CBA" w:rsidRDefault="00BA1CBA" w:rsidP="00280C82">
      <w:pPr>
        <w:tabs>
          <w:tab w:val="left" w:pos="7004"/>
        </w:tabs>
      </w:pPr>
    </w:p>
    <w:p w14:paraId="4D69073F" w14:textId="77777777" w:rsidR="00BA1CBA" w:rsidRDefault="00BA1CBA" w:rsidP="00280C82">
      <w:pPr>
        <w:tabs>
          <w:tab w:val="left" w:pos="7004"/>
        </w:tabs>
      </w:pPr>
    </w:p>
    <w:p w14:paraId="4A2D05C5" w14:textId="77777777" w:rsidR="00BA1CBA" w:rsidRDefault="00BA1CBA" w:rsidP="00280C82">
      <w:pPr>
        <w:tabs>
          <w:tab w:val="left" w:pos="7004"/>
        </w:tabs>
      </w:pPr>
    </w:p>
    <w:p w14:paraId="79D8699D" w14:textId="77777777" w:rsidR="00BA1CBA" w:rsidRDefault="00BA1CBA" w:rsidP="00280C82">
      <w:pPr>
        <w:tabs>
          <w:tab w:val="left" w:pos="7004"/>
        </w:tabs>
      </w:pPr>
    </w:p>
    <w:p w14:paraId="27EBF354" w14:textId="77777777" w:rsidR="00BA1CBA" w:rsidRDefault="00BA1CBA" w:rsidP="00280C82">
      <w:pPr>
        <w:tabs>
          <w:tab w:val="left" w:pos="7004"/>
        </w:tabs>
      </w:pPr>
    </w:p>
    <w:p w14:paraId="108CFC26" w14:textId="77777777" w:rsidR="00BA1CBA" w:rsidRDefault="00BA1CBA" w:rsidP="00280C82">
      <w:pPr>
        <w:tabs>
          <w:tab w:val="left" w:pos="7004"/>
        </w:tabs>
      </w:pPr>
    </w:p>
    <w:p w14:paraId="463CD4E9" w14:textId="77777777" w:rsidR="00BA1CBA" w:rsidRDefault="00BA1CBA" w:rsidP="00280C82">
      <w:pPr>
        <w:tabs>
          <w:tab w:val="left" w:pos="7004"/>
        </w:tabs>
      </w:pPr>
    </w:p>
    <w:p w14:paraId="4F67713B" w14:textId="77777777" w:rsidR="00BA1CBA" w:rsidRDefault="00BA1CBA" w:rsidP="00280C82">
      <w:pPr>
        <w:tabs>
          <w:tab w:val="left" w:pos="7004"/>
        </w:tabs>
      </w:pPr>
    </w:p>
    <w:p w14:paraId="32BD7441" w14:textId="77777777" w:rsidR="00BA1CBA" w:rsidRDefault="00BA1CBA" w:rsidP="00280C82">
      <w:pPr>
        <w:tabs>
          <w:tab w:val="left" w:pos="7004"/>
        </w:tabs>
      </w:pPr>
    </w:p>
    <w:p w14:paraId="0C6C3679" w14:textId="77777777" w:rsidR="00BA1CBA" w:rsidRDefault="00BA1CBA" w:rsidP="00280C82">
      <w:pPr>
        <w:tabs>
          <w:tab w:val="left" w:pos="7004"/>
        </w:tabs>
      </w:pPr>
    </w:p>
    <w:p w14:paraId="7994E60B" w14:textId="77777777" w:rsidR="00BA1CBA" w:rsidRDefault="00BA1CBA" w:rsidP="00280C82">
      <w:pPr>
        <w:tabs>
          <w:tab w:val="left" w:pos="7004"/>
        </w:tabs>
      </w:pPr>
    </w:p>
    <w:p w14:paraId="175FF5B2" w14:textId="77777777" w:rsidR="00BA1CBA" w:rsidRDefault="00BA1CBA" w:rsidP="00280C82">
      <w:pPr>
        <w:tabs>
          <w:tab w:val="left" w:pos="7004"/>
        </w:tabs>
      </w:pPr>
    </w:p>
    <w:p w14:paraId="4D851780" w14:textId="77777777" w:rsidR="00BA1CBA" w:rsidRDefault="00BA1CBA" w:rsidP="00280C82">
      <w:pPr>
        <w:tabs>
          <w:tab w:val="left" w:pos="7004"/>
        </w:tabs>
      </w:pPr>
    </w:p>
    <w:p w14:paraId="7FFF2B6B" w14:textId="77777777" w:rsidR="00BA1CBA" w:rsidRDefault="00BA1CBA" w:rsidP="00280C82">
      <w:pPr>
        <w:tabs>
          <w:tab w:val="left" w:pos="7004"/>
        </w:tabs>
      </w:pPr>
    </w:p>
    <w:p w14:paraId="3CBBBF32" w14:textId="77777777" w:rsidR="00BA1CBA" w:rsidRDefault="00BA1CBA" w:rsidP="00280C82">
      <w:pPr>
        <w:tabs>
          <w:tab w:val="left" w:pos="7004"/>
        </w:tabs>
      </w:pPr>
    </w:p>
    <w:p w14:paraId="75A8C242" w14:textId="77777777" w:rsidR="00BA1CBA" w:rsidRDefault="00BA1CBA" w:rsidP="00280C82">
      <w:pPr>
        <w:tabs>
          <w:tab w:val="left" w:pos="7004"/>
        </w:tabs>
      </w:pPr>
    </w:p>
    <w:p w14:paraId="062CA205" w14:textId="123245E9" w:rsidR="00BA1CBA" w:rsidRDefault="00BA1CBA" w:rsidP="00280C82">
      <w:pPr>
        <w:tabs>
          <w:tab w:val="left" w:pos="7004"/>
        </w:tabs>
        <w:sectPr w:rsidR="00BA1CBA" w:rsidSect="006D690D">
          <w:footerReference w:type="default" r:id="rId22"/>
          <w:type w:val="continuous"/>
          <w:pgSz w:w="11900" w:h="16840"/>
          <w:pgMar w:top="1418" w:right="1418" w:bottom="1418" w:left="1701" w:header="720" w:footer="720" w:gutter="0"/>
          <w:cols w:space="720"/>
          <w:noEndnote/>
          <w:docGrid w:linePitch="326"/>
        </w:sectPr>
      </w:pPr>
    </w:p>
    <w:p w14:paraId="64FC951C" w14:textId="77777777" w:rsidR="00960BF0" w:rsidRDefault="00960BF0" w:rsidP="005772D6">
      <w:pPr>
        <w:pStyle w:val="Captulo"/>
        <w:jc w:val="both"/>
        <w:rPr>
          <w:lang w:val="en-US"/>
        </w:rPr>
      </w:pPr>
      <w:bookmarkStart w:id="7" w:name="_Toc238541359"/>
      <w:r w:rsidRPr="00EF1D38">
        <w:rPr>
          <w:lang w:val="en-US"/>
        </w:rPr>
        <w:lastRenderedPageBreak/>
        <w:t>Índice de Figuras</w:t>
      </w:r>
      <w:bookmarkEnd w:id="7"/>
    </w:p>
    <w:p w14:paraId="48F1407E" w14:textId="77777777" w:rsidR="00EF1D38" w:rsidRPr="00EF1D38" w:rsidRDefault="00EF1D38" w:rsidP="00EF1D38">
      <w:pPr>
        <w:rPr>
          <w:lang w:val="en-US"/>
        </w:rPr>
      </w:pPr>
    </w:p>
    <w:p w14:paraId="346ABA3B" w14:textId="511EAF84" w:rsidR="00413AE1" w:rsidRDefault="00242EC4">
      <w:pPr>
        <w:pStyle w:val="Tabladeilustraciones"/>
        <w:tabs>
          <w:tab w:val="right" w:leader="dot" w:pos="8487"/>
        </w:tabs>
        <w:rPr>
          <w:rFonts w:asciiTheme="minorHAnsi" w:eastAsiaTheme="minorEastAsia" w:hAnsiTheme="minorHAnsi"/>
          <w:noProof/>
          <w:kern w:val="2"/>
          <w:lang w:val="es-ES" w:eastAsia="es-ES"/>
          <w14:ligatures w14:val="standardContextual"/>
        </w:rPr>
      </w:pPr>
      <w:r w:rsidRPr="00350354">
        <w:rPr>
          <w:rStyle w:val="Hipervnculo"/>
          <w:noProof/>
          <w:lang w:val="en-US"/>
        </w:rPr>
        <w:fldChar w:fldCharType="begin"/>
      </w:r>
      <w:r w:rsidRPr="00350354">
        <w:rPr>
          <w:rStyle w:val="Hipervnculo"/>
          <w:noProof/>
          <w:lang w:val="en-US"/>
        </w:rPr>
        <w:instrText xml:space="preserve"> TOC \h \z \c "Figura" </w:instrText>
      </w:r>
      <w:r w:rsidRPr="00350354">
        <w:rPr>
          <w:rStyle w:val="Hipervnculo"/>
          <w:noProof/>
          <w:lang w:val="en-US"/>
        </w:rPr>
        <w:fldChar w:fldCharType="separate"/>
      </w:r>
      <w:hyperlink w:anchor="_Toc238639128" w:history="1">
        <w:r w:rsidR="00413AE1" w:rsidRPr="00BB4939">
          <w:rPr>
            <w:rStyle w:val="Hipervnculo"/>
            <w:noProof/>
          </w:rPr>
          <w:t>Figura 1 Comparación entre RAG Y Graph-RAG. Fuente [3]</w:t>
        </w:r>
        <w:r w:rsidR="00413AE1">
          <w:rPr>
            <w:noProof/>
            <w:webHidden/>
          </w:rPr>
          <w:tab/>
        </w:r>
        <w:r w:rsidR="00413AE1">
          <w:rPr>
            <w:noProof/>
            <w:webHidden/>
          </w:rPr>
          <w:fldChar w:fldCharType="begin"/>
        </w:r>
        <w:r w:rsidR="00413AE1">
          <w:rPr>
            <w:noProof/>
            <w:webHidden/>
          </w:rPr>
          <w:instrText xml:space="preserve"> PAGEREF _Toc238639128 \h </w:instrText>
        </w:r>
        <w:r w:rsidR="00413AE1">
          <w:rPr>
            <w:noProof/>
            <w:webHidden/>
          </w:rPr>
        </w:r>
        <w:r w:rsidR="00413AE1">
          <w:rPr>
            <w:noProof/>
            <w:webHidden/>
          </w:rPr>
          <w:fldChar w:fldCharType="separate"/>
        </w:r>
        <w:r w:rsidR="00413AE1">
          <w:rPr>
            <w:noProof/>
            <w:webHidden/>
          </w:rPr>
          <w:t>24</w:t>
        </w:r>
        <w:r w:rsidR="00413AE1">
          <w:rPr>
            <w:noProof/>
            <w:webHidden/>
          </w:rPr>
          <w:fldChar w:fldCharType="end"/>
        </w:r>
      </w:hyperlink>
    </w:p>
    <w:p w14:paraId="7D77401F" w14:textId="36A667E3" w:rsidR="00413AE1" w:rsidRDefault="00413AE1">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38639129" w:history="1">
        <w:r w:rsidRPr="00BB4939">
          <w:rPr>
            <w:rStyle w:val="Hipervnculo"/>
            <w:noProof/>
          </w:rPr>
          <w:t>Figura 2 Mockup inicial con Figma</w:t>
        </w:r>
        <w:r>
          <w:rPr>
            <w:noProof/>
            <w:webHidden/>
          </w:rPr>
          <w:tab/>
        </w:r>
        <w:r>
          <w:rPr>
            <w:noProof/>
            <w:webHidden/>
          </w:rPr>
          <w:fldChar w:fldCharType="begin"/>
        </w:r>
        <w:r>
          <w:rPr>
            <w:noProof/>
            <w:webHidden/>
          </w:rPr>
          <w:instrText xml:space="preserve"> PAGEREF _Toc238639129 \h </w:instrText>
        </w:r>
        <w:r>
          <w:rPr>
            <w:noProof/>
            <w:webHidden/>
          </w:rPr>
        </w:r>
        <w:r>
          <w:rPr>
            <w:noProof/>
            <w:webHidden/>
          </w:rPr>
          <w:fldChar w:fldCharType="separate"/>
        </w:r>
        <w:r>
          <w:rPr>
            <w:noProof/>
            <w:webHidden/>
          </w:rPr>
          <w:t>34</w:t>
        </w:r>
        <w:r>
          <w:rPr>
            <w:noProof/>
            <w:webHidden/>
          </w:rPr>
          <w:fldChar w:fldCharType="end"/>
        </w:r>
      </w:hyperlink>
    </w:p>
    <w:p w14:paraId="62E3EB88" w14:textId="0816316E" w:rsidR="00413AE1" w:rsidRDefault="00413AE1">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38639130" w:history="1">
        <w:r w:rsidRPr="00BB4939">
          <w:rPr>
            <w:rStyle w:val="Hipervnculo"/>
            <w:noProof/>
          </w:rPr>
          <w:t>Figura 3 Diagrama UML</w:t>
        </w:r>
        <w:r>
          <w:rPr>
            <w:noProof/>
            <w:webHidden/>
          </w:rPr>
          <w:tab/>
        </w:r>
        <w:r>
          <w:rPr>
            <w:noProof/>
            <w:webHidden/>
          </w:rPr>
          <w:fldChar w:fldCharType="begin"/>
        </w:r>
        <w:r>
          <w:rPr>
            <w:noProof/>
            <w:webHidden/>
          </w:rPr>
          <w:instrText xml:space="preserve"> PAGEREF _Toc238639130 \h </w:instrText>
        </w:r>
        <w:r>
          <w:rPr>
            <w:noProof/>
            <w:webHidden/>
          </w:rPr>
        </w:r>
        <w:r>
          <w:rPr>
            <w:noProof/>
            <w:webHidden/>
          </w:rPr>
          <w:fldChar w:fldCharType="separate"/>
        </w:r>
        <w:r>
          <w:rPr>
            <w:noProof/>
            <w:webHidden/>
          </w:rPr>
          <w:t>35</w:t>
        </w:r>
        <w:r>
          <w:rPr>
            <w:noProof/>
            <w:webHidden/>
          </w:rPr>
          <w:fldChar w:fldCharType="end"/>
        </w:r>
      </w:hyperlink>
    </w:p>
    <w:p w14:paraId="5CCFAD6D" w14:textId="1592D79E" w:rsidR="00413AE1" w:rsidRDefault="00413AE1">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38639131" w:history="1">
        <w:r w:rsidRPr="00BB4939">
          <w:rPr>
            <w:rStyle w:val="Hipervnculo"/>
            <w:noProof/>
          </w:rPr>
          <w:t>Figura 4 Captura de la traza real del caso ilustrativo</w:t>
        </w:r>
        <w:r>
          <w:rPr>
            <w:noProof/>
            <w:webHidden/>
          </w:rPr>
          <w:tab/>
        </w:r>
        <w:r>
          <w:rPr>
            <w:noProof/>
            <w:webHidden/>
          </w:rPr>
          <w:fldChar w:fldCharType="begin"/>
        </w:r>
        <w:r>
          <w:rPr>
            <w:noProof/>
            <w:webHidden/>
          </w:rPr>
          <w:instrText xml:space="preserve"> PAGEREF _Toc238639131 \h </w:instrText>
        </w:r>
        <w:r>
          <w:rPr>
            <w:noProof/>
            <w:webHidden/>
          </w:rPr>
        </w:r>
        <w:r>
          <w:rPr>
            <w:noProof/>
            <w:webHidden/>
          </w:rPr>
          <w:fldChar w:fldCharType="separate"/>
        </w:r>
        <w:r>
          <w:rPr>
            <w:noProof/>
            <w:webHidden/>
          </w:rPr>
          <w:t>41</w:t>
        </w:r>
        <w:r>
          <w:rPr>
            <w:noProof/>
            <w:webHidden/>
          </w:rPr>
          <w:fldChar w:fldCharType="end"/>
        </w:r>
      </w:hyperlink>
    </w:p>
    <w:p w14:paraId="263D1374" w14:textId="23EF60E8" w:rsidR="00413AE1" w:rsidRDefault="00413AE1">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38639132" w:history="1">
        <w:r w:rsidRPr="00BB4939">
          <w:rPr>
            <w:rStyle w:val="Hipervnculo"/>
            <w:noProof/>
          </w:rPr>
          <w:t>Figura 5 Resolución del modelo de lenguaje</w:t>
        </w:r>
        <w:r>
          <w:rPr>
            <w:noProof/>
            <w:webHidden/>
          </w:rPr>
          <w:tab/>
        </w:r>
        <w:r>
          <w:rPr>
            <w:noProof/>
            <w:webHidden/>
          </w:rPr>
          <w:fldChar w:fldCharType="begin"/>
        </w:r>
        <w:r>
          <w:rPr>
            <w:noProof/>
            <w:webHidden/>
          </w:rPr>
          <w:instrText xml:space="preserve"> PAGEREF _Toc238639132 \h </w:instrText>
        </w:r>
        <w:r>
          <w:rPr>
            <w:noProof/>
            <w:webHidden/>
          </w:rPr>
        </w:r>
        <w:r>
          <w:rPr>
            <w:noProof/>
            <w:webHidden/>
          </w:rPr>
          <w:fldChar w:fldCharType="separate"/>
        </w:r>
        <w:r>
          <w:rPr>
            <w:noProof/>
            <w:webHidden/>
          </w:rPr>
          <w:t>41</w:t>
        </w:r>
        <w:r>
          <w:rPr>
            <w:noProof/>
            <w:webHidden/>
          </w:rPr>
          <w:fldChar w:fldCharType="end"/>
        </w:r>
      </w:hyperlink>
    </w:p>
    <w:p w14:paraId="10200F5A" w14:textId="18DBB407" w:rsidR="00413AE1" w:rsidRDefault="00413AE1">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38639133" w:history="1">
        <w:r w:rsidRPr="00BB4939">
          <w:rPr>
            <w:rStyle w:val="Hipervnculo"/>
            <w:noProof/>
          </w:rPr>
          <w:t>Figura 6 Vista general de la aplicación al iniciarse</w:t>
        </w:r>
        <w:r>
          <w:rPr>
            <w:noProof/>
            <w:webHidden/>
          </w:rPr>
          <w:tab/>
        </w:r>
        <w:r>
          <w:rPr>
            <w:noProof/>
            <w:webHidden/>
          </w:rPr>
          <w:fldChar w:fldCharType="begin"/>
        </w:r>
        <w:r>
          <w:rPr>
            <w:noProof/>
            <w:webHidden/>
          </w:rPr>
          <w:instrText xml:space="preserve"> PAGEREF _Toc238639133 \h </w:instrText>
        </w:r>
        <w:r>
          <w:rPr>
            <w:noProof/>
            <w:webHidden/>
          </w:rPr>
        </w:r>
        <w:r>
          <w:rPr>
            <w:noProof/>
            <w:webHidden/>
          </w:rPr>
          <w:fldChar w:fldCharType="separate"/>
        </w:r>
        <w:r>
          <w:rPr>
            <w:noProof/>
            <w:webHidden/>
          </w:rPr>
          <w:t>51</w:t>
        </w:r>
        <w:r>
          <w:rPr>
            <w:noProof/>
            <w:webHidden/>
          </w:rPr>
          <w:fldChar w:fldCharType="end"/>
        </w:r>
      </w:hyperlink>
    </w:p>
    <w:p w14:paraId="38F9AABD" w14:textId="024073D5" w:rsidR="00413AE1" w:rsidRDefault="00413AE1">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38639134" w:history="1">
        <w:r w:rsidRPr="00BB4939">
          <w:rPr>
            <w:rStyle w:val="Hipervnculo"/>
            <w:noProof/>
          </w:rPr>
          <w:t>Figura 7 Vista de la aplicación tras la extracción de reglas</w:t>
        </w:r>
        <w:r>
          <w:rPr>
            <w:noProof/>
            <w:webHidden/>
          </w:rPr>
          <w:tab/>
        </w:r>
        <w:r>
          <w:rPr>
            <w:noProof/>
            <w:webHidden/>
          </w:rPr>
          <w:fldChar w:fldCharType="begin"/>
        </w:r>
        <w:r>
          <w:rPr>
            <w:noProof/>
            <w:webHidden/>
          </w:rPr>
          <w:instrText xml:space="preserve"> PAGEREF _Toc238639134 \h </w:instrText>
        </w:r>
        <w:r>
          <w:rPr>
            <w:noProof/>
            <w:webHidden/>
          </w:rPr>
        </w:r>
        <w:r>
          <w:rPr>
            <w:noProof/>
            <w:webHidden/>
          </w:rPr>
          <w:fldChar w:fldCharType="separate"/>
        </w:r>
        <w:r>
          <w:rPr>
            <w:noProof/>
            <w:webHidden/>
          </w:rPr>
          <w:t>52</w:t>
        </w:r>
        <w:r>
          <w:rPr>
            <w:noProof/>
            <w:webHidden/>
          </w:rPr>
          <w:fldChar w:fldCharType="end"/>
        </w:r>
      </w:hyperlink>
    </w:p>
    <w:p w14:paraId="5D17F398" w14:textId="3ED72590" w:rsidR="00413AE1" w:rsidRDefault="00413AE1">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38639135" w:history="1">
        <w:r w:rsidRPr="00BB4939">
          <w:rPr>
            <w:rStyle w:val="Hipervnculo"/>
            <w:noProof/>
          </w:rPr>
          <w:t>Figura 8 Grafo de conocimiento sobre un nodo concreto y sus vecinos</w:t>
        </w:r>
        <w:r>
          <w:rPr>
            <w:noProof/>
            <w:webHidden/>
          </w:rPr>
          <w:tab/>
        </w:r>
        <w:r>
          <w:rPr>
            <w:noProof/>
            <w:webHidden/>
          </w:rPr>
          <w:fldChar w:fldCharType="begin"/>
        </w:r>
        <w:r>
          <w:rPr>
            <w:noProof/>
            <w:webHidden/>
          </w:rPr>
          <w:instrText xml:space="preserve"> PAGEREF _Toc238639135 \h </w:instrText>
        </w:r>
        <w:r>
          <w:rPr>
            <w:noProof/>
            <w:webHidden/>
          </w:rPr>
        </w:r>
        <w:r>
          <w:rPr>
            <w:noProof/>
            <w:webHidden/>
          </w:rPr>
          <w:fldChar w:fldCharType="separate"/>
        </w:r>
        <w:r>
          <w:rPr>
            <w:noProof/>
            <w:webHidden/>
          </w:rPr>
          <w:t>53</w:t>
        </w:r>
        <w:r>
          <w:rPr>
            <w:noProof/>
            <w:webHidden/>
          </w:rPr>
          <w:fldChar w:fldCharType="end"/>
        </w:r>
      </w:hyperlink>
    </w:p>
    <w:p w14:paraId="7AE8ED60" w14:textId="5B0EADE0" w:rsidR="00413AE1" w:rsidRDefault="00413AE1">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38639136" w:history="1">
        <w:r w:rsidRPr="00BB4939">
          <w:rPr>
            <w:rStyle w:val="Hipervnculo"/>
            <w:noProof/>
          </w:rPr>
          <w:t>Figura 9 Retículo de conceptos en modo personalizado</w:t>
        </w:r>
        <w:r>
          <w:rPr>
            <w:noProof/>
            <w:webHidden/>
          </w:rPr>
          <w:tab/>
        </w:r>
        <w:r>
          <w:rPr>
            <w:noProof/>
            <w:webHidden/>
          </w:rPr>
          <w:fldChar w:fldCharType="begin"/>
        </w:r>
        <w:r>
          <w:rPr>
            <w:noProof/>
            <w:webHidden/>
          </w:rPr>
          <w:instrText xml:space="preserve"> PAGEREF _Toc238639136 \h </w:instrText>
        </w:r>
        <w:r>
          <w:rPr>
            <w:noProof/>
            <w:webHidden/>
          </w:rPr>
        </w:r>
        <w:r>
          <w:rPr>
            <w:noProof/>
            <w:webHidden/>
          </w:rPr>
          <w:fldChar w:fldCharType="separate"/>
        </w:r>
        <w:r>
          <w:rPr>
            <w:noProof/>
            <w:webHidden/>
          </w:rPr>
          <w:t>54</w:t>
        </w:r>
        <w:r>
          <w:rPr>
            <w:noProof/>
            <w:webHidden/>
          </w:rPr>
          <w:fldChar w:fldCharType="end"/>
        </w:r>
      </w:hyperlink>
    </w:p>
    <w:p w14:paraId="54E76FF0" w14:textId="45328DBD" w:rsidR="00413AE1" w:rsidRDefault="00413AE1">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38639137" w:history="1">
        <w:r w:rsidRPr="00BB4939">
          <w:rPr>
            <w:rStyle w:val="Hipervnculo"/>
            <w:noProof/>
          </w:rPr>
          <w:t>Figura 10 Reglas FCA</w:t>
        </w:r>
        <w:r>
          <w:rPr>
            <w:noProof/>
            <w:webHidden/>
          </w:rPr>
          <w:tab/>
        </w:r>
        <w:r>
          <w:rPr>
            <w:noProof/>
            <w:webHidden/>
          </w:rPr>
          <w:fldChar w:fldCharType="begin"/>
        </w:r>
        <w:r>
          <w:rPr>
            <w:noProof/>
            <w:webHidden/>
          </w:rPr>
          <w:instrText xml:space="preserve"> PAGEREF _Toc238639137 \h </w:instrText>
        </w:r>
        <w:r>
          <w:rPr>
            <w:noProof/>
            <w:webHidden/>
          </w:rPr>
        </w:r>
        <w:r>
          <w:rPr>
            <w:noProof/>
            <w:webHidden/>
          </w:rPr>
          <w:fldChar w:fldCharType="separate"/>
        </w:r>
        <w:r>
          <w:rPr>
            <w:noProof/>
            <w:webHidden/>
          </w:rPr>
          <w:t>54</w:t>
        </w:r>
        <w:r>
          <w:rPr>
            <w:noProof/>
            <w:webHidden/>
          </w:rPr>
          <w:fldChar w:fldCharType="end"/>
        </w:r>
      </w:hyperlink>
    </w:p>
    <w:p w14:paraId="4DBE31F6" w14:textId="718318DB" w:rsidR="00413AE1" w:rsidRDefault="00413AE1">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38639138" w:history="1">
        <w:r w:rsidRPr="00BB4939">
          <w:rPr>
            <w:rStyle w:val="Hipervnculo"/>
            <w:noProof/>
          </w:rPr>
          <w:t>Figura 11 Datos - Atributos más frecuentes</w:t>
        </w:r>
        <w:r>
          <w:rPr>
            <w:noProof/>
            <w:webHidden/>
          </w:rPr>
          <w:tab/>
        </w:r>
        <w:r>
          <w:rPr>
            <w:noProof/>
            <w:webHidden/>
          </w:rPr>
          <w:fldChar w:fldCharType="begin"/>
        </w:r>
        <w:r>
          <w:rPr>
            <w:noProof/>
            <w:webHidden/>
          </w:rPr>
          <w:instrText xml:space="preserve"> PAGEREF _Toc238639138 \h </w:instrText>
        </w:r>
        <w:r>
          <w:rPr>
            <w:noProof/>
            <w:webHidden/>
          </w:rPr>
        </w:r>
        <w:r>
          <w:rPr>
            <w:noProof/>
            <w:webHidden/>
          </w:rPr>
          <w:fldChar w:fldCharType="separate"/>
        </w:r>
        <w:r>
          <w:rPr>
            <w:noProof/>
            <w:webHidden/>
          </w:rPr>
          <w:t>55</w:t>
        </w:r>
        <w:r>
          <w:rPr>
            <w:noProof/>
            <w:webHidden/>
          </w:rPr>
          <w:fldChar w:fldCharType="end"/>
        </w:r>
      </w:hyperlink>
    </w:p>
    <w:p w14:paraId="148F9A2A" w14:textId="174A1D4C" w:rsidR="00413AE1" w:rsidRDefault="00413AE1">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38639139" w:history="1">
        <w:r w:rsidRPr="00BB4939">
          <w:rPr>
            <w:rStyle w:val="Hipervnculo"/>
            <w:noProof/>
          </w:rPr>
          <w:t>Figura 12 Datos - Tripletas</w:t>
        </w:r>
        <w:r>
          <w:rPr>
            <w:noProof/>
            <w:webHidden/>
          </w:rPr>
          <w:tab/>
        </w:r>
        <w:r>
          <w:rPr>
            <w:noProof/>
            <w:webHidden/>
          </w:rPr>
          <w:fldChar w:fldCharType="begin"/>
        </w:r>
        <w:r>
          <w:rPr>
            <w:noProof/>
            <w:webHidden/>
          </w:rPr>
          <w:instrText xml:space="preserve"> PAGEREF _Toc238639139 \h </w:instrText>
        </w:r>
        <w:r>
          <w:rPr>
            <w:noProof/>
            <w:webHidden/>
          </w:rPr>
        </w:r>
        <w:r>
          <w:rPr>
            <w:noProof/>
            <w:webHidden/>
          </w:rPr>
          <w:fldChar w:fldCharType="separate"/>
        </w:r>
        <w:r>
          <w:rPr>
            <w:noProof/>
            <w:webHidden/>
          </w:rPr>
          <w:t>55</w:t>
        </w:r>
        <w:r>
          <w:rPr>
            <w:noProof/>
            <w:webHidden/>
          </w:rPr>
          <w:fldChar w:fldCharType="end"/>
        </w:r>
      </w:hyperlink>
    </w:p>
    <w:p w14:paraId="6419F108" w14:textId="2D0778CF" w:rsidR="00413AE1" w:rsidRDefault="00413AE1">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38639140" w:history="1">
        <w:r w:rsidRPr="00BB4939">
          <w:rPr>
            <w:rStyle w:val="Hipervnculo"/>
            <w:noProof/>
          </w:rPr>
          <w:t>Figura 13 Datos - Nodos por tipo y tamaño de las reglas</w:t>
        </w:r>
        <w:r>
          <w:rPr>
            <w:noProof/>
            <w:webHidden/>
          </w:rPr>
          <w:tab/>
        </w:r>
        <w:r>
          <w:rPr>
            <w:noProof/>
            <w:webHidden/>
          </w:rPr>
          <w:fldChar w:fldCharType="begin"/>
        </w:r>
        <w:r>
          <w:rPr>
            <w:noProof/>
            <w:webHidden/>
          </w:rPr>
          <w:instrText xml:space="preserve"> PAGEREF _Toc238639140 \h </w:instrText>
        </w:r>
        <w:r>
          <w:rPr>
            <w:noProof/>
            <w:webHidden/>
          </w:rPr>
        </w:r>
        <w:r>
          <w:rPr>
            <w:noProof/>
            <w:webHidden/>
          </w:rPr>
          <w:fldChar w:fldCharType="separate"/>
        </w:r>
        <w:r>
          <w:rPr>
            <w:noProof/>
            <w:webHidden/>
          </w:rPr>
          <w:t>55</w:t>
        </w:r>
        <w:r>
          <w:rPr>
            <w:noProof/>
            <w:webHidden/>
          </w:rPr>
          <w:fldChar w:fldCharType="end"/>
        </w:r>
      </w:hyperlink>
    </w:p>
    <w:p w14:paraId="5240AD73" w14:textId="5FF2D5D1" w:rsidR="00413AE1" w:rsidRDefault="00413AE1">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38639141" w:history="1">
        <w:r w:rsidRPr="00BB4939">
          <w:rPr>
            <w:rStyle w:val="Hipervnculo"/>
            <w:noProof/>
          </w:rPr>
          <w:t>Figura 14 Evaluación - Comparativa de enfoques</w:t>
        </w:r>
        <w:r>
          <w:rPr>
            <w:noProof/>
            <w:webHidden/>
          </w:rPr>
          <w:tab/>
        </w:r>
        <w:r>
          <w:rPr>
            <w:noProof/>
            <w:webHidden/>
          </w:rPr>
          <w:fldChar w:fldCharType="begin"/>
        </w:r>
        <w:r>
          <w:rPr>
            <w:noProof/>
            <w:webHidden/>
          </w:rPr>
          <w:instrText xml:space="preserve"> PAGEREF _Toc238639141 \h </w:instrText>
        </w:r>
        <w:r>
          <w:rPr>
            <w:noProof/>
            <w:webHidden/>
          </w:rPr>
        </w:r>
        <w:r>
          <w:rPr>
            <w:noProof/>
            <w:webHidden/>
          </w:rPr>
          <w:fldChar w:fldCharType="separate"/>
        </w:r>
        <w:r>
          <w:rPr>
            <w:noProof/>
            <w:webHidden/>
          </w:rPr>
          <w:t>56</w:t>
        </w:r>
        <w:r>
          <w:rPr>
            <w:noProof/>
            <w:webHidden/>
          </w:rPr>
          <w:fldChar w:fldCharType="end"/>
        </w:r>
      </w:hyperlink>
    </w:p>
    <w:p w14:paraId="164B040C" w14:textId="1336CDB6" w:rsidR="00413AE1" w:rsidRDefault="00413AE1">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38639142" w:history="1">
        <w:r w:rsidRPr="00BB4939">
          <w:rPr>
            <w:rStyle w:val="Hipervnculo"/>
            <w:noProof/>
          </w:rPr>
          <w:t>Figura 15 Consulta sobre un paciente, con la traza y enfoque del grafo</w:t>
        </w:r>
        <w:r>
          <w:rPr>
            <w:noProof/>
            <w:webHidden/>
          </w:rPr>
          <w:tab/>
        </w:r>
        <w:r>
          <w:rPr>
            <w:noProof/>
            <w:webHidden/>
          </w:rPr>
          <w:fldChar w:fldCharType="begin"/>
        </w:r>
        <w:r>
          <w:rPr>
            <w:noProof/>
            <w:webHidden/>
          </w:rPr>
          <w:instrText xml:space="preserve"> PAGEREF _Toc238639142 \h </w:instrText>
        </w:r>
        <w:r>
          <w:rPr>
            <w:noProof/>
            <w:webHidden/>
          </w:rPr>
        </w:r>
        <w:r>
          <w:rPr>
            <w:noProof/>
            <w:webHidden/>
          </w:rPr>
          <w:fldChar w:fldCharType="separate"/>
        </w:r>
        <w:r>
          <w:rPr>
            <w:noProof/>
            <w:webHidden/>
          </w:rPr>
          <w:t>57</w:t>
        </w:r>
        <w:r>
          <w:rPr>
            <w:noProof/>
            <w:webHidden/>
          </w:rPr>
          <w:fldChar w:fldCharType="end"/>
        </w:r>
      </w:hyperlink>
    </w:p>
    <w:p w14:paraId="56E71015" w14:textId="6691B34C" w:rsidR="00413AE1" w:rsidRDefault="00413AE1">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38639143" w:history="1">
        <w:r w:rsidRPr="00BB4939">
          <w:rPr>
            <w:rStyle w:val="Hipervnculo"/>
            <w:noProof/>
          </w:rPr>
          <w:t>Figura 16 Consulta hipotética - Trazabilidad lógica</w:t>
        </w:r>
        <w:r>
          <w:rPr>
            <w:noProof/>
            <w:webHidden/>
          </w:rPr>
          <w:tab/>
        </w:r>
        <w:r>
          <w:rPr>
            <w:noProof/>
            <w:webHidden/>
          </w:rPr>
          <w:fldChar w:fldCharType="begin"/>
        </w:r>
        <w:r>
          <w:rPr>
            <w:noProof/>
            <w:webHidden/>
          </w:rPr>
          <w:instrText xml:space="preserve"> PAGEREF _Toc238639143 \h </w:instrText>
        </w:r>
        <w:r>
          <w:rPr>
            <w:noProof/>
            <w:webHidden/>
          </w:rPr>
        </w:r>
        <w:r>
          <w:rPr>
            <w:noProof/>
            <w:webHidden/>
          </w:rPr>
          <w:fldChar w:fldCharType="separate"/>
        </w:r>
        <w:r>
          <w:rPr>
            <w:noProof/>
            <w:webHidden/>
          </w:rPr>
          <w:t>58</w:t>
        </w:r>
        <w:r>
          <w:rPr>
            <w:noProof/>
            <w:webHidden/>
          </w:rPr>
          <w:fldChar w:fldCharType="end"/>
        </w:r>
      </w:hyperlink>
    </w:p>
    <w:p w14:paraId="7960D9A8" w14:textId="34192F58" w:rsidR="00413AE1" w:rsidRDefault="00413AE1">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38639144" w:history="1">
        <w:r w:rsidRPr="00BB4939">
          <w:rPr>
            <w:rStyle w:val="Hipervnculo"/>
            <w:noProof/>
          </w:rPr>
          <w:t>Figura 17 Consulta hipotética - Resolución</w:t>
        </w:r>
        <w:r>
          <w:rPr>
            <w:noProof/>
            <w:webHidden/>
          </w:rPr>
          <w:tab/>
        </w:r>
        <w:r>
          <w:rPr>
            <w:noProof/>
            <w:webHidden/>
          </w:rPr>
          <w:fldChar w:fldCharType="begin"/>
        </w:r>
        <w:r>
          <w:rPr>
            <w:noProof/>
            <w:webHidden/>
          </w:rPr>
          <w:instrText xml:space="preserve"> PAGEREF _Toc238639144 \h </w:instrText>
        </w:r>
        <w:r>
          <w:rPr>
            <w:noProof/>
            <w:webHidden/>
          </w:rPr>
        </w:r>
        <w:r>
          <w:rPr>
            <w:noProof/>
            <w:webHidden/>
          </w:rPr>
          <w:fldChar w:fldCharType="separate"/>
        </w:r>
        <w:r>
          <w:rPr>
            <w:noProof/>
            <w:webHidden/>
          </w:rPr>
          <w:t>58</w:t>
        </w:r>
        <w:r>
          <w:rPr>
            <w:noProof/>
            <w:webHidden/>
          </w:rPr>
          <w:fldChar w:fldCharType="end"/>
        </w:r>
      </w:hyperlink>
    </w:p>
    <w:p w14:paraId="138AEEAE" w14:textId="612B05F9" w:rsidR="00413AE1" w:rsidRDefault="00413AE1">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38639145" w:history="1">
        <w:r w:rsidRPr="00BB4939">
          <w:rPr>
            <w:rStyle w:val="Hipervnculo"/>
            <w:noProof/>
          </w:rPr>
          <w:t>Figura 18 Consulta inversa</w:t>
        </w:r>
        <w:r>
          <w:rPr>
            <w:noProof/>
            <w:webHidden/>
          </w:rPr>
          <w:tab/>
        </w:r>
        <w:r>
          <w:rPr>
            <w:noProof/>
            <w:webHidden/>
          </w:rPr>
          <w:fldChar w:fldCharType="begin"/>
        </w:r>
        <w:r>
          <w:rPr>
            <w:noProof/>
            <w:webHidden/>
          </w:rPr>
          <w:instrText xml:space="preserve"> PAGEREF _Toc238639145 \h </w:instrText>
        </w:r>
        <w:r>
          <w:rPr>
            <w:noProof/>
            <w:webHidden/>
          </w:rPr>
        </w:r>
        <w:r>
          <w:rPr>
            <w:noProof/>
            <w:webHidden/>
          </w:rPr>
          <w:fldChar w:fldCharType="separate"/>
        </w:r>
        <w:r>
          <w:rPr>
            <w:noProof/>
            <w:webHidden/>
          </w:rPr>
          <w:t>59</w:t>
        </w:r>
        <w:r>
          <w:rPr>
            <w:noProof/>
            <w:webHidden/>
          </w:rPr>
          <w:fldChar w:fldCharType="end"/>
        </w:r>
      </w:hyperlink>
    </w:p>
    <w:p w14:paraId="53F34B5F" w14:textId="3A46FEC7" w:rsidR="00413AE1" w:rsidRDefault="00413AE1">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38639146" w:history="1">
        <w:r w:rsidRPr="00BB4939">
          <w:rPr>
            <w:rStyle w:val="Hipervnculo"/>
            <w:noProof/>
          </w:rPr>
          <w:t>Figura 19 Resumen por enfoque</w:t>
        </w:r>
        <w:r>
          <w:rPr>
            <w:noProof/>
            <w:webHidden/>
          </w:rPr>
          <w:tab/>
        </w:r>
        <w:r>
          <w:rPr>
            <w:noProof/>
            <w:webHidden/>
          </w:rPr>
          <w:fldChar w:fldCharType="begin"/>
        </w:r>
        <w:r>
          <w:rPr>
            <w:noProof/>
            <w:webHidden/>
          </w:rPr>
          <w:instrText xml:space="preserve"> PAGEREF _Toc238639146 \h </w:instrText>
        </w:r>
        <w:r>
          <w:rPr>
            <w:noProof/>
            <w:webHidden/>
          </w:rPr>
        </w:r>
        <w:r>
          <w:rPr>
            <w:noProof/>
            <w:webHidden/>
          </w:rPr>
          <w:fldChar w:fldCharType="separate"/>
        </w:r>
        <w:r>
          <w:rPr>
            <w:noProof/>
            <w:webHidden/>
          </w:rPr>
          <w:t>66</w:t>
        </w:r>
        <w:r>
          <w:rPr>
            <w:noProof/>
            <w:webHidden/>
          </w:rPr>
          <w:fldChar w:fldCharType="end"/>
        </w:r>
      </w:hyperlink>
    </w:p>
    <w:p w14:paraId="379F6443" w14:textId="7B6C5EE2" w:rsidR="00413AE1" w:rsidRDefault="00413AE1">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38639147" w:history="1">
        <w:r w:rsidRPr="00BB4939">
          <w:rPr>
            <w:rStyle w:val="Hipervnculo"/>
            <w:noProof/>
          </w:rPr>
          <w:t>Figura 20 Gráfica de tasa de alucinación por enfoque</w:t>
        </w:r>
        <w:r>
          <w:rPr>
            <w:noProof/>
            <w:webHidden/>
          </w:rPr>
          <w:tab/>
        </w:r>
        <w:r>
          <w:rPr>
            <w:noProof/>
            <w:webHidden/>
          </w:rPr>
          <w:fldChar w:fldCharType="begin"/>
        </w:r>
        <w:r>
          <w:rPr>
            <w:noProof/>
            <w:webHidden/>
          </w:rPr>
          <w:instrText xml:space="preserve"> PAGEREF _Toc238639147 \h </w:instrText>
        </w:r>
        <w:r>
          <w:rPr>
            <w:noProof/>
            <w:webHidden/>
          </w:rPr>
        </w:r>
        <w:r>
          <w:rPr>
            <w:noProof/>
            <w:webHidden/>
          </w:rPr>
          <w:fldChar w:fldCharType="separate"/>
        </w:r>
        <w:r>
          <w:rPr>
            <w:noProof/>
            <w:webHidden/>
          </w:rPr>
          <w:t>67</w:t>
        </w:r>
        <w:r>
          <w:rPr>
            <w:noProof/>
            <w:webHidden/>
          </w:rPr>
          <w:fldChar w:fldCharType="end"/>
        </w:r>
      </w:hyperlink>
    </w:p>
    <w:p w14:paraId="78D635A1" w14:textId="7BA0354E" w:rsidR="00413AE1" w:rsidRDefault="00413AE1">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38639148" w:history="1">
        <w:r w:rsidRPr="00BB4939">
          <w:rPr>
            <w:rStyle w:val="Hipervnculo"/>
            <w:noProof/>
          </w:rPr>
          <w:t>Figura 21 Gráfica de exactitud por enfoque</w:t>
        </w:r>
        <w:r>
          <w:rPr>
            <w:noProof/>
            <w:webHidden/>
          </w:rPr>
          <w:tab/>
        </w:r>
        <w:r>
          <w:rPr>
            <w:noProof/>
            <w:webHidden/>
          </w:rPr>
          <w:fldChar w:fldCharType="begin"/>
        </w:r>
        <w:r>
          <w:rPr>
            <w:noProof/>
            <w:webHidden/>
          </w:rPr>
          <w:instrText xml:space="preserve"> PAGEREF _Toc238639148 \h </w:instrText>
        </w:r>
        <w:r>
          <w:rPr>
            <w:noProof/>
            <w:webHidden/>
          </w:rPr>
        </w:r>
        <w:r>
          <w:rPr>
            <w:noProof/>
            <w:webHidden/>
          </w:rPr>
          <w:fldChar w:fldCharType="separate"/>
        </w:r>
        <w:r>
          <w:rPr>
            <w:noProof/>
            <w:webHidden/>
          </w:rPr>
          <w:t>67</w:t>
        </w:r>
        <w:r>
          <w:rPr>
            <w:noProof/>
            <w:webHidden/>
          </w:rPr>
          <w:fldChar w:fldCharType="end"/>
        </w:r>
      </w:hyperlink>
    </w:p>
    <w:p w14:paraId="4CD452C8" w14:textId="7D698C3A" w:rsidR="00413AE1" w:rsidRDefault="00413AE1">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38639149" w:history="1">
        <w:r w:rsidRPr="00BB4939">
          <w:rPr>
            <w:rStyle w:val="Hipervnculo"/>
            <w:noProof/>
          </w:rPr>
          <w:t>Figura 22 Comprobación del modelo necesario ollama 3.1</w:t>
        </w:r>
        <w:r>
          <w:rPr>
            <w:noProof/>
            <w:webHidden/>
          </w:rPr>
          <w:tab/>
        </w:r>
        <w:r>
          <w:rPr>
            <w:noProof/>
            <w:webHidden/>
          </w:rPr>
          <w:fldChar w:fldCharType="begin"/>
        </w:r>
        <w:r>
          <w:rPr>
            <w:noProof/>
            <w:webHidden/>
          </w:rPr>
          <w:instrText xml:space="preserve"> PAGEREF _Toc238639149 \h </w:instrText>
        </w:r>
        <w:r>
          <w:rPr>
            <w:noProof/>
            <w:webHidden/>
          </w:rPr>
        </w:r>
        <w:r>
          <w:rPr>
            <w:noProof/>
            <w:webHidden/>
          </w:rPr>
          <w:fldChar w:fldCharType="separate"/>
        </w:r>
        <w:r>
          <w:rPr>
            <w:noProof/>
            <w:webHidden/>
          </w:rPr>
          <w:t>79</w:t>
        </w:r>
        <w:r>
          <w:rPr>
            <w:noProof/>
            <w:webHidden/>
          </w:rPr>
          <w:fldChar w:fldCharType="end"/>
        </w:r>
      </w:hyperlink>
    </w:p>
    <w:p w14:paraId="08788EB6" w14:textId="0300A22D" w:rsidR="00413AE1" w:rsidRDefault="00413AE1">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38639150" w:history="1">
        <w:r w:rsidRPr="00BB4939">
          <w:rPr>
            <w:rStyle w:val="Hipervnculo"/>
            <w:noProof/>
          </w:rPr>
          <w:t>Figura 23 Panel de respuesta en modo básico</w:t>
        </w:r>
        <w:r>
          <w:rPr>
            <w:noProof/>
            <w:webHidden/>
          </w:rPr>
          <w:tab/>
        </w:r>
        <w:r>
          <w:rPr>
            <w:noProof/>
            <w:webHidden/>
          </w:rPr>
          <w:fldChar w:fldCharType="begin"/>
        </w:r>
        <w:r>
          <w:rPr>
            <w:noProof/>
            <w:webHidden/>
          </w:rPr>
          <w:instrText xml:space="preserve"> PAGEREF _Toc238639150 \h </w:instrText>
        </w:r>
        <w:r>
          <w:rPr>
            <w:noProof/>
            <w:webHidden/>
          </w:rPr>
        </w:r>
        <w:r>
          <w:rPr>
            <w:noProof/>
            <w:webHidden/>
          </w:rPr>
          <w:fldChar w:fldCharType="separate"/>
        </w:r>
        <w:r>
          <w:rPr>
            <w:noProof/>
            <w:webHidden/>
          </w:rPr>
          <w:t>81</w:t>
        </w:r>
        <w:r>
          <w:rPr>
            <w:noProof/>
            <w:webHidden/>
          </w:rPr>
          <w:fldChar w:fldCharType="end"/>
        </w:r>
      </w:hyperlink>
    </w:p>
    <w:p w14:paraId="14079D9C" w14:textId="06D93B49" w:rsidR="00413AE1" w:rsidRDefault="00413AE1">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38639151" w:history="1">
        <w:r w:rsidRPr="00BB4939">
          <w:rPr>
            <w:rStyle w:val="Hipervnculo"/>
            <w:noProof/>
          </w:rPr>
          <w:t>Figura 24 Panel de respuesta en modo avanzado (1)</w:t>
        </w:r>
        <w:r>
          <w:rPr>
            <w:noProof/>
            <w:webHidden/>
          </w:rPr>
          <w:tab/>
        </w:r>
        <w:r>
          <w:rPr>
            <w:noProof/>
            <w:webHidden/>
          </w:rPr>
          <w:fldChar w:fldCharType="begin"/>
        </w:r>
        <w:r>
          <w:rPr>
            <w:noProof/>
            <w:webHidden/>
          </w:rPr>
          <w:instrText xml:space="preserve"> PAGEREF _Toc238639151 \h </w:instrText>
        </w:r>
        <w:r>
          <w:rPr>
            <w:noProof/>
            <w:webHidden/>
          </w:rPr>
        </w:r>
        <w:r>
          <w:rPr>
            <w:noProof/>
            <w:webHidden/>
          </w:rPr>
          <w:fldChar w:fldCharType="separate"/>
        </w:r>
        <w:r>
          <w:rPr>
            <w:noProof/>
            <w:webHidden/>
          </w:rPr>
          <w:t>81</w:t>
        </w:r>
        <w:r>
          <w:rPr>
            <w:noProof/>
            <w:webHidden/>
          </w:rPr>
          <w:fldChar w:fldCharType="end"/>
        </w:r>
      </w:hyperlink>
    </w:p>
    <w:p w14:paraId="033613B6" w14:textId="3ABD9673" w:rsidR="00413AE1" w:rsidRDefault="00413AE1">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38639152" w:history="1">
        <w:r w:rsidRPr="00BB4939">
          <w:rPr>
            <w:rStyle w:val="Hipervnculo"/>
            <w:noProof/>
          </w:rPr>
          <w:t>Figura 25 Panel de respuesta en modo avanzado (2)</w:t>
        </w:r>
        <w:r>
          <w:rPr>
            <w:noProof/>
            <w:webHidden/>
          </w:rPr>
          <w:tab/>
        </w:r>
        <w:r>
          <w:rPr>
            <w:noProof/>
            <w:webHidden/>
          </w:rPr>
          <w:fldChar w:fldCharType="begin"/>
        </w:r>
        <w:r>
          <w:rPr>
            <w:noProof/>
            <w:webHidden/>
          </w:rPr>
          <w:instrText xml:space="preserve"> PAGEREF _Toc238639152 \h </w:instrText>
        </w:r>
        <w:r>
          <w:rPr>
            <w:noProof/>
            <w:webHidden/>
          </w:rPr>
        </w:r>
        <w:r>
          <w:rPr>
            <w:noProof/>
            <w:webHidden/>
          </w:rPr>
          <w:fldChar w:fldCharType="separate"/>
        </w:r>
        <w:r>
          <w:rPr>
            <w:noProof/>
            <w:webHidden/>
          </w:rPr>
          <w:t>82</w:t>
        </w:r>
        <w:r>
          <w:rPr>
            <w:noProof/>
            <w:webHidden/>
          </w:rPr>
          <w:fldChar w:fldCharType="end"/>
        </w:r>
      </w:hyperlink>
    </w:p>
    <w:p w14:paraId="4C9EDCC5" w14:textId="6E6CCFC8" w:rsidR="00413AE1" w:rsidRDefault="00413AE1">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38639153" w:history="1"/>
    </w:p>
    <w:p w14:paraId="6C6B5439" w14:textId="05885F7E" w:rsidR="006D690D" w:rsidRDefault="00242EC4" w:rsidP="00350354">
      <w:pPr>
        <w:pStyle w:val="TDC1"/>
        <w:rPr>
          <w:rStyle w:val="Hipervnculo"/>
          <w:noProof/>
          <w:lang w:val="en-US"/>
        </w:rPr>
      </w:pPr>
      <w:r w:rsidRPr="00350354">
        <w:rPr>
          <w:rStyle w:val="Hipervnculo"/>
          <w:noProof/>
          <w:lang w:val="en-US"/>
        </w:rPr>
        <w:fldChar w:fldCharType="end"/>
      </w:r>
    </w:p>
    <w:p w14:paraId="2905093A" w14:textId="77777777" w:rsidR="00C35531" w:rsidRPr="00C35531" w:rsidRDefault="00C35531" w:rsidP="00C35531">
      <w:pPr>
        <w:rPr>
          <w:lang w:val="en-US"/>
        </w:rPr>
      </w:pPr>
    </w:p>
    <w:p w14:paraId="467A01F0" w14:textId="77777777" w:rsidR="00C35531" w:rsidRPr="00C35531" w:rsidRDefault="00C35531" w:rsidP="00C35531">
      <w:pPr>
        <w:rPr>
          <w:lang w:val="en-US"/>
        </w:rPr>
      </w:pPr>
    </w:p>
    <w:p w14:paraId="64F835F3" w14:textId="77777777" w:rsidR="00C35531" w:rsidRPr="00C35531" w:rsidRDefault="00C35531" w:rsidP="00C35531">
      <w:pPr>
        <w:rPr>
          <w:lang w:val="en-US"/>
        </w:rPr>
      </w:pPr>
    </w:p>
    <w:p w14:paraId="61F6E92F" w14:textId="77777777" w:rsidR="00C35531" w:rsidRDefault="00C35531" w:rsidP="00C35531">
      <w:pPr>
        <w:rPr>
          <w:rStyle w:val="Hipervnculo"/>
          <w:b/>
          <w:noProof/>
          <w:lang w:val="en-US"/>
        </w:rPr>
      </w:pPr>
    </w:p>
    <w:p w14:paraId="00D92D11" w14:textId="77777777" w:rsidR="00C35531" w:rsidRDefault="00C35531" w:rsidP="00C35531">
      <w:pPr>
        <w:jc w:val="center"/>
        <w:rPr>
          <w:rStyle w:val="Hipervnculo"/>
          <w:b/>
          <w:noProof/>
          <w:lang w:val="en-US"/>
        </w:rPr>
      </w:pPr>
    </w:p>
    <w:p w14:paraId="71693312" w14:textId="30E04602" w:rsidR="00C35531" w:rsidRPr="00C35531" w:rsidRDefault="00C35531" w:rsidP="00C35531">
      <w:pPr>
        <w:tabs>
          <w:tab w:val="center" w:pos="4248"/>
        </w:tabs>
        <w:rPr>
          <w:lang w:val="en-US"/>
        </w:rPr>
        <w:sectPr w:rsidR="00C35531" w:rsidRPr="00C35531" w:rsidSect="006D690D">
          <w:headerReference w:type="default" r:id="rId23"/>
          <w:footerReference w:type="default" r:id="rId24"/>
          <w:type w:val="oddPage"/>
          <w:pgSz w:w="11900" w:h="16840"/>
          <w:pgMar w:top="1418" w:right="1418" w:bottom="1418" w:left="1985" w:header="720" w:footer="720" w:gutter="0"/>
          <w:pgNumType w:start="9"/>
          <w:cols w:space="720"/>
          <w:noEndnote/>
          <w:docGrid w:linePitch="326"/>
        </w:sectPr>
      </w:pPr>
      <w:r>
        <w:rPr>
          <w:lang w:val="en-US"/>
        </w:rPr>
        <w:tab/>
      </w:r>
    </w:p>
    <w:p w14:paraId="4B22CBE6" w14:textId="77777777" w:rsidR="00BA1CBA" w:rsidRDefault="00BA1CBA" w:rsidP="00960BF0">
      <w:pPr>
        <w:rPr>
          <w:highlight w:val="lightGray"/>
        </w:rPr>
      </w:pPr>
    </w:p>
    <w:p w14:paraId="70D97609" w14:textId="77777777" w:rsidR="00787DB3" w:rsidRDefault="00787DB3" w:rsidP="00960BF0">
      <w:pPr>
        <w:rPr>
          <w:highlight w:val="lightGray"/>
        </w:rPr>
      </w:pPr>
    </w:p>
    <w:p w14:paraId="40221D65" w14:textId="77777777" w:rsidR="00787DB3" w:rsidRDefault="00787DB3" w:rsidP="00960BF0">
      <w:pPr>
        <w:rPr>
          <w:highlight w:val="lightGray"/>
        </w:rPr>
      </w:pPr>
    </w:p>
    <w:p w14:paraId="45F745D5" w14:textId="77777777" w:rsidR="00787DB3" w:rsidRDefault="00787DB3" w:rsidP="00960BF0">
      <w:pPr>
        <w:rPr>
          <w:highlight w:val="lightGray"/>
        </w:rPr>
      </w:pPr>
    </w:p>
    <w:p w14:paraId="17D53235" w14:textId="77777777" w:rsidR="00787DB3" w:rsidRDefault="00787DB3" w:rsidP="00960BF0">
      <w:pPr>
        <w:rPr>
          <w:highlight w:val="lightGray"/>
        </w:rPr>
      </w:pPr>
    </w:p>
    <w:p w14:paraId="6F178D88" w14:textId="77777777" w:rsidR="00787DB3" w:rsidRDefault="00787DB3" w:rsidP="00960BF0">
      <w:pPr>
        <w:rPr>
          <w:highlight w:val="lightGray"/>
        </w:rPr>
      </w:pPr>
    </w:p>
    <w:p w14:paraId="36810F9D" w14:textId="77777777" w:rsidR="00787DB3" w:rsidRDefault="00787DB3" w:rsidP="00960BF0">
      <w:pPr>
        <w:rPr>
          <w:highlight w:val="lightGray"/>
        </w:rPr>
      </w:pPr>
    </w:p>
    <w:p w14:paraId="2257C6B0" w14:textId="77777777" w:rsidR="00787DB3" w:rsidRDefault="00787DB3" w:rsidP="00960BF0">
      <w:pPr>
        <w:rPr>
          <w:highlight w:val="lightGray"/>
        </w:rPr>
      </w:pPr>
    </w:p>
    <w:p w14:paraId="4458843F" w14:textId="77777777" w:rsidR="00787DB3" w:rsidRDefault="00787DB3" w:rsidP="00960BF0">
      <w:pPr>
        <w:rPr>
          <w:highlight w:val="lightGray"/>
        </w:rPr>
      </w:pPr>
    </w:p>
    <w:p w14:paraId="419B66F3" w14:textId="77777777" w:rsidR="00787DB3" w:rsidRDefault="00787DB3" w:rsidP="00960BF0">
      <w:pPr>
        <w:rPr>
          <w:highlight w:val="lightGray"/>
        </w:rPr>
      </w:pPr>
    </w:p>
    <w:p w14:paraId="203B3EC9" w14:textId="77777777" w:rsidR="00787DB3" w:rsidRDefault="00787DB3" w:rsidP="00960BF0">
      <w:pPr>
        <w:rPr>
          <w:highlight w:val="lightGray"/>
        </w:rPr>
      </w:pPr>
    </w:p>
    <w:p w14:paraId="2285A46B" w14:textId="77777777" w:rsidR="00787DB3" w:rsidRDefault="00787DB3" w:rsidP="00960BF0">
      <w:pPr>
        <w:rPr>
          <w:highlight w:val="lightGray"/>
        </w:rPr>
      </w:pPr>
    </w:p>
    <w:p w14:paraId="5A06D168" w14:textId="77777777" w:rsidR="00787DB3" w:rsidRDefault="00787DB3" w:rsidP="00960BF0">
      <w:pPr>
        <w:rPr>
          <w:highlight w:val="lightGray"/>
        </w:rPr>
      </w:pPr>
    </w:p>
    <w:p w14:paraId="568B2F8D" w14:textId="77777777" w:rsidR="00787DB3" w:rsidRDefault="00787DB3" w:rsidP="00960BF0">
      <w:pPr>
        <w:rPr>
          <w:highlight w:val="lightGray"/>
        </w:rPr>
      </w:pPr>
    </w:p>
    <w:p w14:paraId="46BE57D5" w14:textId="77777777" w:rsidR="00787DB3" w:rsidRDefault="00787DB3" w:rsidP="00960BF0">
      <w:pPr>
        <w:rPr>
          <w:highlight w:val="lightGray"/>
        </w:rPr>
      </w:pPr>
    </w:p>
    <w:p w14:paraId="17DCF1B2" w14:textId="77777777" w:rsidR="00787DB3" w:rsidRDefault="00787DB3" w:rsidP="00960BF0">
      <w:pPr>
        <w:rPr>
          <w:highlight w:val="lightGray"/>
        </w:rPr>
      </w:pPr>
    </w:p>
    <w:p w14:paraId="79E3D14C" w14:textId="77777777" w:rsidR="00787DB3" w:rsidRDefault="00787DB3" w:rsidP="00960BF0">
      <w:pPr>
        <w:rPr>
          <w:highlight w:val="lightGray"/>
        </w:rPr>
      </w:pPr>
    </w:p>
    <w:p w14:paraId="677E3AF1" w14:textId="77777777" w:rsidR="00787DB3" w:rsidRDefault="00787DB3" w:rsidP="00960BF0">
      <w:pPr>
        <w:rPr>
          <w:highlight w:val="lightGray"/>
        </w:rPr>
      </w:pPr>
    </w:p>
    <w:p w14:paraId="7EC13658" w14:textId="77777777" w:rsidR="00787DB3" w:rsidRDefault="00787DB3" w:rsidP="00960BF0">
      <w:pPr>
        <w:rPr>
          <w:highlight w:val="lightGray"/>
        </w:rPr>
      </w:pPr>
    </w:p>
    <w:p w14:paraId="49095999" w14:textId="77777777" w:rsidR="00787DB3" w:rsidRDefault="00787DB3" w:rsidP="00960BF0">
      <w:pPr>
        <w:rPr>
          <w:highlight w:val="lightGray"/>
        </w:rPr>
      </w:pPr>
    </w:p>
    <w:p w14:paraId="6AB563CB" w14:textId="77777777" w:rsidR="00787DB3" w:rsidRDefault="00787DB3" w:rsidP="00960BF0">
      <w:pPr>
        <w:rPr>
          <w:highlight w:val="lightGray"/>
        </w:rPr>
      </w:pPr>
    </w:p>
    <w:p w14:paraId="7B5DB5D1" w14:textId="77777777" w:rsidR="00787DB3" w:rsidRDefault="00787DB3" w:rsidP="00960BF0">
      <w:pPr>
        <w:rPr>
          <w:highlight w:val="lightGray"/>
        </w:rPr>
      </w:pPr>
    </w:p>
    <w:p w14:paraId="23DC52B3" w14:textId="77777777" w:rsidR="00787DB3" w:rsidRDefault="00787DB3" w:rsidP="00960BF0">
      <w:pPr>
        <w:rPr>
          <w:highlight w:val="lightGray"/>
        </w:rPr>
      </w:pPr>
    </w:p>
    <w:p w14:paraId="5A191AA8" w14:textId="77777777" w:rsidR="00787DB3" w:rsidRDefault="00787DB3" w:rsidP="00960BF0">
      <w:pPr>
        <w:rPr>
          <w:highlight w:val="lightGray"/>
        </w:rPr>
      </w:pPr>
    </w:p>
    <w:p w14:paraId="4A3CA400" w14:textId="77777777" w:rsidR="00787DB3" w:rsidRDefault="00787DB3" w:rsidP="00960BF0">
      <w:pPr>
        <w:rPr>
          <w:highlight w:val="lightGray"/>
        </w:rPr>
      </w:pPr>
    </w:p>
    <w:p w14:paraId="427F3A1D" w14:textId="77777777" w:rsidR="00787DB3" w:rsidRDefault="00787DB3" w:rsidP="00960BF0">
      <w:pPr>
        <w:rPr>
          <w:highlight w:val="lightGray"/>
        </w:rPr>
      </w:pPr>
    </w:p>
    <w:p w14:paraId="66495662" w14:textId="77777777" w:rsidR="00787DB3" w:rsidRDefault="00787DB3" w:rsidP="00960BF0">
      <w:pPr>
        <w:rPr>
          <w:highlight w:val="lightGray"/>
        </w:rPr>
      </w:pPr>
    </w:p>
    <w:p w14:paraId="2B4D0BC8" w14:textId="77777777" w:rsidR="00787DB3" w:rsidRDefault="00787DB3" w:rsidP="00960BF0">
      <w:pPr>
        <w:rPr>
          <w:highlight w:val="lightGray"/>
        </w:rPr>
      </w:pPr>
    </w:p>
    <w:p w14:paraId="6754CAE3" w14:textId="77777777" w:rsidR="00787DB3" w:rsidRDefault="00787DB3" w:rsidP="00960BF0">
      <w:pPr>
        <w:rPr>
          <w:highlight w:val="lightGray"/>
        </w:rPr>
      </w:pPr>
    </w:p>
    <w:p w14:paraId="664B2282" w14:textId="77777777" w:rsidR="00787DB3" w:rsidRDefault="00787DB3" w:rsidP="00960BF0">
      <w:pPr>
        <w:rPr>
          <w:highlight w:val="lightGray"/>
        </w:rPr>
      </w:pPr>
    </w:p>
    <w:p w14:paraId="6AEB40AE" w14:textId="77777777" w:rsidR="00787DB3" w:rsidRDefault="00787DB3" w:rsidP="00960BF0">
      <w:pPr>
        <w:rPr>
          <w:highlight w:val="lightGray"/>
        </w:rPr>
      </w:pPr>
    </w:p>
    <w:p w14:paraId="2391F83A" w14:textId="77777777" w:rsidR="00787DB3" w:rsidRDefault="00787DB3" w:rsidP="00960BF0">
      <w:pPr>
        <w:rPr>
          <w:highlight w:val="lightGray"/>
        </w:rPr>
      </w:pPr>
    </w:p>
    <w:p w14:paraId="59C8E924" w14:textId="77777777" w:rsidR="00787DB3" w:rsidRDefault="00787DB3" w:rsidP="00960BF0">
      <w:pPr>
        <w:rPr>
          <w:highlight w:val="lightGray"/>
        </w:rPr>
      </w:pPr>
    </w:p>
    <w:p w14:paraId="50F65277" w14:textId="77777777" w:rsidR="00787DB3" w:rsidRDefault="00787DB3" w:rsidP="00960BF0">
      <w:pPr>
        <w:rPr>
          <w:highlight w:val="lightGray"/>
        </w:rPr>
      </w:pPr>
    </w:p>
    <w:p w14:paraId="1B732C7C" w14:textId="77777777" w:rsidR="00787DB3" w:rsidRDefault="00787DB3" w:rsidP="00960BF0">
      <w:pPr>
        <w:rPr>
          <w:highlight w:val="lightGray"/>
        </w:rPr>
      </w:pPr>
    </w:p>
    <w:p w14:paraId="030EFABE" w14:textId="77777777" w:rsidR="00787DB3" w:rsidRDefault="00787DB3" w:rsidP="00960BF0">
      <w:pPr>
        <w:rPr>
          <w:highlight w:val="lightGray"/>
        </w:rPr>
      </w:pPr>
    </w:p>
    <w:p w14:paraId="12BA519D" w14:textId="77777777" w:rsidR="00787DB3" w:rsidRDefault="00787DB3" w:rsidP="00960BF0">
      <w:pPr>
        <w:rPr>
          <w:highlight w:val="lightGray"/>
        </w:rPr>
      </w:pPr>
    </w:p>
    <w:p w14:paraId="0BE77CA4" w14:textId="77777777" w:rsidR="00787DB3" w:rsidRDefault="00787DB3" w:rsidP="00960BF0">
      <w:pPr>
        <w:rPr>
          <w:highlight w:val="lightGray"/>
        </w:rPr>
      </w:pPr>
    </w:p>
    <w:p w14:paraId="43C64DE1" w14:textId="77777777" w:rsidR="00787DB3" w:rsidRDefault="00787DB3" w:rsidP="00960BF0">
      <w:pPr>
        <w:rPr>
          <w:highlight w:val="lightGray"/>
        </w:rPr>
      </w:pPr>
    </w:p>
    <w:p w14:paraId="73C630F4" w14:textId="77777777" w:rsidR="00787DB3" w:rsidRDefault="00787DB3" w:rsidP="00960BF0">
      <w:pPr>
        <w:rPr>
          <w:highlight w:val="lightGray"/>
        </w:rPr>
      </w:pPr>
    </w:p>
    <w:p w14:paraId="4637C2D2" w14:textId="77777777" w:rsidR="00665F9A" w:rsidRPr="008F460C" w:rsidRDefault="00665F9A" w:rsidP="00960BF0">
      <w:pPr>
        <w:pStyle w:val="CaptuloNmero"/>
      </w:pPr>
    </w:p>
    <w:p w14:paraId="6439DF88" w14:textId="77777777" w:rsidR="00415135" w:rsidRDefault="00137ECA" w:rsidP="008863DD">
      <w:pPr>
        <w:pStyle w:val="Captulo"/>
      </w:pPr>
      <w:bookmarkStart w:id="8" w:name="_Toc505373794"/>
      <w:bookmarkStart w:id="9" w:name="_Toc238541360"/>
      <w:bookmarkStart w:id="10" w:name="_Toc434863401"/>
      <w:r w:rsidRPr="00D25591">
        <w:t>Introducción</w:t>
      </w:r>
      <w:bookmarkEnd w:id="8"/>
      <w:bookmarkEnd w:id="9"/>
    </w:p>
    <w:p w14:paraId="00F4A94B" w14:textId="7D4CD4C0" w:rsidR="002A0D0C" w:rsidRDefault="00DE5E5A" w:rsidP="00D845FA">
      <w:pPr>
        <w:pStyle w:val="Estilo2"/>
        <w:rPr>
          <w:lang w:val="es-ES"/>
        </w:rPr>
      </w:pPr>
      <w:bookmarkStart w:id="11" w:name="_Toc238541361"/>
      <w:bookmarkEnd w:id="10"/>
      <w:r>
        <w:rPr>
          <w:lang w:val="es-ES"/>
        </w:rPr>
        <w:t>Motivación</w:t>
      </w:r>
      <w:bookmarkEnd w:id="11"/>
    </w:p>
    <w:p w14:paraId="715B9401" w14:textId="77777777" w:rsidR="002A0D0C" w:rsidRPr="002A0D0C" w:rsidRDefault="002A0D0C" w:rsidP="002A0D0C">
      <w:pPr>
        <w:rPr>
          <w:lang w:val="es-ES"/>
        </w:rPr>
      </w:pPr>
    </w:p>
    <w:p w14:paraId="6EEC61A3" w14:textId="524A2609" w:rsidR="001971DE" w:rsidRPr="001971DE" w:rsidRDefault="00CD7F38" w:rsidP="0078753D">
      <w:pPr>
        <w:pStyle w:val="Texto"/>
      </w:pPr>
      <w:r w:rsidRPr="00CD7F38">
        <w:t xml:space="preserve">En los últimos años, los Modelos de Lenguaje de Gran Tamaño (LLMs) se han convertido en herramientas muy populares gracias a su gran capacidad para procesar texto y responder preguntas de forma natural. </w:t>
      </w:r>
      <w:r w:rsidR="00D0608E" w:rsidRPr="00D0608E">
        <w:rPr>
          <w:lang w:val="es-ES_tradnl"/>
        </w:rPr>
        <w:t>Sin embargo, su funcionamiento interno se basa en la predicción probabilística, en lugar de en el razonamiento deductivo sobre hechos reales</w:t>
      </w:r>
      <w:r w:rsidR="00D0608E">
        <w:rPr>
          <w:lang w:val="es-ES_tradnl"/>
        </w:rPr>
        <w:t xml:space="preserve">, es decir, </w:t>
      </w:r>
      <w:r w:rsidRPr="00CD7F38">
        <w:t>intentan adivinar cuál es la siguiente palabra más adecuada en lugar de razonar sobre hechos reales. Esta característica provoca</w:t>
      </w:r>
      <w:r w:rsidR="00F24BC7">
        <w:t xml:space="preserve"> </w:t>
      </w:r>
      <w:r w:rsidRPr="00CD7F38">
        <w:t xml:space="preserve">la invención de información o alucinaciones, </w:t>
      </w:r>
      <w:r w:rsidR="0078753D">
        <w:t>junto con la</w:t>
      </w:r>
      <w:r w:rsidRPr="00CD7F38">
        <w:t xml:space="preserve"> incapacidad </w:t>
      </w:r>
      <w:r w:rsidR="0078753D">
        <w:t>de</w:t>
      </w:r>
      <w:r w:rsidRPr="00CD7F38">
        <w:t xml:space="preserve"> explicarle al usuario cómo han llegado a esa conclusión. </w:t>
      </w:r>
      <w:r w:rsidR="0078753D">
        <w:t>Siendo esto fundamental e</w:t>
      </w:r>
      <w:r w:rsidRPr="00CD7F38">
        <w:t>n sectores donde la precisión es vital, como la medicina, las finanzas o el derecho</w:t>
      </w:r>
      <w:r w:rsidR="0078753D">
        <w:t>.</w:t>
      </w:r>
    </w:p>
    <w:p w14:paraId="0AC7FFCA" w14:textId="74EF1094" w:rsidR="00CD7F38" w:rsidRPr="001971DE" w:rsidRDefault="00CD7F38" w:rsidP="0078753D">
      <w:pPr>
        <w:pStyle w:val="Texto"/>
      </w:pPr>
      <w:r w:rsidRPr="001971DE">
        <w:t xml:space="preserve">Para </w:t>
      </w:r>
      <w:r w:rsidR="00D0608E" w:rsidRPr="00D0608E">
        <w:rPr>
          <w:lang w:val="es-ES_tradnl"/>
        </w:rPr>
        <w:t xml:space="preserve">mitigar este problema, se desarrollaron los </w:t>
      </w:r>
      <w:r w:rsidRPr="001971DE">
        <w:t xml:space="preserve">sistemas RAG (Generación Aumentada por Recuperación), </w:t>
      </w:r>
      <w:r w:rsidR="00D0608E">
        <w:t>los cuales</w:t>
      </w:r>
      <w:r w:rsidRPr="001971DE">
        <w:t xml:space="preserve"> buscan información en </w:t>
      </w:r>
      <w:r w:rsidR="00D0608E">
        <w:t>bases de conocimientos externas</w:t>
      </w:r>
      <w:r w:rsidRPr="001971DE">
        <w:t xml:space="preserve"> y se la entregan al modelo para que base sus respuestas en datos reales. </w:t>
      </w:r>
      <w:r w:rsidR="00D0608E">
        <w:t>Dado que el</w:t>
      </w:r>
      <w:r w:rsidRPr="001971DE">
        <w:t xml:space="preserve"> RAG tradicional a </w:t>
      </w:r>
      <w:r w:rsidR="00D0608E">
        <w:t>menudo</w:t>
      </w:r>
      <w:r w:rsidRPr="001971DE">
        <w:t xml:space="preserve"> perdía el contexto general, </w:t>
      </w:r>
      <w:r w:rsidR="00D0608E">
        <w:t xml:space="preserve">se </w:t>
      </w:r>
      <w:r w:rsidRPr="001971DE">
        <w:t xml:space="preserve">evolucionó hacia el Graph-RAG, una técnica que organiza la información en forma de grafo (una red que conecta conceptos y sus relaciones) para mejorar la comprensión global del texto. </w:t>
      </w:r>
      <w:r w:rsidR="00D0608E" w:rsidRPr="00D0608E">
        <w:rPr>
          <w:lang w:val="es-ES_tradnl"/>
        </w:rPr>
        <w:t xml:space="preserve">No obstante, aunque el Graph-RAG mejora la calidad del contexto, sigue presentando </w:t>
      </w:r>
      <w:r w:rsidR="00F24BC7">
        <w:rPr>
          <w:lang w:val="es-ES_tradnl"/>
        </w:rPr>
        <w:t>la</w:t>
      </w:r>
      <w:r w:rsidR="00D0608E" w:rsidRPr="00D0608E">
        <w:rPr>
          <w:lang w:val="es-ES_tradnl"/>
        </w:rPr>
        <w:t xml:space="preserve"> limitación</w:t>
      </w:r>
      <w:r w:rsidR="00F24BC7">
        <w:rPr>
          <w:lang w:val="es-ES_tradnl"/>
        </w:rPr>
        <w:t xml:space="preserve"> de que</w:t>
      </w:r>
      <w:r w:rsidR="00D0608E" w:rsidRPr="00D0608E">
        <w:rPr>
          <w:lang w:val="es-ES_tradnl"/>
        </w:rPr>
        <w:t xml:space="preserve"> conecta información de forma semántica y asociativa, pero carece de un rigor matemático que garantice que </w:t>
      </w:r>
      <w:r w:rsidR="00D0608E">
        <w:rPr>
          <w:lang w:val="es-ES_tradnl"/>
        </w:rPr>
        <w:t>las</w:t>
      </w:r>
      <w:r w:rsidR="00D0608E" w:rsidRPr="00D0608E">
        <w:rPr>
          <w:lang w:val="es-ES_tradnl"/>
        </w:rPr>
        <w:t xml:space="preserve"> conexiones conformen una ruta de inferencia determinista y libre de contradicciones.</w:t>
      </w:r>
    </w:p>
    <w:p w14:paraId="35AC8E4C" w14:textId="6EDC1297" w:rsidR="00CD7F38" w:rsidRPr="0078753D" w:rsidRDefault="00CD7F38" w:rsidP="0078753D">
      <w:pPr>
        <w:pStyle w:val="Texto"/>
      </w:pPr>
      <w:r w:rsidRPr="0078753D">
        <w:t xml:space="preserve">Para cubrir esta carencia, </w:t>
      </w:r>
      <w:r w:rsidR="00D0608E">
        <w:t>se recurre al</w:t>
      </w:r>
      <w:r w:rsidRPr="0078753D">
        <w:t xml:space="preserve"> Análisis Formal de Conceptos (FCA)</w:t>
      </w:r>
      <w:r w:rsidR="00D0608E">
        <w:t xml:space="preserve">, una teoría matemática </w:t>
      </w:r>
      <w:r w:rsidR="00D0608E" w:rsidRPr="00D0608E">
        <w:rPr>
          <w:lang w:val="es-ES_tradnl"/>
        </w:rPr>
        <w:t>basada en la teoría de retículos y el orden</w:t>
      </w:r>
      <w:r w:rsidR="00D0608E">
        <w:rPr>
          <w:lang w:val="es-ES_tradnl"/>
        </w:rPr>
        <w:t>.</w:t>
      </w:r>
      <w:r w:rsidR="00D0608E">
        <w:t xml:space="preserve"> El FCA </w:t>
      </w:r>
      <w:r w:rsidRPr="0078753D">
        <w:t>es capaz de analizar un conjunto de datos, agrupar los objetos que comparten características comunes</w:t>
      </w:r>
      <w:r w:rsidR="007D7D95" w:rsidRPr="0078753D">
        <w:t xml:space="preserve">, </w:t>
      </w:r>
      <w:r w:rsidR="00D0608E">
        <w:t>(conceptos formales) y</w:t>
      </w:r>
      <w:r w:rsidRPr="0078753D">
        <w:t xml:space="preserve">, lo más importante, </w:t>
      </w:r>
      <w:r w:rsidR="00D0608E">
        <w:t>extraer</w:t>
      </w:r>
      <w:r w:rsidRPr="0078753D">
        <w:t xml:space="preserve"> reglas fijas y absolutas entre ellos, conocidas como implicaciones lógicas.</w:t>
      </w:r>
    </w:p>
    <w:p w14:paraId="37DBD001" w14:textId="3FCEFADC" w:rsidR="00CD7F38" w:rsidRPr="0078753D" w:rsidRDefault="00CD7F38" w:rsidP="0078753D">
      <w:pPr>
        <w:pStyle w:val="Texto"/>
      </w:pPr>
      <w:r w:rsidRPr="0078753D">
        <w:lastRenderedPageBreak/>
        <w:t xml:space="preserve">La motivación central </w:t>
      </w:r>
      <w:r w:rsidR="00D0608E">
        <w:t xml:space="preserve">de este trabajo </w:t>
      </w:r>
      <w:r w:rsidRPr="0078753D">
        <w:t xml:space="preserve">nace de la necesidad de </w:t>
      </w:r>
      <w:r w:rsidR="00D0608E">
        <w:t>integrar</w:t>
      </w:r>
      <w:r w:rsidRPr="0078753D">
        <w:t xml:space="preserve"> lo mejor de ambos enfoques. El objetivo es utilizar la estructura del Análisis Formal de Conceptos para que actúe como </w:t>
      </w:r>
      <w:r w:rsidR="00D0608E">
        <w:t>una autoridad lógica</w:t>
      </w:r>
      <w:r w:rsidRPr="0078753D">
        <w:t xml:space="preserve"> sobre el modelo de lenguaje. De este modo, en lugar de permitir que la IA asocie ideas libremente con el riesgo de equivocarse, se le imponen unas reglas matemáticas estrictas extraídas de los propios</w:t>
      </w:r>
      <w:r w:rsidR="00DB49A5">
        <w:t xml:space="preserve"> conjuntos de datos</w:t>
      </w:r>
      <w:r w:rsidRPr="0078753D">
        <w:t>.</w:t>
      </w:r>
    </w:p>
    <w:p w14:paraId="49BF8794" w14:textId="32D7FDB5" w:rsidR="007064CD" w:rsidRPr="0078753D" w:rsidRDefault="00CD7F38" w:rsidP="007064CD">
      <w:pPr>
        <w:pStyle w:val="Texto"/>
      </w:pPr>
      <w:r w:rsidRPr="0078753D">
        <w:t xml:space="preserve">El resultado que persigue </w:t>
      </w:r>
      <w:r w:rsidR="00DB49A5">
        <w:t>esta integración</w:t>
      </w:r>
      <w:r w:rsidRPr="0078753D">
        <w:t xml:space="preserve"> es transformar una herramienta probabilística y opaca en un sistema de I</w:t>
      </w:r>
      <w:r w:rsidR="007064CD">
        <w:t>A</w:t>
      </w:r>
      <w:r w:rsidRPr="0078753D">
        <w:t xml:space="preserve"> </w:t>
      </w:r>
      <w:r w:rsidR="00C11E5E">
        <w:t>f</w:t>
      </w:r>
      <w:r w:rsidRPr="0078753D">
        <w:t xml:space="preserve">iable y transparente. Al obligar al modelo a seguir las reglas del FCA, no solo se consigue reducir de forma drástica la posibilidad de </w:t>
      </w:r>
      <w:r w:rsidR="00DB49A5">
        <w:t>generar alucinaciones</w:t>
      </w:r>
      <w:r w:rsidRPr="0078753D">
        <w:t>, sino que se logra que el sistema sea totalmente explicable. Así, cualquier usuario podrá ver la ruta lógica exacta que el sistema ha seguido para resolver su consulta</w:t>
      </w:r>
      <w:r w:rsidR="007064CD">
        <w:t xml:space="preserve"> paso a paso.</w:t>
      </w:r>
    </w:p>
    <w:p w14:paraId="7E7B8BFE" w14:textId="77777777" w:rsidR="00DE5E5A" w:rsidRPr="00DE5E5A" w:rsidRDefault="00DE5E5A" w:rsidP="00DE5E5A">
      <w:pPr>
        <w:rPr>
          <w:lang w:val="es-ES"/>
        </w:rPr>
      </w:pPr>
    </w:p>
    <w:p w14:paraId="4B09E8B9" w14:textId="7DBDDE30" w:rsidR="00DE5E5A" w:rsidRDefault="00DE5E5A" w:rsidP="00D845FA">
      <w:pPr>
        <w:pStyle w:val="Estilo2"/>
        <w:rPr>
          <w:lang w:val="es-ES"/>
        </w:rPr>
      </w:pPr>
      <w:bookmarkStart w:id="12" w:name="_Toc238541362"/>
      <w:r>
        <w:rPr>
          <w:lang w:val="es-ES"/>
        </w:rPr>
        <w:t>Objetivos</w:t>
      </w:r>
      <w:bookmarkEnd w:id="12"/>
    </w:p>
    <w:p w14:paraId="34239BED" w14:textId="77777777" w:rsidR="002A0D0C" w:rsidRPr="002A0D0C" w:rsidRDefault="002A0D0C" w:rsidP="002A0D0C">
      <w:pPr>
        <w:pStyle w:val="Texto"/>
        <w:ind w:firstLine="0"/>
      </w:pPr>
    </w:p>
    <w:p w14:paraId="6E1DC7A1" w14:textId="77777777" w:rsidR="00DB49A5" w:rsidRDefault="00CD7F38" w:rsidP="00CD7F38">
      <w:pPr>
        <w:pStyle w:val="Texto"/>
      </w:pPr>
      <w:r w:rsidRPr="00CD7F38">
        <w:t xml:space="preserve">El objetivo principal es el diseño y desarrollo de un sistema de </w:t>
      </w:r>
      <w:r w:rsidR="007064CD">
        <w:t>IA</w:t>
      </w:r>
      <w:r w:rsidRPr="00CD7F38">
        <w:t xml:space="preserve"> explicable que integre la arquitectura Graph-RAG con </w:t>
      </w:r>
      <w:r>
        <w:t>FCA</w:t>
      </w:r>
      <w:r w:rsidRPr="00CD7F38">
        <w:t>. El propósito fundamental es mitigar de forma controlada las alucinaciones de los LLMs y garantizar que todas las respuestas generadas cuenten con una trazabilidad lógica y matemática absoluta.</w:t>
      </w:r>
      <w:r>
        <w:t xml:space="preserve"> </w:t>
      </w:r>
    </w:p>
    <w:p w14:paraId="68ED59E7" w14:textId="04C3FF17" w:rsidR="00CD7F38" w:rsidRPr="00CD7F38" w:rsidRDefault="00CD7F38" w:rsidP="00CD7F38">
      <w:pPr>
        <w:pStyle w:val="Texto"/>
      </w:pPr>
      <w:r w:rsidRPr="00CD7F38">
        <w:t>Para estructurar y alcanzar esta meta, el proyecto se desglosa en los siguientes cuatro objetivos específicos</w:t>
      </w:r>
      <w:r w:rsidR="001971DE">
        <w:t>:</w:t>
      </w:r>
    </w:p>
    <w:p w14:paraId="3F5B7160" w14:textId="60242A09" w:rsidR="0046790C" w:rsidRPr="00876AAF" w:rsidRDefault="00CD7F38" w:rsidP="00876AAF">
      <w:pPr>
        <w:pStyle w:val="Texto"/>
        <w:numPr>
          <w:ilvl w:val="0"/>
          <w:numId w:val="3"/>
        </w:numPr>
        <w:rPr>
          <w:b/>
          <w:bCs/>
        </w:rPr>
      </w:pPr>
      <w:r w:rsidRPr="00F9706F">
        <w:rPr>
          <w:b/>
          <w:bCs/>
        </w:rPr>
        <w:t>Investigación del estado del arte de las arquitecturas RAG y Graph-RAG</w:t>
      </w:r>
      <w:r w:rsidR="00F9706F">
        <w:rPr>
          <w:b/>
          <w:bCs/>
        </w:rPr>
        <w:t>:</w:t>
      </w:r>
      <w:r w:rsidR="0046790C">
        <w:rPr>
          <w:b/>
          <w:bCs/>
        </w:rPr>
        <w:t xml:space="preserve"> </w:t>
      </w:r>
      <w:r w:rsidRPr="00CD7F38">
        <w:t>Este objetivo inicial se centra en analizar la evolución de los sistemas de recuperación de información para entender sus capacidades y fallos actuales.</w:t>
      </w:r>
      <w:r w:rsidR="001971DE">
        <w:t xml:space="preserve"> </w:t>
      </w:r>
      <w:r w:rsidRPr="00CD7F38">
        <w:t>Se estudiarán las limitaciones del RAG tradicional, el cual recupera fragmentos de texto basándose únicamente en la similitud estadística, lo que a menudo provoca la pérdida del contexto general y dificultades para realizar razonamientos complejos.</w:t>
      </w:r>
      <w:r w:rsidR="0046790C">
        <w:t xml:space="preserve"> </w:t>
      </w:r>
      <w:r w:rsidRPr="00CD7F38">
        <w:t>Posteriormente, se investigará a fondo el paradigma Graph-RAG, que organiza el conocimiento externo en forma de grafos. Se analizará cómo esta estructura permite a la IA conectar información dispersa y mejorar la comprensión global del texto.</w:t>
      </w:r>
    </w:p>
    <w:p w14:paraId="6FFC217C" w14:textId="21182538" w:rsidR="00CD7F38" w:rsidRPr="0046790C" w:rsidRDefault="00CD7F38">
      <w:pPr>
        <w:pStyle w:val="Texto"/>
        <w:numPr>
          <w:ilvl w:val="0"/>
          <w:numId w:val="3"/>
        </w:numPr>
        <w:rPr>
          <w:b/>
          <w:bCs/>
        </w:rPr>
      </w:pPr>
      <w:r w:rsidRPr="0046790C">
        <w:rPr>
          <w:b/>
          <w:bCs/>
        </w:rPr>
        <w:t>Investigación sobre la integración de FCA en los grafos de Graph-RAG</w:t>
      </w:r>
      <w:r w:rsidR="0046790C">
        <w:rPr>
          <w:b/>
          <w:bCs/>
        </w:rPr>
        <w:t xml:space="preserve">: </w:t>
      </w:r>
      <w:r w:rsidRPr="00E87B36">
        <w:rPr>
          <w:color w:val="000000" w:themeColor="text1"/>
        </w:rPr>
        <w:t>Aunque Graph-RAG mejora la búsqueda de contexto, sus grafos conectan información de forma visual y semántica, pero carecen de leyes matemáticas estrictas que aseguren que esas conexiones sean lógicamente ciertas.</w:t>
      </w:r>
      <w:r w:rsidR="0046790C" w:rsidRPr="00E87B36">
        <w:rPr>
          <w:b/>
          <w:bCs/>
          <w:color w:val="000000" w:themeColor="text1"/>
        </w:rPr>
        <w:t xml:space="preserve"> </w:t>
      </w:r>
      <w:r w:rsidRPr="00E87B36">
        <w:rPr>
          <w:color w:val="000000" w:themeColor="text1"/>
        </w:rPr>
        <w:t>El objetivo es investigar cómo puede aportar el rigor matemático que le falta al sistema.</w:t>
      </w:r>
      <w:r w:rsidR="0046790C" w:rsidRPr="00E87B36">
        <w:rPr>
          <w:b/>
          <w:bCs/>
          <w:color w:val="000000" w:themeColor="text1"/>
        </w:rPr>
        <w:t xml:space="preserve"> </w:t>
      </w:r>
      <w:r w:rsidRPr="00E87B36">
        <w:rPr>
          <w:color w:val="000000" w:themeColor="text1"/>
        </w:rPr>
        <w:t xml:space="preserve">Se analizará el proceso para transformar los datos del grafo en </w:t>
      </w:r>
      <w:r w:rsidRPr="00E87B36">
        <w:rPr>
          <w:color w:val="000000" w:themeColor="text1"/>
        </w:rPr>
        <w:lastRenderedPageBreak/>
        <w:t>contextos formales que permitan extraer jerarquías exactas (retículos de conceptos) y reglas fijas (bases de implicaciones lógicas). Estas reglas actuarán como una autoridad que dictará al modelo de lenguaje qué es verdad y qué no, bloqueando posibles alucinaciones lógicas.</w:t>
      </w:r>
    </w:p>
    <w:p w14:paraId="2609CB49" w14:textId="4D5044A3" w:rsidR="00CD7F38" w:rsidRPr="00CD7F38" w:rsidRDefault="00CD7F38">
      <w:pPr>
        <w:pStyle w:val="Texto"/>
        <w:numPr>
          <w:ilvl w:val="0"/>
          <w:numId w:val="3"/>
        </w:numPr>
      </w:pPr>
      <w:r w:rsidRPr="0046790C">
        <w:rPr>
          <w:b/>
          <w:bCs/>
        </w:rPr>
        <w:t>Desarrollo de una aplicación en Shiny como motor de inferencia neuro-simbólico</w:t>
      </w:r>
      <w:r w:rsidR="0046790C">
        <w:rPr>
          <w:b/>
          <w:bCs/>
        </w:rPr>
        <w:t>:</w:t>
      </w:r>
      <w:r w:rsidR="0046790C">
        <w:t xml:space="preserve"> C</w:t>
      </w:r>
      <w:r w:rsidRPr="00CD7F38">
        <w:t>onsistirá en construir una herramienta de software que conecte la base matemática con el modelo de lenguaje. Los hitos técnicos incluyen:</w:t>
      </w:r>
      <w:r w:rsidR="00E87B36">
        <w:t xml:space="preserve"> la utilización</w:t>
      </w:r>
      <w:r w:rsidRPr="00CD7F38">
        <w:t xml:space="preserve"> </w:t>
      </w:r>
      <w:r w:rsidR="00E87B36">
        <w:t>d</w:t>
      </w:r>
      <w:r w:rsidRPr="00CD7F38">
        <w:t>el paquete matemático fcaR en el entorno de programación R para extraer automáticamente los retículos de conceptos y las reglas lógicas a partir de los datos.</w:t>
      </w:r>
      <w:r w:rsidR="00E87B36">
        <w:t xml:space="preserve">; </w:t>
      </w:r>
      <w:r w:rsidR="00E87B36" w:rsidRPr="00E87B36">
        <w:rPr>
          <w:lang w:val="es-ES_tradnl"/>
        </w:rPr>
        <w:t>la integración con modelos de lenguaje ejecutados en local mediante el servidor Ollama</w:t>
      </w:r>
      <w:r w:rsidRPr="00CD7F38">
        <w:t xml:space="preserve"> y el paquete ellmer, asegurando la total privacidad de la información</w:t>
      </w:r>
      <w:r w:rsidR="00E87B36">
        <w:t xml:space="preserve">; </w:t>
      </w:r>
      <w:r w:rsidR="00E87B36" w:rsidRPr="00E87B36">
        <w:rPr>
          <w:lang w:val="es-ES_tradnl"/>
        </w:rPr>
        <w:t>y el desarrollo de la interfaz de usuario en Shiny</w:t>
      </w:r>
      <w:r w:rsidR="00E87B36">
        <w:rPr>
          <w:lang w:val="es-ES_tradnl"/>
        </w:rPr>
        <w:t>, que</w:t>
      </w:r>
      <w:r w:rsidRPr="00CD7F38">
        <w:t xml:space="preserve"> </w:t>
      </w:r>
      <w:r w:rsidR="00E87B36" w:rsidRPr="00E87B36">
        <w:rPr>
          <w:lang w:val="es-ES_tradnl"/>
        </w:rPr>
        <w:t>incluirá herramientas visuales para mostrar de forma gráfica e interactiva el razonamiento exacto de la IA</w:t>
      </w:r>
      <w:r w:rsidR="00E87B36">
        <w:rPr>
          <w:lang w:val="es-ES_tradnl"/>
        </w:rPr>
        <w:t>.</w:t>
      </w:r>
    </w:p>
    <w:p w14:paraId="44EEBD9E" w14:textId="640AAB2A" w:rsidR="00DE5E5A" w:rsidRPr="00FD6359" w:rsidRDefault="00FD6359">
      <w:pPr>
        <w:pStyle w:val="Texto"/>
        <w:numPr>
          <w:ilvl w:val="0"/>
          <w:numId w:val="3"/>
        </w:numPr>
        <w:rPr>
          <w:b/>
          <w:bCs/>
        </w:rPr>
      </w:pPr>
      <w:r w:rsidRPr="00FD6359">
        <w:rPr>
          <w:b/>
          <w:bCs/>
        </w:rPr>
        <w:t xml:space="preserve">Validación de la arquitectura y análisis de resultados: </w:t>
      </w:r>
      <w:r>
        <w:t>S</w:t>
      </w:r>
      <w:r w:rsidRPr="00FD6359">
        <w:t>e ha diseñado un protocolo de evaluación propio que compara varias configuraciones</w:t>
      </w:r>
      <w:r>
        <w:t>. D</w:t>
      </w:r>
      <w:r w:rsidRPr="00FD6359">
        <w:t xml:space="preserve">esde el </w:t>
      </w:r>
      <w:r>
        <w:t>LLM</w:t>
      </w:r>
      <w:r w:rsidRPr="00FD6359">
        <w:t xml:space="preserve"> aislado y los sistemas RAG y Graph-RAG convencionales hasta la arquitectura completa Graph-RAG+FCA</w:t>
      </w:r>
      <w:r>
        <w:t>.</w:t>
      </w:r>
      <w:r w:rsidRPr="00FD6359">
        <w:t xml:space="preserve"> </w:t>
      </w:r>
      <w:r>
        <w:t xml:space="preserve">Todo ello </w:t>
      </w:r>
      <w:r w:rsidRPr="00FD6359">
        <w:t>sobre una batería de preguntas con respuesta de referencia</w:t>
      </w:r>
      <w:r>
        <w:t xml:space="preserve"> donde se cuantifican </w:t>
      </w:r>
      <w:r w:rsidRPr="00FD6359">
        <w:t>la exactitud, la precisión, el recall y, especialmente, la tasa de alucinación, verificando que las configuraciones deterministas no inventan información. Asimismo, se comprueba la capacidad del sistema para emitir una justificación auditable de cada respuesta, demostrando que se ha transformado un modelo probabilístico opaco en una IA fiable y transparente.</w:t>
      </w:r>
    </w:p>
    <w:p w14:paraId="5439AFAC" w14:textId="3940872B" w:rsidR="00DE5E5A" w:rsidRDefault="00DE5E5A" w:rsidP="00D845FA">
      <w:pPr>
        <w:pStyle w:val="Estilo2"/>
        <w:rPr>
          <w:lang w:val="es-ES"/>
        </w:rPr>
      </w:pPr>
      <w:bookmarkStart w:id="13" w:name="_Toc238541363"/>
      <w:r>
        <w:rPr>
          <w:lang w:val="es-ES"/>
        </w:rPr>
        <w:t>Estructura</w:t>
      </w:r>
      <w:r w:rsidR="00B61BEC">
        <w:rPr>
          <w:lang w:val="es-ES"/>
        </w:rPr>
        <w:t xml:space="preserve"> de la memoria</w:t>
      </w:r>
      <w:bookmarkEnd w:id="13"/>
    </w:p>
    <w:p w14:paraId="3F8D3D83" w14:textId="77777777" w:rsidR="002A0D0C" w:rsidRPr="002A0D0C" w:rsidRDefault="002A0D0C" w:rsidP="002A0D0C">
      <w:pPr>
        <w:rPr>
          <w:lang w:val="es-ES"/>
        </w:rPr>
      </w:pPr>
    </w:p>
    <w:p w14:paraId="7599A139" w14:textId="3D75B6BD" w:rsidR="001971DE" w:rsidRDefault="00B61BEC" w:rsidP="000C5AF6">
      <w:pPr>
        <w:pStyle w:val="Texto"/>
      </w:pPr>
      <w:r>
        <w:t>El presente documento se divide en las siguientes secciones:</w:t>
      </w:r>
    </w:p>
    <w:p w14:paraId="22307F06" w14:textId="548A5DF6" w:rsidR="000C5AF6" w:rsidRPr="000C5AF6" w:rsidRDefault="000C5AF6">
      <w:pPr>
        <w:pStyle w:val="Texto"/>
        <w:numPr>
          <w:ilvl w:val="0"/>
          <w:numId w:val="4"/>
        </w:numPr>
      </w:pPr>
      <w:r w:rsidRPr="000C5AF6">
        <w:rPr>
          <w:b/>
          <w:bCs/>
        </w:rPr>
        <w:t>Resumen / Abstract:</w:t>
      </w:r>
      <w:r w:rsidRPr="000C5AF6">
        <w:t xml:space="preserve"> </w:t>
      </w:r>
      <w:r w:rsidR="00455F05">
        <w:t>Se realiza u</w:t>
      </w:r>
      <w:r w:rsidRPr="000C5AF6">
        <w:t>na síntesis breve e independiente que engloba el problema, los objetivos</w:t>
      </w:r>
      <w:r>
        <w:t xml:space="preserve"> </w:t>
      </w:r>
      <w:r w:rsidRPr="000C5AF6">
        <w:t>y los resultados obtenidos en el proyecto.</w:t>
      </w:r>
    </w:p>
    <w:p w14:paraId="3985DFB9" w14:textId="6C243AFD" w:rsidR="000C5AF6" w:rsidRPr="000C5AF6" w:rsidRDefault="000C5AF6">
      <w:pPr>
        <w:pStyle w:val="Texto"/>
        <w:numPr>
          <w:ilvl w:val="0"/>
          <w:numId w:val="4"/>
        </w:numPr>
      </w:pPr>
      <w:r w:rsidRPr="000C5AF6">
        <w:rPr>
          <w:b/>
          <w:bCs/>
        </w:rPr>
        <w:t>Introducción:</w:t>
      </w:r>
      <w:r w:rsidRPr="000C5AF6">
        <w:t xml:space="preserve"> </w:t>
      </w:r>
      <w:r w:rsidR="00E87B36">
        <w:t>S</w:t>
      </w:r>
      <w:r w:rsidR="00455F05">
        <w:t>e expone</w:t>
      </w:r>
      <w:r w:rsidRPr="000C5AF6">
        <w:t xml:space="preserve"> el contexto del proyecto, </w:t>
      </w:r>
      <w:r w:rsidR="00E87B36">
        <w:t>justificando</w:t>
      </w:r>
      <w:r w:rsidRPr="000C5AF6">
        <w:t xml:space="preserve"> la motivación para </w:t>
      </w:r>
      <w:r w:rsidR="00E87B36">
        <w:t>mitigar</w:t>
      </w:r>
      <w:r w:rsidRPr="000C5AF6">
        <w:t xml:space="preserve"> las alucinaciones de la IA</w:t>
      </w:r>
      <w:r>
        <w:t>,</w:t>
      </w:r>
      <w:r w:rsidRPr="000C5AF6">
        <w:t xml:space="preserve"> </w:t>
      </w:r>
      <w:r w:rsidR="00455F05">
        <w:t xml:space="preserve">se </w:t>
      </w:r>
      <w:r w:rsidRPr="000C5AF6">
        <w:t>define</w:t>
      </w:r>
      <w:r w:rsidR="00455F05">
        <w:t>n</w:t>
      </w:r>
      <w:r w:rsidRPr="000C5AF6">
        <w:t xml:space="preserve"> los objetivos principales y específicos a alcanzar</w:t>
      </w:r>
      <w:r>
        <w:t xml:space="preserve"> y</w:t>
      </w:r>
      <w:r w:rsidR="00F10805">
        <w:t>,</w:t>
      </w:r>
      <w:r>
        <w:t xml:space="preserve"> por último</w:t>
      </w:r>
      <w:r w:rsidR="00F10805">
        <w:t>,</w:t>
      </w:r>
      <w:r>
        <w:t xml:space="preserve"> </w:t>
      </w:r>
      <w:r w:rsidR="00455F05">
        <w:t xml:space="preserve">se </w:t>
      </w:r>
      <w:r>
        <w:t>detalla</w:t>
      </w:r>
      <w:r w:rsidR="00455F05">
        <w:t>n</w:t>
      </w:r>
      <w:r>
        <w:t xml:space="preserve"> las secciones de la memoria</w:t>
      </w:r>
      <w:r w:rsidRPr="000C5AF6">
        <w:t>.</w:t>
      </w:r>
    </w:p>
    <w:p w14:paraId="5E2F499C" w14:textId="326B214A" w:rsidR="000C5AF6" w:rsidRDefault="000C5AF6">
      <w:pPr>
        <w:pStyle w:val="Texto"/>
        <w:numPr>
          <w:ilvl w:val="0"/>
          <w:numId w:val="4"/>
        </w:numPr>
      </w:pPr>
      <w:r w:rsidRPr="000C5AF6">
        <w:rPr>
          <w:b/>
          <w:bCs/>
        </w:rPr>
        <w:t xml:space="preserve">Metodología y </w:t>
      </w:r>
      <w:r w:rsidR="00F10805">
        <w:rPr>
          <w:b/>
          <w:bCs/>
        </w:rPr>
        <w:t>t</w:t>
      </w:r>
      <w:r w:rsidRPr="000C5AF6">
        <w:rPr>
          <w:b/>
          <w:bCs/>
        </w:rPr>
        <w:t>ecnologías</w:t>
      </w:r>
      <w:r w:rsidR="00F10805">
        <w:rPr>
          <w:b/>
          <w:bCs/>
        </w:rPr>
        <w:t xml:space="preserve"> usadas</w:t>
      </w:r>
      <w:r w:rsidRPr="000C5AF6">
        <w:rPr>
          <w:b/>
          <w:bCs/>
        </w:rPr>
        <w:t>:</w:t>
      </w:r>
      <w:r w:rsidRPr="000C5AF6">
        <w:t xml:space="preserve"> </w:t>
      </w:r>
      <w:r>
        <w:t>Se d</w:t>
      </w:r>
      <w:r w:rsidRPr="000C5AF6">
        <w:t xml:space="preserve">escribe el proceso de trabajo seguido y las herramientas </w:t>
      </w:r>
      <w:r>
        <w:t>como lenguajes y librerías utilizadas junto con los componentes adicionales necesarios.</w:t>
      </w:r>
    </w:p>
    <w:p w14:paraId="1301F4EC" w14:textId="17E4835B" w:rsidR="000C5AF6" w:rsidRPr="000C5AF6" w:rsidRDefault="000C5AF6">
      <w:pPr>
        <w:pStyle w:val="Texto"/>
        <w:numPr>
          <w:ilvl w:val="0"/>
          <w:numId w:val="4"/>
        </w:numPr>
      </w:pPr>
      <w:r w:rsidRPr="000C5AF6">
        <w:rPr>
          <w:b/>
          <w:bCs/>
        </w:rPr>
        <w:t>Marco Teórico (Estado del Arte):</w:t>
      </w:r>
      <w:r w:rsidRPr="000C5AF6">
        <w:t xml:space="preserve"> </w:t>
      </w:r>
      <w:r w:rsidR="00E87B36" w:rsidRPr="00E87B36">
        <w:rPr>
          <w:lang w:val="es-ES_tradnl"/>
        </w:rPr>
        <w:t>Se establecen los fundamentos teóricos necesarios, analizando</w:t>
      </w:r>
      <w:r w:rsidRPr="000C5AF6">
        <w:t xml:space="preserve"> RAG, Graph-RAG y la teoría del Análisis Formal de Conceptos.</w:t>
      </w:r>
    </w:p>
    <w:p w14:paraId="5727C9C6" w14:textId="1C124F7C" w:rsidR="000C5AF6" w:rsidRPr="000C5AF6" w:rsidRDefault="000C5AF6">
      <w:pPr>
        <w:pStyle w:val="Texto"/>
        <w:numPr>
          <w:ilvl w:val="0"/>
          <w:numId w:val="4"/>
        </w:numPr>
      </w:pPr>
      <w:r w:rsidRPr="000C5AF6">
        <w:rPr>
          <w:b/>
          <w:bCs/>
        </w:rPr>
        <w:lastRenderedPageBreak/>
        <w:t>FCA en Graph-RAG:</w:t>
      </w:r>
      <w:r w:rsidRPr="000C5AF6">
        <w:t xml:space="preserve"> </w:t>
      </w:r>
      <w:r>
        <w:t xml:space="preserve">Se </w:t>
      </w:r>
      <w:r w:rsidR="00455F05">
        <w:t>recoge</w:t>
      </w:r>
      <w:r w:rsidRPr="000C5AF6">
        <w:t xml:space="preserve"> cómo </w:t>
      </w:r>
      <w:r>
        <w:t>integrar el conocimiento de FCA en los grafos de Graph-RAG.</w:t>
      </w:r>
    </w:p>
    <w:p w14:paraId="2C74A48C" w14:textId="54CB9B80" w:rsidR="000C5AF6" w:rsidRPr="00283A01" w:rsidRDefault="000C5AF6">
      <w:pPr>
        <w:pStyle w:val="Texto"/>
        <w:numPr>
          <w:ilvl w:val="0"/>
          <w:numId w:val="4"/>
        </w:numPr>
      </w:pPr>
      <w:r w:rsidRPr="000C5AF6">
        <w:rPr>
          <w:b/>
          <w:bCs/>
        </w:rPr>
        <w:t>Desarrollo de la Aplicación Shiny:</w:t>
      </w:r>
      <w:r w:rsidRPr="000C5AF6">
        <w:t xml:space="preserve"> </w:t>
      </w:r>
      <w:r w:rsidR="00283A01" w:rsidRPr="00283A01">
        <w:rPr>
          <w:lang w:val="es-ES_tradnl"/>
        </w:rPr>
        <w:t>Se presenta la estructura del proyecto y la implementación de la interfaz visual con la que interactúa el usuario, incluyendo la visualización del grafo y de los diagramas lógicos para la explicabilidad.</w:t>
      </w:r>
    </w:p>
    <w:p w14:paraId="42BF64B0" w14:textId="2F96A63D" w:rsidR="00283A01" w:rsidRPr="000C5AF6" w:rsidRDefault="00283A01">
      <w:pPr>
        <w:pStyle w:val="Texto"/>
        <w:numPr>
          <w:ilvl w:val="0"/>
          <w:numId w:val="4"/>
        </w:numPr>
      </w:pPr>
      <w:r w:rsidRPr="00283A01">
        <w:rPr>
          <w:b/>
          <w:bCs/>
          <w:lang w:val="es-ES_tradnl"/>
        </w:rPr>
        <w:t>Arquitectura del motor de inferencia:</w:t>
      </w:r>
      <w:r w:rsidRPr="00283A01">
        <w:rPr>
          <w:lang w:val="es-ES_tradnl"/>
        </w:rPr>
        <w:t xml:space="preserve"> Se describe en detalle el diseño del motor que combina el razonamiento simbólico (FCA), la recuperación sobre grafo (Graph-RAG) y el </w:t>
      </w:r>
      <w:r>
        <w:rPr>
          <w:lang w:val="es-ES_tradnl"/>
        </w:rPr>
        <w:t>LLM</w:t>
      </w:r>
      <w:r w:rsidRPr="00283A01">
        <w:rPr>
          <w:lang w:val="es-ES_tradnl"/>
        </w:rPr>
        <w:t>: sus componentes y responsabilidades, el flujo de inferencia, los algoritmos empleados y las garantías que ofrece (determinismo, trazabilidad y ausencia de alucinación).</w:t>
      </w:r>
    </w:p>
    <w:p w14:paraId="11D94CC1" w14:textId="78A7C489" w:rsidR="000C5AF6" w:rsidRPr="000C5AF6" w:rsidRDefault="000C5AF6">
      <w:pPr>
        <w:pStyle w:val="Texto"/>
        <w:numPr>
          <w:ilvl w:val="0"/>
          <w:numId w:val="4"/>
        </w:numPr>
      </w:pPr>
      <w:r w:rsidRPr="000C5AF6">
        <w:rPr>
          <w:b/>
          <w:bCs/>
        </w:rPr>
        <w:t xml:space="preserve">Validación </w:t>
      </w:r>
      <w:r w:rsidR="00455F05">
        <w:rPr>
          <w:b/>
          <w:bCs/>
        </w:rPr>
        <w:t>y pruebas</w:t>
      </w:r>
      <w:r w:rsidRPr="000C5AF6">
        <w:rPr>
          <w:b/>
          <w:bCs/>
        </w:rPr>
        <w:t>:</w:t>
      </w:r>
      <w:r w:rsidRPr="000C5AF6">
        <w:t xml:space="preserve"> </w:t>
      </w:r>
      <w:r w:rsidR="00F10805">
        <w:t xml:space="preserve">Demostración </w:t>
      </w:r>
      <w:r w:rsidR="009D6051">
        <w:t xml:space="preserve">final </w:t>
      </w:r>
      <w:r w:rsidR="00F10805">
        <w:t>de que</w:t>
      </w:r>
      <w:r w:rsidRPr="000C5AF6">
        <w:t xml:space="preserve"> el sistema desarrollado realmente </w:t>
      </w:r>
      <w:r w:rsidR="001D78B2">
        <w:t>mitiga</w:t>
      </w:r>
      <w:r w:rsidRPr="000C5AF6">
        <w:t xml:space="preserve"> los errores </w:t>
      </w:r>
      <w:r w:rsidR="001D78B2" w:rsidRPr="001D78B2">
        <w:rPr>
          <w:lang w:val="es-ES_tradnl"/>
        </w:rPr>
        <w:t>frente a sistemas Graph-RAG convencionales.</w:t>
      </w:r>
    </w:p>
    <w:p w14:paraId="58623CF0" w14:textId="17E1C6B8" w:rsidR="000C5AF6" w:rsidRPr="000C5AF6" w:rsidRDefault="000C5AF6">
      <w:pPr>
        <w:pStyle w:val="Texto"/>
        <w:numPr>
          <w:ilvl w:val="0"/>
          <w:numId w:val="4"/>
        </w:numPr>
      </w:pPr>
      <w:r w:rsidRPr="000C5AF6">
        <w:rPr>
          <w:b/>
          <w:bCs/>
        </w:rPr>
        <w:t>Conclusiones y líneas futuras:</w:t>
      </w:r>
      <w:r w:rsidRPr="000C5AF6">
        <w:t xml:space="preserve"> </w:t>
      </w:r>
      <w:r w:rsidR="00F10805">
        <w:t xml:space="preserve">Se realiza un </w:t>
      </w:r>
      <w:r w:rsidRPr="000C5AF6">
        <w:t>balance sobre si se han cumplido los objetivos</w:t>
      </w:r>
      <w:r w:rsidR="00F10805">
        <w:t xml:space="preserve"> </w:t>
      </w:r>
      <w:r w:rsidRPr="000C5AF6">
        <w:t>y propone nuevas ideas o mejoras que se podrían investigar en el futuro.</w:t>
      </w:r>
    </w:p>
    <w:p w14:paraId="4BC89F33" w14:textId="4B05F803" w:rsidR="000C5AF6" w:rsidRPr="000C5AF6" w:rsidRDefault="000C5AF6">
      <w:pPr>
        <w:pStyle w:val="Texto"/>
        <w:numPr>
          <w:ilvl w:val="0"/>
          <w:numId w:val="4"/>
        </w:numPr>
      </w:pPr>
      <w:r w:rsidRPr="000C5AF6">
        <w:rPr>
          <w:b/>
          <w:bCs/>
        </w:rPr>
        <w:t>Referencias:</w:t>
      </w:r>
      <w:r w:rsidRPr="000C5AF6">
        <w:t xml:space="preserve"> </w:t>
      </w:r>
      <w:r w:rsidR="00F10805">
        <w:t xml:space="preserve">Se </w:t>
      </w:r>
      <w:r w:rsidR="009D6051">
        <w:t>recogen</w:t>
      </w:r>
      <w:r w:rsidR="00F10805">
        <w:t xml:space="preserve"> las diferentes referencias bibliográficas que se consultaron durante el desarrollo</w:t>
      </w:r>
      <w:r w:rsidRPr="000C5AF6">
        <w:t>.</w:t>
      </w:r>
    </w:p>
    <w:p w14:paraId="5A9FBA43" w14:textId="40996ED4" w:rsidR="00B07277" w:rsidRDefault="000C5AF6">
      <w:pPr>
        <w:pStyle w:val="Texto"/>
        <w:numPr>
          <w:ilvl w:val="0"/>
          <w:numId w:val="4"/>
        </w:numPr>
      </w:pPr>
      <w:r w:rsidRPr="000C5AF6">
        <w:rPr>
          <w:b/>
          <w:bCs/>
        </w:rPr>
        <w:t>Apéndice:</w:t>
      </w:r>
      <w:r w:rsidRPr="000C5AF6">
        <w:t xml:space="preserve"> </w:t>
      </w:r>
      <w:r w:rsidR="009D6051">
        <w:t>Se detallan</w:t>
      </w:r>
      <w:r w:rsidRPr="000C5AF6">
        <w:t xml:space="preserve"> el material extra </w:t>
      </w:r>
      <w:r w:rsidR="00F10805">
        <w:t>y el Manual de Usuario</w:t>
      </w:r>
      <w:r w:rsidRPr="000C5AF6">
        <w:t>.</w:t>
      </w:r>
    </w:p>
    <w:p w14:paraId="7C6AC013" w14:textId="77777777" w:rsidR="00F10805" w:rsidRPr="00F10805" w:rsidRDefault="00F10805" w:rsidP="00F10805">
      <w:pPr>
        <w:pStyle w:val="Texto"/>
        <w:ind w:firstLine="0"/>
      </w:pPr>
    </w:p>
    <w:p w14:paraId="6CC074F9" w14:textId="77777777" w:rsidR="001971DE" w:rsidRDefault="001971DE" w:rsidP="00B07277">
      <w:pPr>
        <w:rPr>
          <w:lang w:val="es-ES"/>
        </w:rPr>
      </w:pPr>
    </w:p>
    <w:p w14:paraId="7557B3D1" w14:textId="77777777" w:rsidR="001971DE" w:rsidRDefault="001971DE" w:rsidP="00B07277">
      <w:pPr>
        <w:rPr>
          <w:lang w:val="es-ES"/>
        </w:rPr>
      </w:pPr>
    </w:p>
    <w:p w14:paraId="5C59B502" w14:textId="77777777" w:rsidR="007064CD" w:rsidRPr="007064CD" w:rsidRDefault="007064CD" w:rsidP="00B07277">
      <w:pPr>
        <w:rPr>
          <w:sz w:val="16"/>
          <w:szCs w:val="16"/>
          <w:lang w:val="es-ES"/>
        </w:rPr>
      </w:pPr>
    </w:p>
    <w:p w14:paraId="7A2991E0" w14:textId="77777777" w:rsidR="001971DE" w:rsidRDefault="001971DE" w:rsidP="00B07277">
      <w:pPr>
        <w:rPr>
          <w:lang w:val="es-ES"/>
        </w:rPr>
      </w:pPr>
    </w:p>
    <w:p w14:paraId="2C96DB9C" w14:textId="77777777" w:rsidR="00FF6EBD" w:rsidRDefault="00FF6EBD" w:rsidP="00B07277">
      <w:pPr>
        <w:rPr>
          <w:lang w:val="es-ES"/>
        </w:rPr>
      </w:pPr>
    </w:p>
    <w:p w14:paraId="1B3DC3D9" w14:textId="77777777" w:rsidR="00FF6EBD" w:rsidRDefault="00FF6EBD" w:rsidP="00B07277">
      <w:pPr>
        <w:rPr>
          <w:lang w:val="es-ES"/>
        </w:rPr>
      </w:pPr>
    </w:p>
    <w:p w14:paraId="05F5A3D1" w14:textId="77777777" w:rsidR="00FF6EBD" w:rsidRDefault="00FF6EBD" w:rsidP="00B07277">
      <w:pPr>
        <w:rPr>
          <w:lang w:val="es-ES"/>
        </w:rPr>
      </w:pPr>
    </w:p>
    <w:p w14:paraId="62208B76" w14:textId="77777777" w:rsidR="00182C91" w:rsidRDefault="00182C91" w:rsidP="00B07277">
      <w:pPr>
        <w:rPr>
          <w:lang w:val="es-ES"/>
        </w:rPr>
      </w:pPr>
    </w:p>
    <w:p w14:paraId="257C7F11" w14:textId="77777777" w:rsidR="00FF6EBD" w:rsidRDefault="00FF6EBD" w:rsidP="00B07277">
      <w:pPr>
        <w:rPr>
          <w:lang w:val="es-ES"/>
        </w:rPr>
      </w:pPr>
    </w:p>
    <w:p w14:paraId="51D6556D" w14:textId="77777777" w:rsidR="00FF6EBD" w:rsidRDefault="00FF6EBD" w:rsidP="00B07277">
      <w:pPr>
        <w:rPr>
          <w:lang w:val="es-ES"/>
        </w:rPr>
      </w:pPr>
    </w:p>
    <w:p w14:paraId="34FD305E" w14:textId="77777777" w:rsidR="00FF6EBD" w:rsidRDefault="00FF6EBD" w:rsidP="00B07277">
      <w:pPr>
        <w:rPr>
          <w:lang w:val="es-ES"/>
        </w:rPr>
      </w:pPr>
    </w:p>
    <w:p w14:paraId="4738068B" w14:textId="77777777" w:rsidR="00FF6EBD" w:rsidRDefault="00FF6EBD" w:rsidP="00B07277">
      <w:pPr>
        <w:rPr>
          <w:lang w:val="es-ES"/>
        </w:rPr>
      </w:pPr>
    </w:p>
    <w:p w14:paraId="38A2D4C2" w14:textId="77777777" w:rsidR="00FF6EBD" w:rsidRDefault="00FF6EBD" w:rsidP="00B07277">
      <w:pPr>
        <w:rPr>
          <w:lang w:val="es-ES"/>
        </w:rPr>
      </w:pPr>
    </w:p>
    <w:p w14:paraId="159E973A" w14:textId="77777777" w:rsidR="002772AF" w:rsidRDefault="002772AF" w:rsidP="00B07277">
      <w:pPr>
        <w:rPr>
          <w:lang w:val="es-ES"/>
        </w:rPr>
      </w:pPr>
    </w:p>
    <w:p w14:paraId="566E3327" w14:textId="77777777" w:rsidR="002772AF" w:rsidRDefault="002772AF" w:rsidP="00B07277">
      <w:pPr>
        <w:rPr>
          <w:lang w:val="es-ES"/>
        </w:rPr>
      </w:pPr>
    </w:p>
    <w:p w14:paraId="7C6B220A" w14:textId="77777777" w:rsidR="002772AF" w:rsidRDefault="002772AF" w:rsidP="00B07277">
      <w:pPr>
        <w:rPr>
          <w:lang w:val="es-ES"/>
        </w:rPr>
      </w:pPr>
    </w:p>
    <w:p w14:paraId="3CF5B351" w14:textId="77777777" w:rsidR="002772AF" w:rsidRDefault="002772AF" w:rsidP="00B07277">
      <w:pPr>
        <w:rPr>
          <w:lang w:val="es-ES"/>
        </w:rPr>
      </w:pPr>
    </w:p>
    <w:p w14:paraId="770E9EC7" w14:textId="77777777" w:rsidR="002772AF" w:rsidRDefault="002772AF" w:rsidP="00B07277">
      <w:pPr>
        <w:rPr>
          <w:lang w:val="es-ES"/>
        </w:rPr>
      </w:pPr>
    </w:p>
    <w:p w14:paraId="7BCF13BF" w14:textId="77777777" w:rsidR="002772AF" w:rsidRDefault="002772AF" w:rsidP="00B07277">
      <w:pPr>
        <w:rPr>
          <w:lang w:val="es-ES"/>
        </w:rPr>
      </w:pPr>
    </w:p>
    <w:p w14:paraId="682BDB30" w14:textId="77777777" w:rsidR="002772AF" w:rsidRDefault="002772AF" w:rsidP="00B07277">
      <w:pPr>
        <w:rPr>
          <w:lang w:val="es-ES"/>
        </w:rPr>
      </w:pPr>
    </w:p>
    <w:p w14:paraId="7D446EC3" w14:textId="77777777" w:rsidR="002772AF" w:rsidRDefault="002772AF" w:rsidP="00B07277">
      <w:pPr>
        <w:rPr>
          <w:lang w:val="es-ES"/>
        </w:rPr>
      </w:pPr>
    </w:p>
    <w:p w14:paraId="6DF69AC7" w14:textId="77777777" w:rsidR="002772AF" w:rsidRPr="00C11E5E" w:rsidRDefault="002772AF" w:rsidP="002772AF">
      <w:pPr>
        <w:pStyle w:val="CaptuloNmero"/>
        <w:rPr>
          <w:lang w:val="es-ES"/>
        </w:rPr>
      </w:pPr>
    </w:p>
    <w:p w14:paraId="289CBC2E" w14:textId="77777777" w:rsidR="002772AF" w:rsidRPr="00C11E5E" w:rsidRDefault="002772AF" w:rsidP="002772AF">
      <w:pPr>
        <w:pStyle w:val="Captulo"/>
        <w:ind w:left="1418"/>
        <w:rPr>
          <w:lang w:val="es-ES"/>
        </w:rPr>
      </w:pPr>
      <w:bookmarkStart w:id="14" w:name="_Toc238541364"/>
      <w:r w:rsidRPr="00C11E5E">
        <w:rPr>
          <w:lang w:val="es-ES"/>
        </w:rPr>
        <w:t>Tecnologías usadas</w:t>
      </w:r>
      <w:bookmarkEnd w:id="14"/>
    </w:p>
    <w:p w14:paraId="1FEBFC2A" w14:textId="77777777" w:rsidR="002772AF" w:rsidRPr="00FF6EBD" w:rsidRDefault="002772AF" w:rsidP="002772AF">
      <w:pPr>
        <w:pStyle w:val="Texto"/>
      </w:pPr>
      <w:r>
        <w:t>E</w:t>
      </w:r>
      <w:r w:rsidRPr="00FF6EBD">
        <w:t>l desarrollo se apoya en un conjunto de tecnologías de código abierto centradas principalmente en el ecosistema de programación R. La elección de estas herramientas persigue un doble objetivo: por un lado, permitir el procesamiento matemático complejo necesario para extraer la lógica de los datos; y por otro, garantizar que los Modelos de Lenguaje operen de forma local, interactiva y privada.</w:t>
      </w:r>
    </w:p>
    <w:p w14:paraId="3B35ADBA" w14:textId="77777777" w:rsidR="002772AF" w:rsidRDefault="002772AF" w:rsidP="002772AF">
      <w:pPr>
        <w:pStyle w:val="Texto"/>
      </w:pPr>
      <w:r w:rsidRPr="00FF6EBD">
        <w:t>A continuación, se detallan las principales tecnologías empleadas en la arquitectura del sistema:</w:t>
      </w:r>
    </w:p>
    <w:p w14:paraId="15568394" w14:textId="77777777" w:rsidR="002772AF" w:rsidRPr="002A0D0C" w:rsidRDefault="002772AF" w:rsidP="002772AF"/>
    <w:p w14:paraId="3302716D" w14:textId="77777777" w:rsidR="002772AF" w:rsidRDefault="002772AF" w:rsidP="002772AF">
      <w:pPr>
        <w:pStyle w:val="Estilo2"/>
      </w:pPr>
      <w:bookmarkStart w:id="15" w:name="_Toc238541365"/>
      <w:r w:rsidRPr="001A5DC8">
        <w:t>Entorno de Desarrollo y Programación</w:t>
      </w:r>
      <w:bookmarkEnd w:id="15"/>
    </w:p>
    <w:p w14:paraId="7FC61FF6" w14:textId="77777777" w:rsidR="002772AF" w:rsidRPr="002A0D0C" w:rsidRDefault="002772AF" w:rsidP="002772AF"/>
    <w:p w14:paraId="6EC51780" w14:textId="77777777" w:rsidR="002772AF" w:rsidRPr="001A5DC8" w:rsidRDefault="002772AF" w:rsidP="002772AF">
      <w:pPr>
        <w:pStyle w:val="Texto"/>
        <w:numPr>
          <w:ilvl w:val="0"/>
          <w:numId w:val="5"/>
        </w:numPr>
      </w:pPr>
      <w:r w:rsidRPr="00EC5440">
        <w:rPr>
          <w:b/>
          <w:bCs/>
          <w:sz w:val="28"/>
          <w:szCs w:val="28"/>
        </w:rPr>
        <w:t>Lenguaje R:</w:t>
      </w:r>
      <w:r w:rsidRPr="001A5DC8">
        <w:t xml:space="preserve"> Es el lenguaje de programación principal utilizado en el proyecto. Actúa como la columna vertebral que une el procesamiento de datos, la lógica matemática, la inteligencia artificial y la interfaz visual.</w:t>
      </w:r>
    </w:p>
    <w:p w14:paraId="1A238283" w14:textId="77777777" w:rsidR="002772AF" w:rsidRDefault="002772AF" w:rsidP="002772AF">
      <w:pPr>
        <w:pStyle w:val="Texto"/>
        <w:numPr>
          <w:ilvl w:val="0"/>
          <w:numId w:val="5"/>
        </w:numPr>
      </w:pPr>
      <w:r w:rsidRPr="00EC5440">
        <w:rPr>
          <w:b/>
          <w:bCs/>
          <w:sz w:val="28"/>
          <w:szCs w:val="28"/>
        </w:rPr>
        <w:t>RStudio:</w:t>
      </w:r>
      <w:r w:rsidRPr="001A5DC8">
        <w:t xml:space="preserve"> Es el entorno de desarrollo integrado (IDE) que se ha utilizado para escribir, organizar y probar todo el código escrito en el lenguaje R de una manera cómoda y eficiente.</w:t>
      </w:r>
    </w:p>
    <w:p w14:paraId="5F529C8D" w14:textId="77777777" w:rsidR="002772AF" w:rsidRPr="002A0D0C" w:rsidRDefault="002772AF" w:rsidP="002772AF"/>
    <w:p w14:paraId="7F4CB991" w14:textId="77777777" w:rsidR="002772AF" w:rsidRDefault="002772AF" w:rsidP="002772AF">
      <w:pPr>
        <w:pStyle w:val="Estilo2"/>
      </w:pPr>
      <w:bookmarkStart w:id="16" w:name="_Toc238541366"/>
      <w:r w:rsidRPr="001A5DC8">
        <w:t>Arquitectura Base y Lógica Matemática</w:t>
      </w:r>
      <w:bookmarkEnd w:id="16"/>
    </w:p>
    <w:p w14:paraId="3D77E28B" w14:textId="77777777" w:rsidR="002772AF" w:rsidRPr="002A0D0C" w:rsidRDefault="002772AF" w:rsidP="002772AF"/>
    <w:p w14:paraId="3B3AB381" w14:textId="77777777" w:rsidR="002772AF" w:rsidRDefault="002772AF" w:rsidP="002772AF">
      <w:pPr>
        <w:pStyle w:val="Texto"/>
        <w:numPr>
          <w:ilvl w:val="0"/>
          <w:numId w:val="6"/>
        </w:numPr>
      </w:pPr>
      <w:r w:rsidRPr="00EC5440">
        <w:rPr>
          <w:b/>
          <w:bCs/>
          <w:sz w:val="28"/>
          <w:szCs w:val="28"/>
        </w:rPr>
        <w:t>Graph-RAG:</w:t>
      </w:r>
      <w:r w:rsidRPr="001A5DC8">
        <w:t xml:space="preserve"> Es el paradigma o concepto de diseño principal del proyecto. A diferencia de los buscadores tradicionales, organiza la información en forma de grafo para que el sistema comprenda el contexto general de los datos.</w:t>
      </w:r>
    </w:p>
    <w:p w14:paraId="560540DE" w14:textId="77777777" w:rsidR="002772AF" w:rsidRPr="001A5DC8" w:rsidRDefault="002772AF" w:rsidP="002772AF">
      <w:pPr>
        <w:pStyle w:val="Texto"/>
        <w:numPr>
          <w:ilvl w:val="0"/>
          <w:numId w:val="6"/>
        </w:numPr>
      </w:pPr>
      <w:r>
        <w:rPr>
          <w:b/>
          <w:bCs/>
          <w:sz w:val="28"/>
          <w:szCs w:val="28"/>
        </w:rPr>
        <w:lastRenderedPageBreak/>
        <w:t>Igraph:</w:t>
      </w:r>
      <w:r>
        <w:t xml:space="preserve"> </w:t>
      </w:r>
      <w:r w:rsidRPr="00B17AB7">
        <w:rPr>
          <w:lang w:val="es-ES_tradnl"/>
        </w:rPr>
        <w:t>construye el grafo dirigido y tipado que materializa el Graph-RAG, del que se recupera el conocimiento entidad-entidad</w:t>
      </w:r>
      <w:r>
        <w:rPr>
          <w:lang w:val="es-ES_tradnl"/>
        </w:rPr>
        <w:t>.</w:t>
      </w:r>
    </w:p>
    <w:p w14:paraId="229658CC" w14:textId="77777777" w:rsidR="002772AF" w:rsidRPr="00B17AB7" w:rsidRDefault="002772AF" w:rsidP="002772AF">
      <w:pPr>
        <w:pStyle w:val="Texto"/>
        <w:numPr>
          <w:ilvl w:val="0"/>
          <w:numId w:val="6"/>
        </w:numPr>
      </w:pPr>
      <w:r w:rsidRPr="00EC5440">
        <w:rPr>
          <w:b/>
          <w:bCs/>
          <w:sz w:val="28"/>
          <w:szCs w:val="28"/>
        </w:rPr>
        <w:t>fcaR:</w:t>
      </w:r>
      <w:r w:rsidRPr="001A5DC8">
        <w:t xml:space="preserve"> Es un paquete matemático de R encargado del Análisis Formal de Conceptos.</w:t>
      </w:r>
      <w:r>
        <w:t xml:space="preserve">, </w:t>
      </w:r>
      <w:r w:rsidRPr="00B17AB7">
        <w:rPr>
          <w:lang w:val="es-ES_tradnl"/>
        </w:rPr>
        <w:t>construye el contexto formal a partir de la matriz objeto–atributo y calcula los conceptos y la base de implicaciones de Duquenne-Guigues</w:t>
      </w:r>
      <w:r>
        <w:rPr>
          <w:lang w:val="es-ES_tradnl"/>
        </w:rPr>
        <w:t>.</w:t>
      </w:r>
    </w:p>
    <w:p w14:paraId="7CD93CE8" w14:textId="77777777" w:rsidR="002772AF" w:rsidRDefault="002772AF" w:rsidP="002772AF">
      <w:pPr>
        <w:pStyle w:val="Texto"/>
        <w:numPr>
          <w:ilvl w:val="0"/>
          <w:numId w:val="6"/>
        </w:numPr>
      </w:pPr>
      <w:r w:rsidRPr="00B97476">
        <w:rPr>
          <w:b/>
          <w:bCs/>
          <w:sz w:val="28"/>
          <w:szCs w:val="28"/>
          <w:lang w:val="es-ES_tradnl"/>
        </w:rPr>
        <w:t>pdftools, jsonlite, dplyr y tidyr</w:t>
      </w:r>
      <w:r w:rsidRPr="00B17AB7">
        <w:rPr>
          <w:lang w:val="es-ES_tradnl"/>
        </w:rPr>
        <w:t xml:space="preserve">: utilidades de ingesta y datos </w:t>
      </w:r>
      <w:r>
        <w:rPr>
          <w:lang w:val="es-ES_tradnl"/>
        </w:rPr>
        <w:t>como l</w:t>
      </w:r>
      <w:r w:rsidRPr="00B17AB7">
        <w:rPr>
          <w:lang w:val="es-ES_tradnl"/>
        </w:rPr>
        <w:t>ectura de PDF, parseo del JSON de extracción y construcción de la matriz del contexto formal.</w:t>
      </w:r>
    </w:p>
    <w:p w14:paraId="35029654" w14:textId="77777777" w:rsidR="002772AF" w:rsidRPr="002A0D0C" w:rsidRDefault="002772AF" w:rsidP="002772AF"/>
    <w:p w14:paraId="3F4DECB5" w14:textId="77777777" w:rsidR="002772AF" w:rsidRDefault="002772AF" w:rsidP="002772AF">
      <w:pPr>
        <w:pStyle w:val="Estilo2"/>
      </w:pPr>
      <w:bookmarkStart w:id="17" w:name="_Toc238541367"/>
      <w:r w:rsidRPr="001A5DC8">
        <w:t>Inteligencia Artificial y Privacidad</w:t>
      </w:r>
      <w:bookmarkEnd w:id="17"/>
    </w:p>
    <w:p w14:paraId="2B7EAD94" w14:textId="77777777" w:rsidR="002772AF" w:rsidRPr="002A0D0C" w:rsidRDefault="002772AF" w:rsidP="002772AF"/>
    <w:p w14:paraId="35D5C7BB" w14:textId="77777777" w:rsidR="002772AF" w:rsidRPr="001A5DC8" w:rsidRDefault="002772AF" w:rsidP="002772AF">
      <w:pPr>
        <w:pStyle w:val="Texto"/>
        <w:numPr>
          <w:ilvl w:val="0"/>
          <w:numId w:val="9"/>
        </w:numPr>
      </w:pPr>
      <w:r w:rsidRPr="00EC5440">
        <w:rPr>
          <w:b/>
          <w:bCs/>
          <w:sz w:val="28"/>
          <w:szCs w:val="28"/>
        </w:rPr>
        <w:t>Ollama:</w:t>
      </w:r>
      <w:r w:rsidRPr="001A5DC8">
        <w:t xml:space="preserve"> Es una aplicación que permite descargar y ejecutar </w:t>
      </w:r>
      <w:r>
        <w:t>LLMs</w:t>
      </w:r>
      <w:r w:rsidRPr="001A5DC8">
        <w:t xml:space="preserve"> directamente en el ordenador del usuario. Su uso garantiza que la información y los documentos procesados nunca viajen por internet, asegurando una privacidad total de los datos.</w:t>
      </w:r>
    </w:p>
    <w:p w14:paraId="655C16EA" w14:textId="77777777" w:rsidR="002772AF" w:rsidRDefault="002772AF" w:rsidP="002772AF">
      <w:pPr>
        <w:pStyle w:val="Texto"/>
        <w:numPr>
          <w:ilvl w:val="0"/>
          <w:numId w:val="9"/>
        </w:numPr>
      </w:pPr>
      <w:r w:rsidRPr="00EC5440">
        <w:rPr>
          <w:b/>
          <w:bCs/>
          <w:sz w:val="28"/>
          <w:szCs w:val="28"/>
        </w:rPr>
        <w:t>ellmer:</w:t>
      </w:r>
      <w:r w:rsidRPr="001A5DC8">
        <w:t xml:space="preserve"> Es una librería de R que actúa como puente de comunicación. Permite que nuestro código en R envíe las preguntas del usuario y las reglas lógicas extraídas por fcaR al modelo de inteligencia artificial que está funcionando dentro de Ollama.</w:t>
      </w:r>
    </w:p>
    <w:p w14:paraId="18E801E0" w14:textId="77777777" w:rsidR="002772AF" w:rsidRDefault="002772AF" w:rsidP="002772AF">
      <w:pPr>
        <w:pStyle w:val="Texto"/>
        <w:numPr>
          <w:ilvl w:val="0"/>
          <w:numId w:val="9"/>
        </w:numPr>
      </w:pPr>
      <w:r w:rsidRPr="00B97476">
        <w:rPr>
          <w:b/>
          <w:bCs/>
          <w:sz w:val="28"/>
          <w:szCs w:val="28"/>
          <w:lang w:val="es-ES_tradnl"/>
        </w:rPr>
        <w:t>mirai</w:t>
      </w:r>
      <w:r w:rsidRPr="00B17AB7">
        <w:rPr>
          <w:lang w:val="es-ES_tradnl"/>
        </w:rPr>
        <w:t xml:space="preserve">: ejecuta el LLM </w:t>
      </w:r>
      <w:r>
        <w:rPr>
          <w:lang w:val="es-ES_tradnl"/>
        </w:rPr>
        <w:t>de manera asíncrona</w:t>
      </w:r>
      <w:r w:rsidRPr="00B17AB7">
        <w:rPr>
          <w:lang w:val="es-ES_tradnl"/>
        </w:rPr>
        <w:t xml:space="preserve"> para que la interfaz no se bloquee mientras genera la respuesta.</w:t>
      </w:r>
    </w:p>
    <w:p w14:paraId="179CB350" w14:textId="77777777" w:rsidR="002772AF" w:rsidRPr="002A0D0C" w:rsidRDefault="002772AF" w:rsidP="002772AF"/>
    <w:p w14:paraId="7197BBBB" w14:textId="77777777" w:rsidR="002772AF" w:rsidRDefault="002772AF" w:rsidP="002772AF">
      <w:pPr>
        <w:pStyle w:val="Estilo2"/>
      </w:pPr>
      <w:bookmarkStart w:id="18" w:name="_Toc238541368"/>
      <w:r w:rsidRPr="001A5DC8">
        <w:t>Interfaz de Usuario y Explicabilidad Visual</w:t>
      </w:r>
      <w:bookmarkEnd w:id="18"/>
    </w:p>
    <w:p w14:paraId="6509F38F" w14:textId="77777777" w:rsidR="002772AF" w:rsidRPr="002A0D0C" w:rsidRDefault="002772AF" w:rsidP="002772AF"/>
    <w:p w14:paraId="49D1B441" w14:textId="77777777" w:rsidR="002772AF" w:rsidRDefault="002772AF" w:rsidP="002772AF">
      <w:pPr>
        <w:pStyle w:val="Texto"/>
        <w:numPr>
          <w:ilvl w:val="0"/>
          <w:numId w:val="8"/>
        </w:numPr>
      </w:pPr>
      <w:r w:rsidRPr="00B97476">
        <w:rPr>
          <w:b/>
          <w:bCs/>
          <w:sz w:val="28"/>
          <w:szCs w:val="28"/>
        </w:rPr>
        <w:t>Shiny:</w:t>
      </w:r>
      <w:r w:rsidRPr="001A5DC8">
        <w:t xml:space="preserve"> Es una herramienta de R que permite construir aplicaciones web interactivas sin necesidad de programar en lenguajes web tradicionales. Se ha utilizado para diseñar la pantalla principal donde el usuario sube sus documentos y chatea con el sistema.</w:t>
      </w:r>
    </w:p>
    <w:p w14:paraId="0CFCEC65" w14:textId="77777777" w:rsidR="002772AF" w:rsidRPr="00B97476" w:rsidRDefault="002772AF" w:rsidP="002772AF">
      <w:pPr>
        <w:pStyle w:val="Texto"/>
        <w:numPr>
          <w:ilvl w:val="0"/>
          <w:numId w:val="8"/>
        </w:numPr>
      </w:pPr>
      <w:r w:rsidRPr="00B97476">
        <w:rPr>
          <w:b/>
          <w:bCs/>
          <w:sz w:val="28"/>
          <w:szCs w:val="28"/>
          <w:lang w:val="es-ES_tradnl"/>
        </w:rPr>
        <w:t xml:space="preserve">bslib: </w:t>
      </w:r>
      <w:r w:rsidRPr="00B97476">
        <w:t>define el tema, la maquetación y los componentes de la interfaz.</w:t>
      </w:r>
    </w:p>
    <w:p w14:paraId="5E059CCE" w14:textId="77777777" w:rsidR="002772AF" w:rsidRDefault="002772AF" w:rsidP="002772AF">
      <w:pPr>
        <w:pStyle w:val="Texto"/>
        <w:numPr>
          <w:ilvl w:val="0"/>
          <w:numId w:val="8"/>
        </w:numPr>
      </w:pPr>
      <w:r w:rsidRPr="00B97476">
        <w:rPr>
          <w:b/>
          <w:bCs/>
          <w:sz w:val="28"/>
          <w:szCs w:val="28"/>
        </w:rPr>
        <w:t>visNetwork:</w:t>
      </w:r>
      <w:r w:rsidRPr="001A5DC8">
        <w:t xml:space="preserve"> Es un paquete de R especializado en dibujar redes interactivas. Se utiliza en la aplicación para mostrarle al usuario el grafo y las rutas lógicas</w:t>
      </w:r>
      <w:r>
        <w:t xml:space="preserve"> </w:t>
      </w:r>
      <w:r w:rsidRPr="001A5DC8">
        <w:t>(Diagramas de Hasse) que el sistema ha seguido, para entender por qué la IA dio una respuesta específica.</w:t>
      </w:r>
    </w:p>
    <w:p w14:paraId="185D7AEE" w14:textId="77777777" w:rsidR="002772AF" w:rsidRPr="00B97476" w:rsidRDefault="002772AF" w:rsidP="002772AF">
      <w:pPr>
        <w:pStyle w:val="Texto"/>
        <w:numPr>
          <w:ilvl w:val="0"/>
          <w:numId w:val="8"/>
        </w:numPr>
      </w:pPr>
      <w:r w:rsidRPr="00B97476">
        <w:rPr>
          <w:b/>
          <w:bCs/>
          <w:sz w:val="28"/>
          <w:szCs w:val="28"/>
        </w:rPr>
        <w:t>reactable</w:t>
      </w:r>
      <w:r w:rsidRPr="00B97476">
        <w:rPr>
          <w:sz w:val="28"/>
          <w:szCs w:val="28"/>
        </w:rPr>
        <w:t>:</w:t>
      </w:r>
      <w:r w:rsidRPr="00B97476">
        <w:t xml:space="preserve"> </w:t>
      </w:r>
      <w:r>
        <w:t>T</w:t>
      </w:r>
      <w:r w:rsidRPr="00B97476">
        <w:t xml:space="preserve">ablas interactivas (reglas, tripletas y resultados de evaluación). </w:t>
      </w:r>
    </w:p>
    <w:p w14:paraId="5541CC1C" w14:textId="77777777" w:rsidR="002772AF" w:rsidRPr="000F0E9E" w:rsidRDefault="002772AF" w:rsidP="002772AF">
      <w:pPr>
        <w:pStyle w:val="Texto"/>
        <w:numPr>
          <w:ilvl w:val="0"/>
          <w:numId w:val="8"/>
        </w:numPr>
      </w:pPr>
      <w:r w:rsidRPr="00B97476">
        <w:rPr>
          <w:b/>
          <w:bCs/>
          <w:sz w:val="28"/>
          <w:szCs w:val="28"/>
          <w:lang w:val="es-ES_tradnl"/>
        </w:rPr>
        <w:t>plotly y ggplot2</w:t>
      </w:r>
      <w:r w:rsidRPr="00B97476">
        <w:rPr>
          <w:sz w:val="28"/>
          <w:szCs w:val="28"/>
          <w:lang w:val="es-ES_tradnl"/>
        </w:rPr>
        <w:t>:</w:t>
      </w:r>
      <w:r w:rsidRPr="00B97476">
        <w:rPr>
          <w:lang w:val="es-ES_tradnl"/>
        </w:rPr>
        <w:t xml:space="preserve"> </w:t>
      </w:r>
      <w:r>
        <w:rPr>
          <w:lang w:val="es-ES_tradnl"/>
        </w:rPr>
        <w:t>G</w:t>
      </w:r>
      <w:r w:rsidRPr="00B97476">
        <w:rPr>
          <w:lang w:val="es-ES_tradnl"/>
        </w:rPr>
        <w:t>ráficas del cuadro de métricas y del informe de evaluación.</w:t>
      </w:r>
    </w:p>
    <w:p w14:paraId="58402B3B" w14:textId="77777777" w:rsidR="002772AF" w:rsidRPr="002A0D0C" w:rsidRDefault="002772AF" w:rsidP="002772AF">
      <w:pPr>
        <w:pStyle w:val="Texto"/>
        <w:ind w:left="360" w:firstLine="0"/>
      </w:pPr>
    </w:p>
    <w:p w14:paraId="30C76734" w14:textId="77777777" w:rsidR="002772AF" w:rsidRDefault="002772AF" w:rsidP="002772AF">
      <w:pPr>
        <w:pStyle w:val="Estilo2"/>
      </w:pPr>
      <w:bookmarkStart w:id="19" w:name="_Toc238541369"/>
      <w:r w:rsidRPr="001A5DC8">
        <w:lastRenderedPageBreak/>
        <w:t>Evaluación de Resultados</w:t>
      </w:r>
      <w:bookmarkEnd w:id="19"/>
    </w:p>
    <w:p w14:paraId="6CCEF787" w14:textId="77777777" w:rsidR="002772AF" w:rsidRPr="002A0D0C" w:rsidRDefault="002772AF" w:rsidP="002772AF"/>
    <w:p w14:paraId="5AFAD460" w14:textId="77777777" w:rsidR="002772AF" w:rsidRPr="002A0D0C" w:rsidRDefault="002772AF" w:rsidP="002772AF">
      <w:pPr>
        <w:pStyle w:val="Texto"/>
        <w:numPr>
          <w:ilvl w:val="0"/>
          <w:numId w:val="8"/>
        </w:numPr>
      </w:pPr>
      <w:r w:rsidRPr="00B97476">
        <w:rPr>
          <w:b/>
          <w:bCs/>
          <w:sz w:val="28"/>
          <w:szCs w:val="28"/>
          <w:lang w:val="es-ES_tradnl"/>
        </w:rPr>
        <w:t>Módulo de evaluación propio (R)</w:t>
      </w:r>
      <w:r w:rsidRPr="00B97476">
        <w:rPr>
          <w:sz w:val="28"/>
          <w:szCs w:val="28"/>
          <w:lang w:val="es-ES_tradnl"/>
        </w:rPr>
        <w:t>:</w:t>
      </w:r>
      <w:r w:rsidRPr="00B97476">
        <w:rPr>
          <w:lang w:val="es-ES_tradnl"/>
        </w:rPr>
        <w:t xml:space="preserve"> compara las distintas configuraciones (LLM solo, RAG, Graph-RAG y Graph-RAG+FCA) sobre una batería de preguntas con respuesta esperada, midiendo exactitud, precisión/recall/F1 y tasa de alucinación de forma determinista. Se valoró el uso de RAGAS, pero se descartó por basarse en un LLM-juez probabilístico, menos coherente con el objetivo de una medición reproducible.</w:t>
      </w:r>
    </w:p>
    <w:p w14:paraId="63B25B16" w14:textId="77777777" w:rsidR="002772AF" w:rsidRDefault="002772AF" w:rsidP="002772AF">
      <w:pPr>
        <w:pStyle w:val="Estilo2"/>
      </w:pPr>
      <w:bookmarkStart w:id="20" w:name="_Toc238541370"/>
      <w:r w:rsidRPr="001A5DC8">
        <w:t>Herramientas de Gestión y Documentación</w:t>
      </w:r>
      <w:bookmarkEnd w:id="20"/>
    </w:p>
    <w:p w14:paraId="4C5D50A1" w14:textId="77777777" w:rsidR="002772AF" w:rsidRPr="002A0D0C" w:rsidRDefault="002772AF" w:rsidP="002772AF"/>
    <w:p w14:paraId="32EB1112" w14:textId="77777777" w:rsidR="002772AF" w:rsidRPr="001A5DC8" w:rsidRDefault="002772AF" w:rsidP="002772AF">
      <w:pPr>
        <w:pStyle w:val="Texto"/>
        <w:numPr>
          <w:ilvl w:val="0"/>
          <w:numId w:val="7"/>
        </w:numPr>
      </w:pPr>
      <w:r w:rsidRPr="00EC5440">
        <w:rPr>
          <w:b/>
          <w:bCs/>
          <w:sz w:val="28"/>
          <w:szCs w:val="28"/>
        </w:rPr>
        <w:t>GitHub:</w:t>
      </w:r>
      <w:r w:rsidRPr="001A5DC8">
        <w:t xml:space="preserve"> Plataforma utilizada para alojar las distintas versiones del código fuente a lo largo del desarrollo. Ha permitido tener un control de cambios seguro, organizando el avance del software paso a paso.</w:t>
      </w:r>
    </w:p>
    <w:p w14:paraId="7EFABE8B" w14:textId="77777777" w:rsidR="002772AF" w:rsidRDefault="002772AF" w:rsidP="002772AF">
      <w:pPr>
        <w:pStyle w:val="Texto"/>
        <w:numPr>
          <w:ilvl w:val="0"/>
          <w:numId w:val="7"/>
        </w:numPr>
      </w:pPr>
      <w:r w:rsidRPr="00EC5440">
        <w:rPr>
          <w:b/>
          <w:bCs/>
          <w:sz w:val="28"/>
          <w:szCs w:val="28"/>
        </w:rPr>
        <w:t>Microsoft Word:</w:t>
      </w:r>
      <w:r w:rsidRPr="001A5DC8">
        <w:t xml:space="preserve"> Procesador de textos utilizado para la </w:t>
      </w:r>
      <w:r>
        <w:t>elaboración</w:t>
      </w:r>
      <w:r w:rsidRPr="001A5DC8">
        <w:t xml:space="preserve"> de la memoria escrita de este Trabajo de Fin de Grado.</w:t>
      </w:r>
    </w:p>
    <w:p w14:paraId="2CC36DAA" w14:textId="77777777" w:rsidR="002772AF" w:rsidRDefault="002772AF" w:rsidP="00B07277">
      <w:pPr>
        <w:rPr>
          <w:lang w:val="es-ES"/>
        </w:rPr>
      </w:pPr>
    </w:p>
    <w:p w14:paraId="638B91F5" w14:textId="77777777" w:rsidR="002772AF" w:rsidRDefault="002772AF" w:rsidP="00B07277">
      <w:pPr>
        <w:rPr>
          <w:lang w:val="es-ES"/>
        </w:rPr>
      </w:pPr>
    </w:p>
    <w:p w14:paraId="3BA5DCD2" w14:textId="77777777" w:rsidR="002772AF" w:rsidRDefault="002772AF" w:rsidP="00B07277">
      <w:pPr>
        <w:rPr>
          <w:lang w:val="es-ES"/>
        </w:rPr>
      </w:pPr>
    </w:p>
    <w:p w14:paraId="77E9AD18" w14:textId="77777777" w:rsidR="002772AF" w:rsidRDefault="002772AF" w:rsidP="00B07277">
      <w:pPr>
        <w:rPr>
          <w:lang w:val="es-ES"/>
        </w:rPr>
      </w:pPr>
    </w:p>
    <w:p w14:paraId="21A662C4" w14:textId="77777777" w:rsidR="002772AF" w:rsidRDefault="002772AF" w:rsidP="00B07277">
      <w:pPr>
        <w:rPr>
          <w:lang w:val="es-ES"/>
        </w:rPr>
      </w:pPr>
    </w:p>
    <w:p w14:paraId="17E78316" w14:textId="77777777" w:rsidR="002772AF" w:rsidRDefault="002772AF" w:rsidP="00B07277">
      <w:pPr>
        <w:rPr>
          <w:lang w:val="es-ES"/>
        </w:rPr>
      </w:pPr>
    </w:p>
    <w:p w14:paraId="3C34378D" w14:textId="77777777" w:rsidR="002772AF" w:rsidRDefault="002772AF" w:rsidP="00B07277">
      <w:pPr>
        <w:rPr>
          <w:lang w:val="es-ES"/>
        </w:rPr>
      </w:pPr>
    </w:p>
    <w:p w14:paraId="5D6028AE" w14:textId="77777777" w:rsidR="002772AF" w:rsidRDefault="002772AF" w:rsidP="00B07277">
      <w:pPr>
        <w:rPr>
          <w:lang w:val="es-ES"/>
        </w:rPr>
      </w:pPr>
    </w:p>
    <w:p w14:paraId="67708DFC" w14:textId="77777777" w:rsidR="002772AF" w:rsidRDefault="002772AF" w:rsidP="00B07277">
      <w:pPr>
        <w:rPr>
          <w:lang w:val="es-ES"/>
        </w:rPr>
      </w:pPr>
    </w:p>
    <w:p w14:paraId="0566618F" w14:textId="77777777" w:rsidR="002772AF" w:rsidRDefault="002772AF" w:rsidP="00B07277">
      <w:pPr>
        <w:rPr>
          <w:lang w:val="es-ES"/>
        </w:rPr>
      </w:pPr>
    </w:p>
    <w:p w14:paraId="39822C1B" w14:textId="77777777" w:rsidR="002772AF" w:rsidRDefault="002772AF" w:rsidP="00B07277">
      <w:pPr>
        <w:rPr>
          <w:lang w:val="es-ES"/>
        </w:rPr>
      </w:pPr>
    </w:p>
    <w:p w14:paraId="08170D8F" w14:textId="77777777" w:rsidR="002772AF" w:rsidRDefault="002772AF" w:rsidP="00B07277">
      <w:pPr>
        <w:rPr>
          <w:lang w:val="es-ES"/>
        </w:rPr>
      </w:pPr>
    </w:p>
    <w:p w14:paraId="17FEC613" w14:textId="77777777" w:rsidR="002772AF" w:rsidRDefault="002772AF" w:rsidP="00B07277">
      <w:pPr>
        <w:rPr>
          <w:lang w:val="es-ES"/>
        </w:rPr>
      </w:pPr>
    </w:p>
    <w:p w14:paraId="6B588386" w14:textId="77777777" w:rsidR="002772AF" w:rsidRDefault="002772AF" w:rsidP="00B07277">
      <w:pPr>
        <w:rPr>
          <w:lang w:val="es-ES"/>
        </w:rPr>
      </w:pPr>
    </w:p>
    <w:p w14:paraId="3B27A875" w14:textId="77777777" w:rsidR="002772AF" w:rsidRDefault="002772AF" w:rsidP="00B07277">
      <w:pPr>
        <w:rPr>
          <w:lang w:val="es-ES"/>
        </w:rPr>
      </w:pPr>
    </w:p>
    <w:p w14:paraId="05A188C3" w14:textId="77777777" w:rsidR="002772AF" w:rsidRDefault="002772AF" w:rsidP="00B07277">
      <w:pPr>
        <w:rPr>
          <w:lang w:val="es-ES"/>
        </w:rPr>
      </w:pPr>
    </w:p>
    <w:p w14:paraId="568F04FF" w14:textId="77777777" w:rsidR="002772AF" w:rsidRDefault="002772AF" w:rsidP="00B07277">
      <w:pPr>
        <w:rPr>
          <w:lang w:val="es-ES"/>
        </w:rPr>
      </w:pPr>
    </w:p>
    <w:p w14:paraId="188C5688" w14:textId="77777777" w:rsidR="002772AF" w:rsidRDefault="002772AF" w:rsidP="00B07277">
      <w:pPr>
        <w:rPr>
          <w:lang w:val="es-ES"/>
        </w:rPr>
      </w:pPr>
    </w:p>
    <w:p w14:paraId="6B4B7499" w14:textId="77777777" w:rsidR="002772AF" w:rsidRDefault="002772AF" w:rsidP="00B07277">
      <w:pPr>
        <w:rPr>
          <w:lang w:val="es-ES"/>
        </w:rPr>
      </w:pPr>
    </w:p>
    <w:p w14:paraId="4981F233" w14:textId="77777777" w:rsidR="002772AF" w:rsidRDefault="002772AF" w:rsidP="00B07277">
      <w:pPr>
        <w:rPr>
          <w:lang w:val="es-ES"/>
        </w:rPr>
      </w:pPr>
    </w:p>
    <w:p w14:paraId="31C38661" w14:textId="77777777" w:rsidR="002772AF" w:rsidRDefault="002772AF" w:rsidP="00B07277">
      <w:pPr>
        <w:rPr>
          <w:lang w:val="es-ES"/>
        </w:rPr>
      </w:pPr>
    </w:p>
    <w:p w14:paraId="6BFE943C" w14:textId="77777777" w:rsidR="002772AF" w:rsidRDefault="002772AF" w:rsidP="00B07277">
      <w:pPr>
        <w:rPr>
          <w:lang w:val="es-ES"/>
        </w:rPr>
      </w:pPr>
    </w:p>
    <w:p w14:paraId="5F7FB032" w14:textId="77777777" w:rsidR="002772AF" w:rsidRDefault="002772AF" w:rsidP="00B07277">
      <w:pPr>
        <w:rPr>
          <w:lang w:val="es-ES"/>
        </w:rPr>
      </w:pPr>
    </w:p>
    <w:p w14:paraId="0AFF0E82" w14:textId="77777777" w:rsidR="002772AF" w:rsidRDefault="002772AF" w:rsidP="00B07277">
      <w:pPr>
        <w:rPr>
          <w:lang w:val="es-ES"/>
        </w:rPr>
      </w:pPr>
    </w:p>
    <w:p w14:paraId="1D616948" w14:textId="77777777" w:rsidR="002772AF" w:rsidRDefault="002772AF" w:rsidP="00B07277">
      <w:pPr>
        <w:rPr>
          <w:lang w:val="es-ES"/>
        </w:rPr>
      </w:pPr>
    </w:p>
    <w:p w14:paraId="44F952F8" w14:textId="77777777" w:rsidR="002772AF" w:rsidRDefault="002772AF" w:rsidP="00B07277">
      <w:pPr>
        <w:rPr>
          <w:lang w:val="es-ES"/>
        </w:rPr>
      </w:pPr>
    </w:p>
    <w:p w14:paraId="4ED16A3D" w14:textId="77777777" w:rsidR="002772AF" w:rsidRDefault="002772AF" w:rsidP="00B07277">
      <w:pPr>
        <w:rPr>
          <w:lang w:val="es-ES"/>
        </w:rPr>
      </w:pPr>
    </w:p>
    <w:p w14:paraId="4AC54227" w14:textId="77777777" w:rsidR="002772AF" w:rsidRDefault="002772AF" w:rsidP="00B07277">
      <w:pPr>
        <w:rPr>
          <w:lang w:val="es-ES"/>
        </w:rPr>
      </w:pPr>
    </w:p>
    <w:p w14:paraId="4CBF95F7" w14:textId="77777777" w:rsidR="002772AF" w:rsidRDefault="002772AF" w:rsidP="00B07277">
      <w:pPr>
        <w:rPr>
          <w:lang w:val="es-ES"/>
        </w:rPr>
      </w:pPr>
    </w:p>
    <w:p w14:paraId="43E7DCC7" w14:textId="77777777" w:rsidR="002772AF" w:rsidRDefault="002772AF" w:rsidP="00B07277">
      <w:pPr>
        <w:rPr>
          <w:lang w:val="es-ES"/>
        </w:rPr>
      </w:pPr>
    </w:p>
    <w:p w14:paraId="705BAFFD" w14:textId="77777777" w:rsidR="002772AF" w:rsidRDefault="002772AF" w:rsidP="00B07277">
      <w:pPr>
        <w:rPr>
          <w:lang w:val="es-ES"/>
        </w:rPr>
      </w:pPr>
    </w:p>
    <w:p w14:paraId="021FEE72" w14:textId="77777777" w:rsidR="002772AF" w:rsidRDefault="002772AF" w:rsidP="00B07277">
      <w:pPr>
        <w:rPr>
          <w:lang w:val="es-ES"/>
        </w:rPr>
      </w:pPr>
    </w:p>
    <w:p w14:paraId="2EE8F47B" w14:textId="77777777" w:rsidR="002772AF" w:rsidRDefault="002772AF" w:rsidP="00B07277">
      <w:pPr>
        <w:rPr>
          <w:lang w:val="es-ES"/>
        </w:rPr>
      </w:pPr>
    </w:p>
    <w:p w14:paraId="7476822A" w14:textId="77777777" w:rsidR="002772AF" w:rsidRDefault="002772AF" w:rsidP="00B07277">
      <w:pPr>
        <w:rPr>
          <w:lang w:val="es-ES"/>
        </w:rPr>
      </w:pPr>
    </w:p>
    <w:p w14:paraId="37EA786A" w14:textId="77777777" w:rsidR="002772AF" w:rsidRDefault="002772AF" w:rsidP="00B07277">
      <w:pPr>
        <w:rPr>
          <w:lang w:val="es-ES"/>
        </w:rPr>
      </w:pPr>
    </w:p>
    <w:p w14:paraId="3EAA7F6E" w14:textId="77777777" w:rsidR="002772AF" w:rsidRDefault="002772AF" w:rsidP="00B07277">
      <w:pPr>
        <w:rPr>
          <w:lang w:val="es-ES"/>
        </w:rPr>
      </w:pPr>
    </w:p>
    <w:p w14:paraId="23E9E3F5" w14:textId="77777777" w:rsidR="002772AF" w:rsidRDefault="002772AF" w:rsidP="00B07277">
      <w:pPr>
        <w:rPr>
          <w:lang w:val="es-ES"/>
        </w:rPr>
      </w:pPr>
    </w:p>
    <w:p w14:paraId="10DD5CC5" w14:textId="77777777" w:rsidR="002772AF" w:rsidRDefault="002772AF" w:rsidP="00B07277">
      <w:pPr>
        <w:rPr>
          <w:lang w:val="es-ES"/>
        </w:rPr>
      </w:pPr>
    </w:p>
    <w:p w14:paraId="0C1BAE1A" w14:textId="77777777" w:rsidR="002772AF" w:rsidRDefault="002772AF" w:rsidP="00B07277">
      <w:pPr>
        <w:rPr>
          <w:lang w:val="es-ES"/>
        </w:rPr>
      </w:pPr>
    </w:p>
    <w:p w14:paraId="2CD8E44D" w14:textId="77777777" w:rsidR="002772AF" w:rsidRDefault="002772AF" w:rsidP="00B07277">
      <w:pPr>
        <w:rPr>
          <w:lang w:val="es-ES"/>
        </w:rPr>
      </w:pPr>
    </w:p>
    <w:p w14:paraId="0167DA1F" w14:textId="77777777" w:rsidR="002772AF" w:rsidRDefault="002772AF" w:rsidP="00B07277">
      <w:pPr>
        <w:rPr>
          <w:lang w:val="es-ES"/>
        </w:rPr>
      </w:pPr>
    </w:p>
    <w:p w14:paraId="70C5BD89" w14:textId="77777777" w:rsidR="002772AF" w:rsidRDefault="002772AF" w:rsidP="00B07277">
      <w:pPr>
        <w:rPr>
          <w:lang w:val="es-ES"/>
        </w:rPr>
      </w:pPr>
    </w:p>
    <w:p w14:paraId="7B1C2356" w14:textId="77777777" w:rsidR="002772AF" w:rsidRDefault="002772AF" w:rsidP="00B07277">
      <w:pPr>
        <w:rPr>
          <w:lang w:val="es-ES"/>
        </w:rPr>
      </w:pPr>
    </w:p>
    <w:p w14:paraId="58288D85" w14:textId="77777777" w:rsidR="002772AF" w:rsidRDefault="002772AF" w:rsidP="00B07277">
      <w:pPr>
        <w:rPr>
          <w:lang w:val="es-ES"/>
        </w:rPr>
      </w:pPr>
    </w:p>
    <w:p w14:paraId="317DF76E" w14:textId="77777777" w:rsidR="002772AF" w:rsidRDefault="002772AF" w:rsidP="00B07277">
      <w:pPr>
        <w:rPr>
          <w:lang w:val="es-ES"/>
        </w:rPr>
      </w:pPr>
    </w:p>
    <w:p w14:paraId="74B04EC3" w14:textId="77777777" w:rsidR="002772AF" w:rsidRDefault="002772AF" w:rsidP="00B07277">
      <w:pPr>
        <w:rPr>
          <w:lang w:val="es-ES"/>
        </w:rPr>
      </w:pPr>
    </w:p>
    <w:p w14:paraId="35324986" w14:textId="77777777" w:rsidR="002772AF" w:rsidRDefault="002772AF" w:rsidP="00B07277">
      <w:pPr>
        <w:rPr>
          <w:lang w:val="es-ES"/>
        </w:rPr>
      </w:pPr>
    </w:p>
    <w:p w14:paraId="33477873" w14:textId="77777777" w:rsidR="002772AF" w:rsidRDefault="002772AF" w:rsidP="00B07277">
      <w:pPr>
        <w:rPr>
          <w:lang w:val="es-ES"/>
        </w:rPr>
      </w:pPr>
    </w:p>
    <w:p w14:paraId="77F719D2" w14:textId="77777777" w:rsidR="002772AF" w:rsidRDefault="002772AF" w:rsidP="00B07277">
      <w:pPr>
        <w:rPr>
          <w:lang w:val="es-ES"/>
        </w:rPr>
      </w:pPr>
    </w:p>
    <w:p w14:paraId="59B44AC3" w14:textId="77777777" w:rsidR="002772AF" w:rsidRDefault="002772AF" w:rsidP="00B07277">
      <w:pPr>
        <w:rPr>
          <w:lang w:val="es-ES"/>
        </w:rPr>
      </w:pPr>
    </w:p>
    <w:p w14:paraId="7AB281B2" w14:textId="77777777" w:rsidR="002772AF" w:rsidRDefault="002772AF" w:rsidP="00B07277">
      <w:pPr>
        <w:rPr>
          <w:lang w:val="es-ES"/>
        </w:rPr>
      </w:pPr>
    </w:p>
    <w:p w14:paraId="374DC062" w14:textId="77777777" w:rsidR="002772AF" w:rsidRDefault="002772AF" w:rsidP="00B07277">
      <w:pPr>
        <w:rPr>
          <w:lang w:val="es-ES"/>
        </w:rPr>
      </w:pPr>
    </w:p>
    <w:p w14:paraId="1CA22CD7" w14:textId="77777777" w:rsidR="002772AF" w:rsidRDefault="002772AF" w:rsidP="00B07277">
      <w:pPr>
        <w:rPr>
          <w:lang w:val="es-ES"/>
        </w:rPr>
      </w:pPr>
    </w:p>
    <w:p w14:paraId="2E8EB7A8" w14:textId="77777777" w:rsidR="002772AF" w:rsidRDefault="002772AF" w:rsidP="00B07277">
      <w:pPr>
        <w:rPr>
          <w:lang w:val="es-ES"/>
        </w:rPr>
      </w:pPr>
    </w:p>
    <w:p w14:paraId="0F368EC4" w14:textId="77777777" w:rsidR="002772AF" w:rsidRDefault="002772AF" w:rsidP="00B07277">
      <w:pPr>
        <w:rPr>
          <w:lang w:val="es-ES"/>
        </w:rPr>
      </w:pPr>
    </w:p>
    <w:p w14:paraId="65A3EBE7" w14:textId="77777777" w:rsidR="002772AF" w:rsidRDefault="002772AF" w:rsidP="00B07277">
      <w:pPr>
        <w:rPr>
          <w:lang w:val="es-ES"/>
        </w:rPr>
      </w:pPr>
    </w:p>
    <w:p w14:paraId="31B15AB5" w14:textId="77777777" w:rsidR="002772AF" w:rsidRDefault="002772AF" w:rsidP="00B07277">
      <w:pPr>
        <w:rPr>
          <w:lang w:val="es-ES"/>
        </w:rPr>
      </w:pPr>
    </w:p>
    <w:p w14:paraId="7CDB8B3B" w14:textId="77777777" w:rsidR="002772AF" w:rsidRDefault="002772AF" w:rsidP="00B07277">
      <w:pPr>
        <w:rPr>
          <w:lang w:val="es-ES"/>
        </w:rPr>
      </w:pPr>
    </w:p>
    <w:p w14:paraId="00E6D505" w14:textId="77777777" w:rsidR="002772AF" w:rsidRDefault="002772AF" w:rsidP="00B07277">
      <w:pPr>
        <w:rPr>
          <w:lang w:val="es-ES"/>
        </w:rPr>
      </w:pPr>
    </w:p>
    <w:p w14:paraId="7A6868F5" w14:textId="77777777" w:rsidR="002772AF" w:rsidRDefault="002772AF" w:rsidP="00B07277">
      <w:pPr>
        <w:rPr>
          <w:lang w:val="es-ES"/>
        </w:rPr>
      </w:pPr>
    </w:p>
    <w:p w14:paraId="262854DE" w14:textId="77777777" w:rsidR="002772AF" w:rsidRDefault="002772AF" w:rsidP="00B07277">
      <w:pPr>
        <w:rPr>
          <w:lang w:val="es-ES"/>
        </w:rPr>
      </w:pPr>
    </w:p>
    <w:p w14:paraId="3636FE4E" w14:textId="77777777" w:rsidR="002772AF" w:rsidRDefault="002772AF" w:rsidP="00B07277">
      <w:pPr>
        <w:rPr>
          <w:lang w:val="es-ES"/>
        </w:rPr>
      </w:pPr>
    </w:p>
    <w:p w14:paraId="435E2955" w14:textId="77777777" w:rsidR="002772AF" w:rsidRDefault="002772AF" w:rsidP="00B07277">
      <w:pPr>
        <w:rPr>
          <w:lang w:val="es-ES"/>
        </w:rPr>
      </w:pPr>
    </w:p>
    <w:p w14:paraId="3E58A59F" w14:textId="77777777" w:rsidR="002772AF" w:rsidRDefault="002772AF" w:rsidP="00B07277">
      <w:pPr>
        <w:rPr>
          <w:lang w:val="es-ES"/>
        </w:rPr>
      </w:pPr>
    </w:p>
    <w:p w14:paraId="69B789CE" w14:textId="77777777" w:rsidR="002772AF" w:rsidRDefault="002772AF" w:rsidP="00B07277">
      <w:pPr>
        <w:rPr>
          <w:lang w:val="es-ES"/>
        </w:rPr>
      </w:pPr>
    </w:p>
    <w:p w14:paraId="32610773" w14:textId="77777777" w:rsidR="002772AF" w:rsidRDefault="002772AF" w:rsidP="00B07277">
      <w:pPr>
        <w:rPr>
          <w:lang w:val="es-ES"/>
        </w:rPr>
      </w:pPr>
    </w:p>
    <w:p w14:paraId="4C6E53EF" w14:textId="77777777" w:rsidR="002772AF" w:rsidRDefault="002772AF" w:rsidP="00B07277">
      <w:pPr>
        <w:rPr>
          <w:lang w:val="es-ES"/>
        </w:rPr>
      </w:pPr>
    </w:p>
    <w:p w14:paraId="23BC7623" w14:textId="77777777" w:rsidR="00F23B4A" w:rsidRDefault="00F23B4A" w:rsidP="00B07277">
      <w:pPr>
        <w:rPr>
          <w:lang w:val="es-ES"/>
        </w:rPr>
      </w:pPr>
    </w:p>
    <w:p w14:paraId="60A23C32" w14:textId="77777777" w:rsidR="00F23B4A" w:rsidRPr="00C11E5E" w:rsidRDefault="00F23B4A" w:rsidP="00F23B4A">
      <w:pPr>
        <w:pStyle w:val="CaptuloNmero"/>
        <w:rPr>
          <w:lang w:val="es-ES"/>
        </w:rPr>
      </w:pPr>
    </w:p>
    <w:p w14:paraId="4AEC27F9" w14:textId="77777777" w:rsidR="00F23B4A" w:rsidRPr="00C11E5E" w:rsidRDefault="00F23B4A" w:rsidP="00F23B4A">
      <w:pPr>
        <w:rPr>
          <w:lang w:val="es-ES"/>
        </w:rPr>
      </w:pPr>
    </w:p>
    <w:p w14:paraId="60C6652E" w14:textId="77777777" w:rsidR="00F23B4A" w:rsidRPr="001A2E34" w:rsidRDefault="00F23B4A" w:rsidP="00F23B4A">
      <w:pPr>
        <w:pStyle w:val="Captulo"/>
        <w:rPr>
          <w:lang w:val="en-US"/>
        </w:rPr>
      </w:pPr>
      <w:bookmarkStart w:id="21" w:name="_Toc238541371"/>
      <w:r>
        <w:rPr>
          <w:lang w:val="en-US"/>
        </w:rPr>
        <w:t>Marco teórico</w:t>
      </w:r>
      <w:bookmarkEnd w:id="21"/>
    </w:p>
    <w:p w14:paraId="36247ADD" w14:textId="77777777" w:rsidR="00F23B4A" w:rsidRPr="004A51FB" w:rsidRDefault="00F23B4A" w:rsidP="00F23B4A">
      <w:pPr>
        <w:pStyle w:val="Estilo2"/>
      </w:pPr>
      <w:bookmarkStart w:id="22" w:name="_Toc238541372"/>
      <w:r w:rsidRPr="004A51FB">
        <w:t>RAG</w:t>
      </w:r>
      <w:bookmarkEnd w:id="22"/>
    </w:p>
    <w:p w14:paraId="308A525E" w14:textId="77777777" w:rsidR="00F23B4A" w:rsidRPr="004F4A10" w:rsidRDefault="00F23B4A" w:rsidP="00F23B4A"/>
    <w:p w14:paraId="4586B112" w14:textId="77777777" w:rsidR="00F23B4A" w:rsidRPr="00C809D2" w:rsidRDefault="00F23B4A" w:rsidP="00F23B4A">
      <w:pPr>
        <w:pStyle w:val="Texto"/>
      </w:pPr>
      <w:r w:rsidRPr="00C809D2">
        <w:t xml:space="preserve">Los Modelos de Lenguaje de Gran Tamaño almacenan el conocimiento de forma paramétrica, es decir, codificado en los pesos aprendidos durante el entrenamiento. Este diseño provoca dos limitaciones </w:t>
      </w:r>
      <w:r>
        <w:t xml:space="preserve">principales, </w:t>
      </w:r>
      <w:r w:rsidRPr="00C809D2">
        <w:t xml:space="preserve">el conocimiento queda congelado en la fecha de corte del entrenamiento y, sobre todo, el modelo tiende a producir afirmaciones plausibles pero incorrectas </w:t>
      </w:r>
      <w:r>
        <w:t>p</w:t>
      </w:r>
      <w:r w:rsidRPr="00C809D2">
        <w:t>orque genera texto en función de la probabilidad estadística y no de una fuente verificable. Reentrenar o ajustar un modelo para cada dominio específico resulta costoso y técnicamente complejo, lo que hace inviable esta vía para mantener el conocimiento actualizado.</w:t>
      </w:r>
    </w:p>
    <w:p w14:paraId="5B43DFF8" w14:textId="26899DB1" w:rsidR="00F23B4A" w:rsidRPr="00C809D2" w:rsidRDefault="00F23B4A" w:rsidP="00F23B4A">
      <w:pPr>
        <w:pStyle w:val="Texto"/>
      </w:pPr>
      <w:r w:rsidRPr="00C809D2">
        <w:t>Retrieval-Augmented Generation, introducida por Lewis et al. (2020), surge precisamente como respuesta a este problema. En lugar de confiar únicamente en la memoria paramétrica del modelo, RAG combina un LLM con un sistema de recuperación de información: ante una consulta, se recupera conocimiento relevante de una fuente externa y se le proporciona al modelo como contexto sobre el que fundamentar su respuesta. De este modo, RAG mejora la veracidad, la actualidad y la trazabilidad de las respuestas sin necesidad de reentrenar el modelo</w:t>
      </w:r>
      <w:r>
        <w:t>.</w:t>
      </w:r>
    </w:p>
    <w:p w14:paraId="55F42487" w14:textId="77777777" w:rsidR="00F23B4A" w:rsidRDefault="00F23B4A" w:rsidP="00F23B4A">
      <w:pPr>
        <w:pStyle w:val="Texto"/>
      </w:pPr>
      <w:r w:rsidRPr="00463A61">
        <w:t xml:space="preserve">Existen distintas estrategias para adaptar un Modelo de Lenguaje de Gran Tamaño a un dominio concreto, y todas ellas se sitúan en un equilibrio entre el rendimiento que ofrecen y el coste y la complejidad que exigen. </w:t>
      </w:r>
    </w:p>
    <w:p w14:paraId="122A3D6A" w14:textId="77777777" w:rsidR="00F23B4A" w:rsidRDefault="00F23B4A" w:rsidP="00F23B4A">
      <w:pPr>
        <w:pStyle w:val="Texto"/>
      </w:pPr>
      <w:r w:rsidRPr="00463A61">
        <w:t xml:space="preserve">En el extremo más económico se encuentra el </w:t>
      </w:r>
      <w:r w:rsidRPr="00A97B69">
        <w:t>prompting</w:t>
      </w:r>
      <w:r w:rsidRPr="00463A61">
        <w:t xml:space="preserve"> simple, que consiste en formular la pregunta directamente al modelo</w:t>
      </w:r>
      <w:r>
        <w:t>, siendo</w:t>
      </w:r>
      <w:r w:rsidRPr="00463A61">
        <w:t xml:space="preserve"> rápido y de bajo coste, pero también el de menor rendimiento y precisión. Un paso más allá, el </w:t>
      </w:r>
      <w:r w:rsidRPr="00A97B69">
        <w:t>prompting</w:t>
      </w:r>
      <w:r w:rsidRPr="00463A61">
        <w:t xml:space="preserve"> con ejemplos </w:t>
      </w:r>
      <w:r w:rsidRPr="00A97B69">
        <w:t>(few-shot</w:t>
      </w:r>
      <w:r w:rsidRPr="00463A61">
        <w:t xml:space="preserve">) mejora la precisión al incluir en la propia consulta muestras de la tarea, aunque sigue dependiendo por completo del </w:t>
      </w:r>
      <w:r w:rsidRPr="00463A61">
        <w:lastRenderedPageBreak/>
        <w:t xml:space="preserve">conocimiento paramétrico del modelo. En el extremo opuesto </w:t>
      </w:r>
      <w:r>
        <w:t>encuentra</w:t>
      </w:r>
      <w:r w:rsidRPr="00463A61">
        <w:t xml:space="preserve"> el ajuste fino (</w:t>
      </w:r>
      <w:r w:rsidRPr="00A97B69">
        <w:t>fine-tuning</w:t>
      </w:r>
      <w:r w:rsidRPr="00463A61">
        <w:t xml:space="preserve">) </w:t>
      </w:r>
      <w:r>
        <w:t xml:space="preserve">que </w:t>
      </w:r>
      <w:r w:rsidRPr="00463A61">
        <w:t>reentrena los pesos del modelo para especializarlo en un dominio</w:t>
      </w:r>
      <w:r>
        <w:t xml:space="preserve"> y, a</w:t>
      </w:r>
      <w:r w:rsidRPr="00463A61">
        <w:t>l</w:t>
      </w:r>
      <w:r>
        <w:t xml:space="preserve"> realizar</w:t>
      </w:r>
      <w:r w:rsidRPr="00463A61">
        <w:t xml:space="preserve"> entrenamiento desde cero, exige un coste inmenso de cómputo y datos</w:t>
      </w:r>
      <w:r>
        <w:t xml:space="preserve">. </w:t>
      </w:r>
    </w:p>
    <w:p w14:paraId="7982D456" w14:textId="5D346F9D" w:rsidR="00F23B4A" w:rsidRPr="00463A61" w:rsidRDefault="00F23B4A" w:rsidP="00F23B4A">
      <w:pPr>
        <w:pStyle w:val="Texto"/>
      </w:pPr>
      <w:r w:rsidRPr="00463A61">
        <w:t xml:space="preserve">En este espectro, la Generación Aumentada por Recuperación aporta acceso a información actualizada y una precisión anclada en el contexto, y resulta escalable, todo ello sin necesidad de reentrenar el modelo ni de asumir los costes del ajuste fino o del entrenamiento completo. </w:t>
      </w:r>
      <w:hyperlink w:anchor="ref_18">
        <w:r>
          <w:t>[18]</w:t>
        </w:r>
      </w:hyperlink>
      <w:r>
        <w:t xml:space="preserve"> </w:t>
      </w:r>
      <w:hyperlink w:anchor="ref_37">
        <w:r>
          <w:t>[37]</w:t>
        </w:r>
      </w:hyperlink>
      <w:r>
        <w:t xml:space="preserve"> </w:t>
      </w:r>
    </w:p>
    <w:p w14:paraId="2B18D65D" w14:textId="77777777" w:rsidR="00F23B4A" w:rsidRPr="00F766B0" w:rsidRDefault="00F23B4A" w:rsidP="00F23B4A">
      <w:pPr>
        <w:pStyle w:val="Texto"/>
        <w:ind w:firstLine="0"/>
      </w:pPr>
    </w:p>
    <w:p w14:paraId="72E46FA5" w14:textId="77777777" w:rsidR="00F23B4A" w:rsidRPr="00C809D2" w:rsidRDefault="00F23B4A" w:rsidP="00F23B4A">
      <w:pPr>
        <w:pStyle w:val="Estilo3"/>
        <w:rPr>
          <w:sz w:val="28"/>
          <w:szCs w:val="28"/>
        </w:rPr>
      </w:pPr>
      <w:bookmarkStart w:id="23" w:name="_Toc238541373"/>
      <w:r w:rsidRPr="00C809D2">
        <w:rPr>
          <w:sz w:val="28"/>
          <w:szCs w:val="28"/>
        </w:rPr>
        <w:t>Ciclo</w:t>
      </w:r>
      <w:bookmarkEnd w:id="23"/>
    </w:p>
    <w:p w14:paraId="409C002E" w14:textId="77777777" w:rsidR="00F23B4A" w:rsidRPr="004F4A10" w:rsidRDefault="00F23B4A" w:rsidP="00F23B4A"/>
    <w:p w14:paraId="3BBFCCA3" w14:textId="77777777" w:rsidR="00F23B4A" w:rsidRDefault="00F23B4A" w:rsidP="00F23B4A">
      <w:pPr>
        <w:ind w:firstLine="360"/>
      </w:pPr>
      <w:r>
        <w:t>E</w:t>
      </w:r>
      <w:r w:rsidRPr="00804C5C">
        <w:t>l ciclo de funcionamiento de un sistema RAG tradicional se estructura en tres fases fundamentales</w:t>
      </w:r>
      <w:r>
        <w:t>:</w:t>
      </w:r>
    </w:p>
    <w:p w14:paraId="481A6095" w14:textId="77777777" w:rsidR="00F23B4A" w:rsidRPr="00C11E5E" w:rsidRDefault="00F23B4A" w:rsidP="00F23B4A">
      <w:pPr>
        <w:ind w:firstLine="360"/>
        <w:rPr>
          <w:lang w:val="es-ES"/>
        </w:rPr>
      </w:pPr>
    </w:p>
    <w:p w14:paraId="36F80607" w14:textId="77777777" w:rsidR="00F23B4A" w:rsidRPr="00804C5C" w:rsidRDefault="00F23B4A" w:rsidP="00F23B4A">
      <w:pPr>
        <w:pStyle w:val="Texto"/>
        <w:numPr>
          <w:ilvl w:val="0"/>
          <w:numId w:val="14"/>
        </w:numPr>
      </w:pPr>
      <w:r w:rsidRPr="00804C5C">
        <w:rPr>
          <w:b/>
          <w:bCs/>
        </w:rPr>
        <w:t>Preparación e Indexación del Conocimiento</w:t>
      </w:r>
      <w:r w:rsidRPr="00804C5C">
        <w:t xml:space="preserve"> Para que la información pueda ser consultada, primero debe ser agregada a una base de datos de la siguiente manera:</w:t>
      </w:r>
    </w:p>
    <w:p w14:paraId="640C0279" w14:textId="77777777" w:rsidR="00F23B4A" w:rsidRPr="00804C5C" w:rsidRDefault="00F23B4A" w:rsidP="00F23B4A">
      <w:pPr>
        <w:pStyle w:val="Texto"/>
        <w:numPr>
          <w:ilvl w:val="0"/>
          <w:numId w:val="13"/>
        </w:numPr>
      </w:pPr>
      <w:r w:rsidRPr="00804C5C">
        <w:rPr>
          <w:b/>
          <w:bCs/>
        </w:rPr>
        <w:t>Fragmentación (Chunking):</w:t>
      </w:r>
      <w:r w:rsidRPr="00804C5C">
        <w:t xml:space="preserve"> Los documentos originales se dividen en fragmentos de texto más pequeños y manejables</w:t>
      </w:r>
      <w:r>
        <w:t>.</w:t>
      </w:r>
    </w:p>
    <w:p w14:paraId="3BC7C42F" w14:textId="77777777" w:rsidR="00F23B4A" w:rsidRPr="00804C5C" w:rsidRDefault="00F23B4A" w:rsidP="00F23B4A">
      <w:pPr>
        <w:pStyle w:val="Texto"/>
        <w:numPr>
          <w:ilvl w:val="0"/>
          <w:numId w:val="13"/>
        </w:numPr>
      </w:pPr>
      <w:r w:rsidRPr="00804C5C">
        <w:rPr>
          <w:b/>
          <w:bCs/>
        </w:rPr>
        <w:t>Vectorización (Embeddings):</w:t>
      </w:r>
      <w:r w:rsidRPr="00804C5C">
        <w:t xml:space="preserve"> Cada fragmento de texto se procesa mediante un modelo de representación para convertirlo en un embedding</w:t>
      </w:r>
      <w:r>
        <w:t>,</w:t>
      </w:r>
      <w:r w:rsidRPr="00804C5C">
        <w:t xml:space="preserve"> representaciones vectoriales densas en un espacio matemático de alta dimensionalidad que capturan el significado semántico del texto.</w:t>
      </w:r>
    </w:p>
    <w:p w14:paraId="79BE0BF3" w14:textId="77777777" w:rsidR="00F23B4A" w:rsidRDefault="00F23B4A" w:rsidP="00F23B4A">
      <w:pPr>
        <w:pStyle w:val="Texto"/>
        <w:numPr>
          <w:ilvl w:val="0"/>
          <w:numId w:val="13"/>
        </w:numPr>
      </w:pPr>
      <w:r w:rsidRPr="00804C5C">
        <w:rPr>
          <w:b/>
          <w:bCs/>
        </w:rPr>
        <w:t>Almacenamiento:</w:t>
      </w:r>
      <w:r w:rsidRPr="00804C5C">
        <w:t xml:space="preserve"> Estos vectores se almacenan en una Base de Datos Vectorial, sirviendo como índice de conocimiento.</w:t>
      </w:r>
    </w:p>
    <w:p w14:paraId="0ADD510E" w14:textId="77777777" w:rsidR="00F23B4A" w:rsidRPr="004F4A10" w:rsidRDefault="00F23B4A" w:rsidP="00F23B4A"/>
    <w:p w14:paraId="677B4F97" w14:textId="77777777" w:rsidR="00F23B4A" w:rsidRDefault="00F23B4A" w:rsidP="00F23B4A">
      <w:pPr>
        <w:pStyle w:val="Texto"/>
        <w:numPr>
          <w:ilvl w:val="0"/>
          <w:numId w:val="14"/>
        </w:numPr>
      </w:pPr>
      <w:r w:rsidRPr="00804C5C">
        <w:rPr>
          <w:b/>
          <w:bCs/>
        </w:rPr>
        <w:t>Recuperación del Contexto (</w:t>
      </w:r>
      <w:r w:rsidRPr="00002C6C">
        <w:rPr>
          <w:b/>
          <w:bCs/>
        </w:rPr>
        <w:t>Retrieval</w:t>
      </w:r>
      <w:r w:rsidRPr="00804C5C">
        <w:rPr>
          <w:b/>
          <w:bCs/>
        </w:rPr>
        <w:t>)</w:t>
      </w:r>
      <w:r w:rsidRPr="00804C5C">
        <w:t xml:space="preserve"> Cuando el usuario realiza una consulta </w:t>
      </w:r>
      <w:r>
        <w:t>o Query</w:t>
      </w:r>
      <w:r w:rsidRPr="00804C5C">
        <w:t xml:space="preserve"> en lenguaje natural, en lugar de enviarla directamente al LLM para que responda de memoria, el sistema realiza una búsqueda de información</w:t>
      </w:r>
      <w:r>
        <w:t>,</w:t>
      </w:r>
      <w:r w:rsidRPr="00956D4B">
        <w:t xml:space="preserve"> se transforma en un embedding; se realiza una búsqueda matemática para encontrar los fragmentos de documento en la base de datos cuyos vectores sean más similares al vector de la pregunta; y el sistema recupera los fragmentos de texto más relevantes.</w:t>
      </w:r>
    </w:p>
    <w:p w14:paraId="00A934F7" w14:textId="77777777" w:rsidR="00F23B4A" w:rsidRPr="00956D4B" w:rsidRDefault="00F23B4A" w:rsidP="00F23B4A">
      <w:pPr>
        <w:pStyle w:val="Texto"/>
        <w:ind w:firstLine="0"/>
      </w:pPr>
    </w:p>
    <w:p w14:paraId="7661AACA" w14:textId="77777777" w:rsidR="00F23B4A" w:rsidRPr="00804C5C" w:rsidRDefault="00F23B4A" w:rsidP="00F23B4A">
      <w:pPr>
        <w:pStyle w:val="Texto"/>
        <w:numPr>
          <w:ilvl w:val="0"/>
          <w:numId w:val="14"/>
        </w:numPr>
      </w:pPr>
      <w:r w:rsidRPr="00804C5C">
        <w:rPr>
          <w:b/>
          <w:bCs/>
        </w:rPr>
        <w:t>Integración y Generación</w:t>
      </w:r>
      <w:r w:rsidRPr="00804C5C">
        <w:t xml:space="preserve"> En la fase final, los documentos recuperados se empaquetan en un bloque denominado </w:t>
      </w:r>
      <w:r>
        <w:t>c</w:t>
      </w:r>
      <w:r w:rsidRPr="00804C5C">
        <w:t>ontexto</w:t>
      </w:r>
      <w:r>
        <w:t xml:space="preserve">, que </w:t>
      </w:r>
      <w:r w:rsidRPr="00804C5C">
        <w:t>se adjunta a la consulta original del usuario y se envía al LLM.</w:t>
      </w:r>
      <w:r>
        <w:t xml:space="preserve"> E</w:t>
      </w:r>
      <w:r w:rsidRPr="00804C5C">
        <w:t>l modelo genera una respuesta fundamentada estrictamente en los datos proporcionados.</w:t>
      </w:r>
    </w:p>
    <w:p w14:paraId="1BE1F708" w14:textId="77777777" w:rsidR="00F23B4A" w:rsidRDefault="00F23B4A" w:rsidP="00F23B4A">
      <w:pPr>
        <w:pStyle w:val="Texto"/>
      </w:pPr>
      <w:r w:rsidRPr="00804C5C">
        <w:lastRenderedPageBreak/>
        <w:t xml:space="preserve">En definitiva, este proceso </w:t>
      </w:r>
      <w:r>
        <w:t>favorece</w:t>
      </w:r>
      <w:r w:rsidRPr="00804C5C">
        <w:t xml:space="preserve"> que la información devuelta por el LLM esté basada en el conocimiento propio y actualizado del usuario, mitigando las alucinaciones y permitiendo referenciar exactamente qué documentos dieron origen a la respuesta.</w:t>
      </w:r>
      <w:r>
        <w:t xml:space="preserve"> </w:t>
      </w:r>
    </w:p>
    <w:p w14:paraId="46CE9F49" w14:textId="77777777" w:rsidR="00F23B4A" w:rsidRPr="004F4A10" w:rsidRDefault="00F23B4A" w:rsidP="00F23B4A"/>
    <w:p w14:paraId="7FC181E4" w14:textId="77777777" w:rsidR="00F23B4A" w:rsidRPr="00C809D2" w:rsidRDefault="00F23B4A" w:rsidP="00F23B4A">
      <w:pPr>
        <w:pStyle w:val="Estilo3"/>
        <w:rPr>
          <w:sz w:val="28"/>
          <w:szCs w:val="28"/>
        </w:rPr>
      </w:pPr>
      <w:bookmarkStart w:id="24" w:name="_Toc238541374"/>
      <w:r w:rsidRPr="00C809D2">
        <w:rPr>
          <w:sz w:val="28"/>
          <w:szCs w:val="28"/>
        </w:rPr>
        <w:t>Limitaciones en entornos prácticos.</w:t>
      </w:r>
      <w:bookmarkEnd w:id="24"/>
      <w:r w:rsidRPr="00C809D2">
        <w:rPr>
          <w:sz w:val="28"/>
          <w:szCs w:val="28"/>
        </w:rPr>
        <w:t xml:space="preserve"> </w:t>
      </w:r>
    </w:p>
    <w:p w14:paraId="3DA107E2" w14:textId="77777777" w:rsidR="00F23B4A" w:rsidRPr="004F4A10" w:rsidRDefault="00F23B4A" w:rsidP="00F23B4A">
      <w:pPr>
        <w:rPr>
          <w:lang w:val="en-US"/>
        </w:rPr>
      </w:pPr>
    </w:p>
    <w:p w14:paraId="65B82CE9" w14:textId="170A98C7" w:rsidR="00F23B4A" w:rsidRPr="00C809D2" w:rsidRDefault="00F23B4A" w:rsidP="00F23B4A">
      <w:pPr>
        <w:pStyle w:val="Texto"/>
      </w:pPr>
      <w:r w:rsidRPr="00C809D2">
        <w:t>Pese a sus ventajas, el RAG tradicional basado en recuperación de texto plano presenta limitaciones estructurales que se agudizan en dominios especializados. La literatura reciente las sistematiza en varios frentes</w:t>
      </w:r>
      <w:r>
        <w:t>:</w:t>
      </w:r>
    </w:p>
    <w:p w14:paraId="659FCF3E" w14:textId="77777777" w:rsidR="00F23B4A" w:rsidRPr="00C809D2" w:rsidRDefault="00F23B4A" w:rsidP="00F23B4A">
      <w:pPr>
        <w:pStyle w:val="Texto"/>
        <w:numPr>
          <w:ilvl w:val="0"/>
          <w:numId w:val="23"/>
        </w:numPr>
      </w:pPr>
      <w:r w:rsidRPr="00D95E1D">
        <w:rPr>
          <w:b/>
          <w:bCs/>
        </w:rPr>
        <w:t>Comprensión de consultas complejas</w:t>
      </w:r>
      <w:r>
        <w:rPr>
          <w:b/>
          <w:bCs/>
        </w:rPr>
        <w:t>:</w:t>
      </w:r>
      <w:r w:rsidRPr="00C809D2">
        <w:t xml:space="preserve"> Los métodos de recuperación por similitud no capturan bien el razonamiento de múltiples pasos ni los matices semánticos profundos propios de dominios especializados, donde la respuesta correcta exige encadenar varias piezas de conocimiento.</w:t>
      </w:r>
    </w:p>
    <w:p w14:paraId="3EDE6D3E" w14:textId="77777777" w:rsidR="00F23B4A" w:rsidRPr="00C809D2" w:rsidRDefault="00F23B4A" w:rsidP="00F23B4A">
      <w:pPr>
        <w:pStyle w:val="Texto"/>
        <w:numPr>
          <w:ilvl w:val="0"/>
          <w:numId w:val="23"/>
        </w:numPr>
      </w:pPr>
      <w:r w:rsidRPr="00D95E1D">
        <w:rPr>
          <w:b/>
          <w:bCs/>
        </w:rPr>
        <w:t>Integración de conocimiento distribuido.</w:t>
      </w:r>
      <w:r w:rsidRPr="00C809D2">
        <w:t xml:space="preserve"> La fragmentación necesaria para indexar los textos rompe el contexto</w:t>
      </w:r>
      <w:r>
        <w:t xml:space="preserve">, ya que la </w:t>
      </w:r>
      <w:r w:rsidRPr="00C809D2">
        <w:t>información que en el documento original estaba conectada queda dispersa en fragmentos independientes</w:t>
      </w:r>
      <w:r>
        <w:t>.</w:t>
      </w:r>
    </w:p>
    <w:p w14:paraId="7611B6B1" w14:textId="77777777" w:rsidR="00F23B4A" w:rsidRPr="00C809D2" w:rsidRDefault="00F23B4A" w:rsidP="00F23B4A">
      <w:pPr>
        <w:pStyle w:val="Texto"/>
        <w:numPr>
          <w:ilvl w:val="0"/>
          <w:numId w:val="23"/>
        </w:numPr>
      </w:pPr>
      <w:r w:rsidRPr="00D95E1D">
        <w:rPr>
          <w:b/>
          <w:bCs/>
        </w:rPr>
        <w:t>Restricciones de la ventana de contexto:</w:t>
      </w:r>
      <w:r w:rsidRPr="00C809D2">
        <w:t xml:space="preserve"> El límite de tokens de los LLM obliga a truncar la información recuperada, lo que puede destruir el flujo lógico del razonamiento.</w:t>
      </w:r>
    </w:p>
    <w:p w14:paraId="209A95F8" w14:textId="77777777" w:rsidR="00F23B4A" w:rsidRPr="00C809D2" w:rsidRDefault="00F23B4A" w:rsidP="00F23B4A">
      <w:pPr>
        <w:pStyle w:val="Texto"/>
        <w:numPr>
          <w:ilvl w:val="0"/>
          <w:numId w:val="23"/>
        </w:numPr>
      </w:pPr>
      <w:r w:rsidRPr="00D95E1D">
        <w:rPr>
          <w:b/>
          <w:bCs/>
        </w:rPr>
        <w:t>Eficiencia y escalabilidad</w:t>
      </w:r>
      <w:r>
        <w:rPr>
          <w:b/>
          <w:bCs/>
        </w:rPr>
        <w:t>:</w:t>
      </w:r>
      <w:r w:rsidRPr="00C809D2">
        <w:t xml:space="preserve"> La búsqueda sobre bases de conocimiento muy grandes incrementa el coste computacional y la latencia, y se observa además una degradación de la precisión conforme la base de datos crece</w:t>
      </w:r>
      <w:r>
        <w:t>.</w:t>
      </w:r>
    </w:p>
    <w:p w14:paraId="657813B3" w14:textId="75C8075C" w:rsidR="00F23B4A" w:rsidRPr="00C809D2" w:rsidRDefault="00F23B4A" w:rsidP="00F23B4A">
      <w:pPr>
        <w:pStyle w:val="Texto"/>
      </w:pPr>
      <w:r w:rsidRPr="00C809D2">
        <w:t>A estos retos técnicos se suman, en despliegues empresariales, cuestiones de calidad de la recuperación, privacidad de los datos propietarios, seguridad y sobrecarga de integración. Estas limitaciones motivan la evolución hacia arquitecturas que estructuren el conocimiento</w:t>
      </w:r>
      <w:r w:rsidRPr="00C809D2">
        <w:rPr>
          <w:lang w:val="es-ES_tradnl"/>
        </w:rPr>
        <w:t xml:space="preserve"> de forma explícita, dando lugar al paradigma Graph-RAG.</w:t>
      </w:r>
      <w:r w:rsidR="00EA52A2">
        <w:rPr>
          <w:lang w:val="es-ES_tradnl"/>
        </w:rPr>
        <w:t xml:space="preserve"> </w:t>
      </w:r>
      <w:hyperlink w:anchor="ref_3">
        <w:r>
          <w:t>[3]</w:t>
        </w:r>
      </w:hyperlink>
      <w:r>
        <w:t xml:space="preserve"> </w:t>
      </w:r>
      <w:hyperlink w:anchor="ref_18">
        <w:r>
          <w:t>[18]</w:t>
        </w:r>
      </w:hyperlink>
    </w:p>
    <w:p w14:paraId="4A98943E" w14:textId="77777777" w:rsidR="00F23B4A" w:rsidRPr="00C809D2" w:rsidRDefault="00F23B4A" w:rsidP="00F23B4A">
      <w:pPr>
        <w:rPr>
          <w:lang w:val="es-ES" w:eastAsia="es-ES"/>
        </w:rPr>
      </w:pPr>
    </w:p>
    <w:p w14:paraId="5A7BDCAC" w14:textId="77777777" w:rsidR="00F23B4A" w:rsidRDefault="00F23B4A" w:rsidP="00F23B4A">
      <w:pPr>
        <w:pStyle w:val="Estilo2"/>
      </w:pPr>
      <w:bookmarkStart w:id="25" w:name="_Toc238541375"/>
      <w:r>
        <w:t>Graph-RAG</w:t>
      </w:r>
      <w:bookmarkEnd w:id="25"/>
    </w:p>
    <w:p w14:paraId="5CCD9DA1" w14:textId="77777777" w:rsidR="00F23B4A" w:rsidRPr="00BF4280" w:rsidRDefault="00F23B4A" w:rsidP="00F23B4A"/>
    <w:p w14:paraId="57251FF3" w14:textId="77777777" w:rsidR="00F23B4A" w:rsidRPr="00C809D2" w:rsidRDefault="00F23B4A" w:rsidP="00F23B4A">
      <w:pPr>
        <w:pStyle w:val="Texto"/>
      </w:pPr>
      <w:r w:rsidRPr="00C809D2">
        <w:t xml:space="preserve">Para superar las deficiencias del RAG plano emerge la Generación Aumentada por Recuperación basada en Grafos. A diferencia de los sistemas apoyados en bases de datos vectoriales planas, Graph-RAG estructura la información mediante nodos (entidades) y aristas (relaciones semánticas), de modo que el sistema no solo recupera fragmentos locales aislados, sino que puede navegar por rutas conectadas, habilitando una comprensión global del dominio y un razonamiento estructurado </w:t>
      </w:r>
      <w:r w:rsidRPr="00C809D2">
        <w:lastRenderedPageBreak/>
        <w:t>más robust</w:t>
      </w:r>
      <w:r>
        <w:t>o</w:t>
      </w:r>
      <w:r w:rsidRPr="00C809D2">
        <w:t>. El planteamiento se popularizó a partir de la propuesta de Microsoft Research, que combinaba la construcción de un grafo de conocimiento con la generación por comunidades.</w:t>
      </w:r>
      <w:r>
        <w:t xml:space="preserve"> </w:t>
      </w:r>
      <w:hyperlink w:anchor="ref_16">
        <w:r>
          <w:t>[16]</w:t>
        </w:r>
      </w:hyperlink>
      <w:r>
        <w:t xml:space="preserve"> </w:t>
      </w:r>
      <w:hyperlink w:anchor="ref_3">
        <w:r>
          <w:t>[3]</w:t>
        </w:r>
      </w:hyperlink>
    </w:p>
    <w:p w14:paraId="46478DC9" w14:textId="77777777" w:rsidR="00F23B4A" w:rsidRDefault="00F23B4A" w:rsidP="00F23B4A">
      <w:pPr>
        <w:pStyle w:val="Texto"/>
      </w:pPr>
      <w:r w:rsidRPr="00C809D2">
        <w:t xml:space="preserve">Graph-RAG aborda las tres limitaciones del RAG tradicional mediante tres innovaciones clave: </w:t>
      </w:r>
    </w:p>
    <w:p w14:paraId="4217300F" w14:textId="77777777" w:rsidR="00F23B4A" w:rsidRDefault="00F23B4A" w:rsidP="00F23B4A">
      <w:pPr>
        <w:pStyle w:val="Texto"/>
        <w:numPr>
          <w:ilvl w:val="0"/>
          <w:numId w:val="24"/>
        </w:numPr>
      </w:pPr>
      <w:r>
        <w:t>U</w:t>
      </w:r>
      <w:r w:rsidRPr="00C809D2">
        <w:t>na representación del conocimiento estructurada en grafo que captura explícitamente las relaciones entre entidades y las jerarquías del dominio</w:t>
      </w:r>
    </w:p>
    <w:p w14:paraId="0E9B99B3" w14:textId="77777777" w:rsidR="00F23B4A" w:rsidRDefault="00F23B4A" w:rsidP="00F23B4A">
      <w:pPr>
        <w:pStyle w:val="Texto"/>
        <w:numPr>
          <w:ilvl w:val="0"/>
          <w:numId w:val="24"/>
        </w:numPr>
      </w:pPr>
      <w:r>
        <w:t>T</w:t>
      </w:r>
      <w:r w:rsidRPr="00C809D2">
        <w:t>écnicas de recuperación basadas en grafo que preservan el contexto y habilitan el razonamiento de múltiples saltos (multi-hop)</w:t>
      </w:r>
    </w:p>
    <w:p w14:paraId="0264313D" w14:textId="61B3C27E" w:rsidR="00F23B4A" w:rsidRPr="00D95E1D" w:rsidRDefault="00F23B4A" w:rsidP="00F23B4A">
      <w:pPr>
        <w:pStyle w:val="Texto"/>
        <w:numPr>
          <w:ilvl w:val="0"/>
          <w:numId w:val="24"/>
        </w:numPr>
      </w:pPr>
      <w:r>
        <w:t>A</w:t>
      </w:r>
      <w:r w:rsidRPr="00C809D2">
        <w:t xml:space="preserve">lgoritmos de integración conscientes de la estructura, que aprovechan el conocimiento recuperado para una generación más precisa y lógicamente coherente. </w:t>
      </w:r>
      <w:hyperlink w:anchor="ref_3">
        <w:r>
          <w:t>[3]</w:t>
        </w:r>
      </w:hyperlink>
      <w:r>
        <w:t xml:space="preserve"> </w:t>
      </w:r>
      <w:hyperlink w:anchor="ref_38">
        <w:r>
          <w:t>[38]</w:t>
        </w:r>
      </w:hyperlink>
    </w:p>
    <w:p w14:paraId="58C19008" w14:textId="77777777" w:rsidR="00F23B4A" w:rsidRPr="00C809D2" w:rsidRDefault="00F23B4A" w:rsidP="00F23B4A">
      <w:pPr>
        <w:pStyle w:val="Estilo3"/>
        <w:rPr>
          <w:sz w:val="28"/>
          <w:szCs w:val="28"/>
        </w:rPr>
      </w:pPr>
      <w:bookmarkStart w:id="26" w:name="_Toc238541376"/>
      <w:r w:rsidRPr="00C809D2">
        <w:rPr>
          <w:sz w:val="28"/>
          <w:szCs w:val="28"/>
        </w:rPr>
        <w:t>Categorías según las estructuras de grafos</w:t>
      </w:r>
      <w:bookmarkEnd w:id="26"/>
    </w:p>
    <w:p w14:paraId="14BF5675" w14:textId="77777777" w:rsidR="00F23B4A" w:rsidRPr="004F4A10" w:rsidRDefault="00F23B4A" w:rsidP="00F23B4A"/>
    <w:p w14:paraId="0B647EEE" w14:textId="77777777" w:rsidR="00F23B4A" w:rsidRDefault="00F23B4A" w:rsidP="00F23B4A">
      <w:pPr>
        <w:pStyle w:val="Texto"/>
        <w:numPr>
          <w:ilvl w:val="0"/>
          <w:numId w:val="12"/>
        </w:numPr>
      </w:pPr>
      <w:r w:rsidRPr="009F1085">
        <w:rPr>
          <w:b/>
          <w:bCs/>
        </w:rPr>
        <w:t>Basado en conocimiento:</w:t>
      </w:r>
      <w:r>
        <w:t xml:space="preserve"> </w:t>
      </w:r>
      <w:r w:rsidRPr="00641858">
        <w:t>Transforma texto no estructurado en Grafos de Conocimiento explícitos, modelando nodos y aristas</w:t>
      </w:r>
      <w:r>
        <w:t>.</w:t>
      </w:r>
    </w:p>
    <w:p w14:paraId="29661B52" w14:textId="77777777" w:rsidR="00F23B4A" w:rsidRDefault="00F23B4A" w:rsidP="00F23B4A">
      <w:pPr>
        <w:pStyle w:val="Texto"/>
        <w:numPr>
          <w:ilvl w:val="0"/>
          <w:numId w:val="12"/>
        </w:numPr>
      </w:pPr>
      <w:r w:rsidRPr="009F1085">
        <w:rPr>
          <w:b/>
          <w:bCs/>
        </w:rPr>
        <w:t>Basado en índices:</w:t>
      </w:r>
      <w:r>
        <w:t xml:space="preserve"> </w:t>
      </w:r>
      <w:r w:rsidRPr="00641858">
        <w:t>Mantiene el texto original y emplea el grafo para conectar semánticamente fragmentos de texto</w:t>
      </w:r>
      <w:r>
        <w:t>.</w:t>
      </w:r>
    </w:p>
    <w:p w14:paraId="4D32EEBB" w14:textId="77777777" w:rsidR="00F23B4A" w:rsidRDefault="00F23B4A" w:rsidP="00F23B4A">
      <w:pPr>
        <w:pStyle w:val="Texto"/>
        <w:numPr>
          <w:ilvl w:val="0"/>
          <w:numId w:val="12"/>
        </w:numPr>
      </w:pPr>
      <w:r w:rsidRPr="009F1085">
        <w:rPr>
          <w:b/>
          <w:bCs/>
        </w:rPr>
        <w:t>Híbrido:</w:t>
      </w:r>
      <w:r>
        <w:t xml:space="preserve"> </w:t>
      </w:r>
      <w:r w:rsidRPr="00641858">
        <w:t>Combina las fortalezas de los grafos de conocimiento y de índices para abordar tareas de razonamiento de alta complejidad.</w:t>
      </w:r>
    </w:p>
    <w:p w14:paraId="35FD62E3" w14:textId="77777777" w:rsidR="00F23B4A" w:rsidRPr="004F4A10" w:rsidRDefault="00F23B4A" w:rsidP="00F23B4A"/>
    <w:p w14:paraId="54C767F8" w14:textId="77777777" w:rsidR="00F23B4A" w:rsidRPr="00CB2A5B" w:rsidRDefault="00F23B4A" w:rsidP="00F23B4A">
      <w:pPr>
        <w:pStyle w:val="Texto"/>
        <w:ind w:firstLine="720"/>
      </w:pPr>
      <w:r w:rsidRPr="00641858">
        <w:t>El funcionamiento de Graph</w:t>
      </w:r>
      <w:r>
        <w:t>-</w:t>
      </w:r>
      <w:r w:rsidRPr="00641858">
        <w:t>RAG comparte la estructura de tres etapas del RAG tradicional, pero adaptadas a una arquitectura de grafos</w:t>
      </w:r>
      <w:r>
        <w:t>. Primero,</w:t>
      </w:r>
      <w:r w:rsidRPr="00CB2A5B">
        <w:t xml:space="preserve"> </w:t>
      </w:r>
      <w:r>
        <w:t>s</w:t>
      </w:r>
      <w:r w:rsidRPr="00CB2A5B">
        <w:t>e estructura la información externa mediante grafos, ya sea creando representaciones explícitas del conocimiento o estableciendo redes de indexación semántica.</w:t>
      </w:r>
      <w:r>
        <w:t xml:space="preserve"> A continuación, se</w:t>
      </w:r>
      <w:r w:rsidRPr="00CB2A5B">
        <w:t xml:space="preserve"> emplean planificadores basados en grafos que no solo evalúan la similitud semántica, sino también la coherencia lógica, extrayendo subgrafos altamente relevantes para la consulta.</w:t>
      </w:r>
      <w:r>
        <w:t xml:space="preserve"> Finalmente,</w:t>
      </w:r>
      <w:r w:rsidRPr="00CB2A5B">
        <w:t xml:space="preserve"> </w:t>
      </w:r>
      <w:r>
        <w:t>e</w:t>
      </w:r>
      <w:r w:rsidRPr="00CB2A5B">
        <w:t>l modelo fusiona el subgrafo recuperado con la consulta inicial del usuario.</w:t>
      </w:r>
      <w:r>
        <w:t xml:space="preserve"> </w:t>
      </w:r>
      <w:hyperlink w:anchor="ref_3">
        <w:r>
          <w:t>[3]</w:t>
        </w:r>
      </w:hyperlink>
      <w:r>
        <w:t xml:space="preserve"> </w:t>
      </w:r>
      <w:hyperlink w:anchor="ref_17">
        <w:r>
          <w:rPr>
            <w:lang w:val="es-ES_tradnl"/>
          </w:rPr>
          <w:t>[17]</w:t>
        </w:r>
      </w:hyperlink>
    </w:p>
    <w:p w14:paraId="00EC7634" w14:textId="77777777" w:rsidR="00F23B4A" w:rsidRPr="00C809D2" w:rsidRDefault="00F23B4A" w:rsidP="00F23B4A">
      <w:pPr>
        <w:pStyle w:val="Estilo3"/>
        <w:rPr>
          <w:sz w:val="28"/>
          <w:szCs w:val="28"/>
        </w:rPr>
      </w:pPr>
      <w:bookmarkStart w:id="27" w:name="_Toc238541377"/>
      <w:r w:rsidRPr="00C809D2">
        <w:rPr>
          <w:sz w:val="28"/>
          <w:szCs w:val="28"/>
        </w:rPr>
        <w:t>Beneficios ante sistemas basados en bases de datos vectoriales</w:t>
      </w:r>
      <w:bookmarkEnd w:id="27"/>
    </w:p>
    <w:p w14:paraId="0A7F6BF4" w14:textId="77777777" w:rsidR="00F23B4A" w:rsidRPr="004F4A10" w:rsidRDefault="00F23B4A" w:rsidP="00F23B4A"/>
    <w:p w14:paraId="555D38EC" w14:textId="77777777" w:rsidR="00F23B4A" w:rsidRPr="009F1085" w:rsidRDefault="00F23B4A" w:rsidP="00F23B4A">
      <w:pPr>
        <w:pStyle w:val="Texto"/>
        <w:numPr>
          <w:ilvl w:val="0"/>
          <w:numId w:val="12"/>
        </w:numPr>
      </w:pPr>
      <w:r w:rsidRPr="009F1085">
        <w:rPr>
          <w:b/>
          <w:bCs/>
        </w:rPr>
        <w:t>Representación avanzada del conocimiento:</w:t>
      </w:r>
      <w:r w:rsidRPr="009F1085">
        <w:t xml:space="preserve"> Al capturar relaciones de múltiples saltos (multi-hop), el sistema comprende contextos jerárquicos y resuelve con mayor precisión consultas ambiguas o que requieren deducciones complejas.</w:t>
      </w:r>
    </w:p>
    <w:p w14:paraId="745D8D6F" w14:textId="77777777" w:rsidR="00F23B4A" w:rsidRPr="004F4A10" w:rsidRDefault="00F23B4A" w:rsidP="00F23B4A">
      <w:pPr>
        <w:pStyle w:val="Texto"/>
        <w:numPr>
          <w:ilvl w:val="0"/>
          <w:numId w:val="12"/>
        </w:numPr>
      </w:pPr>
      <w:r w:rsidRPr="009F1085">
        <w:rPr>
          <w:b/>
          <w:bCs/>
        </w:rPr>
        <w:t>Flexibilidad de integración:</w:t>
      </w:r>
      <w:r w:rsidRPr="009F1085">
        <w:t xml:space="preserve"> Permite unificar en una sola estructura topológica diversas fuentes de información, abarcando datos estructurados, semiestructurados y texto no estructurado.</w:t>
      </w:r>
    </w:p>
    <w:p w14:paraId="4407DFCC" w14:textId="77777777" w:rsidR="00F23B4A" w:rsidRPr="009F1085" w:rsidRDefault="00F23B4A" w:rsidP="00F23B4A">
      <w:pPr>
        <w:pStyle w:val="Texto"/>
        <w:numPr>
          <w:ilvl w:val="0"/>
          <w:numId w:val="12"/>
        </w:numPr>
      </w:pPr>
      <w:r w:rsidRPr="009F1085">
        <w:rPr>
          <w:b/>
          <w:bCs/>
        </w:rPr>
        <w:lastRenderedPageBreak/>
        <w:t>Eficiencia computacional y escalabilidad:</w:t>
      </w:r>
      <w:r w:rsidRPr="009F1085">
        <w:t xml:space="preserve"> El recorrido de las bases de datos de grafos reduce la longitud del contexto necesario. Estudios evidencian que Graph</w:t>
      </w:r>
      <w:r>
        <w:t>-</w:t>
      </w:r>
      <w:r w:rsidRPr="009F1085">
        <w:t>RAG genera respuestas utilizando entre un 26% y un 97% menos de tokens</w:t>
      </w:r>
      <w:r>
        <w:t xml:space="preserve"> </w:t>
      </w:r>
      <w:hyperlink w:anchor="ref_3">
        <w:r>
          <w:t>[3]</w:t>
        </w:r>
      </w:hyperlink>
      <w:r w:rsidRPr="009F1085">
        <w:t>. Además, permite actualizar la base de conocimiento en tiempo real añadiendo nodos, sin necesidad de reindexar el corpus completo.</w:t>
      </w:r>
    </w:p>
    <w:p w14:paraId="7D217457" w14:textId="265ED823" w:rsidR="00F23B4A" w:rsidRDefault="00F23B4A" w:rsidP="00F23B4A">
      <w:pPr>
        <w:pStyle w:val="Texto"/>
        <w:numPr>
          <w:ilvl w:val="0"/>
          <w:numId w:val="12"/>
        </w:numPr>
      </w:pPr>
      <w:r w:rsidRPr="009F1085">
        <w:rPr>
          <w:b/>
          <w:bCs/>
        </w:rPr>
        <w:t>Interpretabilidad y trazabilidad:</w:t>
      </w:r>
      <w:r w:rsidRPr="009F1085">
        <w:t xml:space="preserve"> La estructura de grafos hace que el proceso de razonamiento sea transparente y auditable. Es posible visualizar el camino lógico que el sistema ha seguido para generar una respuesta, una característica indispensable en sectores críticos como el legal, el financiero o el sanitario.</w:t>
      </w:r>
    </w:p>
    <w:p w14:paraId="077928A4" w14:textId="77777777" w:rsidR="00F23B4A" w:rsidRPr="00C809D2" w:rsidRDefault="00F23B4A" w:rsidP="00F23B4A">
      <w:pPr>
        <w:pStyle w:val="Estilo3"/>
        <w:rPr>
          <w:rFonts w:ascii="Times New Roman" w:hAnsi="Times New Roman"/>
          <w:sz w:val="28"/>
          <w:szCs w:val="28"/>
        </w:rPr>
      </w:pPr>
      <w:bookmarkStart w:id="28" w:name="_Toc238541378"/>
      <w:r w:rsidRPr="00C809D2">
        <w:rPr>
          <w:sz w:val="28"/>
          <w:szCs w:val="28"/>
        </w:rPr>
        <w:t>Matización: Graph-RAG no es siempre superior</w:t>
      </w:r>
      <w:bookmarkEnd w:id="28"/>
    </w:p>
    <w:p w14:paraId="4E18D8F2" w14:textId="65F103B0" w:rsidR="00F23B4A" w:rsidRDefault="00F23B4A" w:rsidP="00F23B4A">
      <w:pPr>
        <w:pStyle w:val="Texto"/>
        <w:ind w:firstLine="720"/>
      </w:pPr>
      <w:r>
        <w:t xml:space="preserve">La evidencia empírica advierte de que las ganancias de Graph-RAG </w:t>
      </w:r>
      <w:r w:rsidRPr="00C809D2">
        <w:rPr>
          <w:b/>
          <w:bCs/>
        </w:rPr>
        <w:t>dependen del conjunto de datos, del diseño del grafo de conocimiento y de la tarea de recuperación</w:t>
      </w:r>
      <w:r>
        <w:t xml:space="preserve">. Trabajos recientes analizan explícitamente </w:t>
      </w:r>
      <w:r w:rsidRPr="00AB7E06">
        <w:t>cuándo</w:t>
      </w:r>
      <w:r>
        <w:t xml:space="preserve"> conviene usar grafos en RAG, mostrando que en determinadas tareas un RAG bien ajustado puede igualar o superar a un Graph-RAG mal diseñado. Esta matización es relevante</w:t>
      </w:r>
      <w:r w:rsidR="00FC3FA6">
        <w:t>, ya que</w:t>
      </w:r>
      <w:r>
        <w:t xml:space="preserve"> la aportación no reside únicamente en recuperar mediante grafo, sino en </w:t>
      </w:r>
      <w:r w:rsidRPr="00C809D2">
        <w:rPr>
          <w:b/>
          <w:bCs/>
        </w:rPr>
        <w:t>quién razona</w:t>
      </w:r>
      <w:r>
        <w:t xml:space="preserve"> sobre lo recuperado. </w:t>
      </w:r>
      <w:hyperlink w:anchor="ref_19">
        <w:r>
          <w:t>[19]</w:t>
        </w:r>
      </w:hyperlink>
      <w:r>
        <w:t xml:space="preserve"> </w:t>
      </w:r>
      <w:hyperlink w:anchor="ref_21">
        <w:r>
          <w:t>[21]</w:t>
        </w:r>
      </w:hyperlink>
    </w:p>
    <w:p w14:paraId="15ED0E70" w14:textId="77777777" w:rsidR="00F23B4A" w:rsidRPr="004F4A10" w:rsidRDefault="00F23B4A" w:rsidP="00F23B4A">
      <w:pPr>
        <w:rPr>
          <w:lang w:val="es-ES"/>
        </w:rPr>
      </w:pPr>
    </w:p>
    <w:p w14:paraId="424F91A4" w14:textId="77777777" w:rsidR="00F23B4A" w:rsidRPr="0083067F" w:rsidRDefault="00F23B4A" w:rsidP="00F23B4A">
      <w:pPr>
        <w:pStyle w:val="Estilo2"/>
      </w:pPr>
      <w:bookmarkStart w:id="29" w:name="_Toc238541379"/>
      <w:r w:rsidRPr="0083067F">
        <w:t>RAG Tradicional vs. Graph-RAG</w:t>
      </w:r>
      <w:bookmarkEnd w:id="29"/>
    </w:p>
    <w:p w14:paraId="019307D7" w14:textId="77777777" w:rsidR="00F23B4A" w:rsidRDefault="00F23B4A" w:rsidP="00F23B4A">
      <w:pPr>
        <w:pStyle w:val="Texto"/>
      </w:pPr>
    </w:p>
    <w:p w14:paraId="00A06C9F" w14:textId="77777777" w:rsidR="00F23B4A" w:rsidRPr="00743576" w:rsidRDefault="00F23B4A" w:rsidP="00F23B4A">
      <w:pPr>
        <w:pStyle w:val="Texto"/>
      </w:pPr>
      <w:r w:rsidRPr="00743576">
        <w:t>La transición hacia el paradigma Graph-RAG surge para superar las limitaciones estructurales de la indexación vectorial pura. Mientras que el RAG tradicional organiza el corpus en fragmentos (chunks) sin conexión lógica entre sí, Graph-RAG emplea bases de datos orientadas a grafos que modelan relaciones y jerarquías explícitas, preservando la integridad semántica global mediante enlaces topológico</w:t>
      </w:r>
      <w:r>
        <w:t>s</w:t>
      </w:r>
      <w:r w:rsidRPr="00743576">
        <w:t>. Con ello se habilita un razonamiento de múltiples pasos capaz de conectar conceptos dispersos para resolver consultas complejas. En consecuencia, Graph-RAG optimiza la eficiencia al reducir el consumo de tokens, permite actualizaciones dinámicas sin reindexar el corpus completo y transforma la opacidad del filtrado vectorial en un proceso de inferencia auditable, trazable y visualizable.</w:t>
      </w:r>
    </w:p>
    <w:p w14:paraId="2573B501" w14:textId="29CBFFB9" w:rsidR="00F23B4A" w:rsidRPr="00743576" w:rsidRDefault="00301D59" w:rsidP="00F23B4A">
      <w:pPr>
        <w:pStyle w:val="Texto"/>
      </w:pPr>
      <w:r>
        <w:rPr>
          <w:noProof/>
        </w:rPr>
        <w:lastRenderedPageBreak/>
        <mc:AlternateContent>
          <mc:Choice Requires="wps">
            <w:drawing>
              <wp:anchor distT="0" distB="0" distL="114300" distR="114300" simplePos="0" relativeHeight="251750400" behindDoc="0" locked="0" layoutInCell="1" allowOverlap="1" wp14:anchorId="0FA5F8FB" wp14:editId="16D2C61C">
                <wp:simplePos x="0" y="0"/>
                <wp:positionH relativeFrom="column">
                  <wp:posOffset>-360680</wp:posOffset>
                </wp:positionH>
                <wp:positionV relativeFrom="paragraph">
                  <wp:posOffset>4828540</wp:posOffset>
                </wp:positionV>
                <wp:extent cx="6472555" cy="635"/>
                <wp:effectExtent l="0" t="0" r="0" b="0"/>
                <wp:wrapSquare wrapText="bothSides"/>
                <wp:docPr id="1962216173" name="Cuadro de texto 1"/>
                <wp:cNvGraphicFramePr/>
                <a:graphic xmlns:a="http://schemas.openxmlformats.org/drawingml/2006/main">
                  <a:graphicData uri="http://schemas.microsoft.com/office/word/2010/wordprocessingShape">
                    <wps:wsp>
                      <wps:cNvSpPr txBox="1"/>
                      <wps:spPr>
                        <a:xfrm>
                          <a:off x="0" y="0"/>
                          <a:ext cx="6472555" cy="635"/>
                        </a:xfrm>
                        <a:prstGeom prst="rect">
                          <a:avLst/>
                        </a:prstGeom>
                        <a:solidFill>
                          <a:prstClr val="white"/>
                        </a:solidFill>
                        <a:ln>
                          <a:noFill/>
                        </a:ln>
                      </wps:spPr>
                      <wps:txbx>
                        <w:txbxContent>
                          <w:p w14:paraId="29470C3F" w14:textId="4419A8D6" w:rsidR="00301D59" w:rsidRPr="00301D59" w:rsidRDefault="00301D59" w:rsidP="00301D59">
                            <w:pPr>
                              <w:pStyle w:val="Descripcin"/>
                              <w:rPr>
                                <w:noProof/>
                                <w:sz w:val="24"/>
                                <w:szCs w:val="24"/>
                              </w:rPr>
                            </w:pPr>
                            <w:bookmarkStart w:id="30" w:name="_Toc238639128"/>
                            <w:r w:rsidRPr="00301D59">
                              <w:rPr>
                                <w:sz w:val="24"/>
                                <w:szCs w:val="24"/>
                              </w:rPr>
                              <w:t xml:space="preserve">Figura </w:t>
                            </w:r>
                            <w:r w:rsidRPr="00301D59">
                              <w:rPr>
                                <w:sz w:val="24"/>
                                <w:szCs w:val="24"/>
                              </w:rPr>
                              <w:fldChar w:fldCharType="begin"/>
                            </w:r>
                            <w:r w:rsidRPr="00301D59">
                              <w:rPr>
                                <w:sz w:val="24"/>
                                <w:szCs w:val="24"/>
                              </w:rPr>
                              <w:instrText xml:space="preserve"> SEQ Figura \* ARABIC </w:instrText>
                            </w:r>
                            <w:r w:rsidRPr="00301D59">
                              <w:rPr>
                                <w:sz w:val="24"/>
                                <w:szCs w:val="24"/>
                              </w:rPr>
                              <w:fldChar w:fldCharType="separate"/>
                            </w:r>
                            <w:r w:rsidR="0052251E">
                              <w:rPr>
                                <w:noProof/>
                                <w:sz w:val="24"/>
                                <w:szCs w:val="24"/>
                              </w:rPr>
                              <w:t>1</w:t>
                            </w:r>
                            <w:r w:rsidRPr="00301D59">
                              <w:rPr>
                                <w:sz w:val="24"/>
                                <w:szCs w:val="24"/>
                              </w:rPr>
                              <w:fldChar w:fldCharType="end"/>
                            </w:r>
                            <w:r w:rsidRPr="00301D59">
                              <w:rPr>
                                <w:sz w:val="24"/>
                                <w:szCs w:val="24"/>
                              </w:rPr>
                              <w:t xml:space="preserve"> Comparación entre RAG Y Graph-RAG. Fuente </w:t>
                            </w:r>
                            <w:r w:rsidR="00532D52">
                              <w:rPr>
                                <w:sz w:val="24"/>
                                <w:szCs w:val="24"/>
                              </w:rPr>
                              <w:t>[3]</w:t>
                            </w:r>
                            <w:bookmarkEnd w:id="3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FA5F8FB" id="_x0000_t202" coordsize="21600,21600" o:spt="202" path="m,l,21600r21600,l21600,xe">
                <v:stroke joinstyle="miter"/>
                <v:path gradientshapeok="t" o:connecttype="rect"/>
              </v:shapetype>
              <v:shape id="Cuadro de texto 1" o:spid="_x0000_s1026" type="#_x0000_t202" style="position:absolute;left:0;text-align:left;margin-left:-28.4pt;margin-top:380.2pt;width:509.65pt;height:.05pt;z-index:2517504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" stroked="f">
                <v:textbox style="mso-fit-shape-to-text:t" inset="0,0,0,0">
                  <w:txbxContent>
                    <w:p w14:paraId="29470C3F" w14:textId="4419A8D6" w:rsidR="00301D59" w:rsidRPr="00301D59" w:rsidRDefault="00301D59" w:rsidP="00301D59">
                      <w:pPr>
                        <w:pStyle w:val="Descripcin"/>
                        <w:rPr>
                          <w:noProof/>
                          <w:sz w:val="24"/>
                          <w:szCs w:val="24"/>
                        </w:rPr>
                      </w:pPr>
                      <w:bookmarkStart w:id="31" w:name="_Toc238639128"/>
                      <w:r w:rsidRPr="00301D59">
                        <w:rPr>
                          <w:sz w:val="24"/>
                          <w:szCs w:val="24"/>
                        </w:rPr>
                        <w:t xml:space="preserve">Figura </w:t>
                      </w:r>
                      <w:r w:rsidRPr="00301D59">
                        <w:rPr>
                          <w:sz w:val="24"/>
                          <w:szCs w:val="24"/>
                        </w:rPr>
                        <w:fldChar w:fldCharType="begin"/>
                      </w:r>
                      <w:r w:rsidRPr="00301D59">
                        <w:rPr>
                          <w:sz w:val="24"/>
                          <w:szCs w:val="24"/>
                        </w:rPr>
                        <w:instrText xml:space="preserve"> SEQ Figura \* ARABIC </w:instrText>
                      </w:r>
                      <w:r w:rsidRPr="00301D59">
                        <w:rPr>
                          <w:sz w:val="24"/>
                          <w:szCs w:val="24"/>
                        </w:rPr>
                        <w:fldChar w:fldCharType="separate"/>
                      </w:r>
                      <w:r w:rsidR="0052251E">
                        <w:rPr>
                          <w:noProof/>
                          <w:sz w:val="24"/>
                          <w:szCs w:val="24"/>
                        </w:rPr>
                        <w:t>1</w:t>
                      </w:r>
                      <w:r w:rsidRPr="00301D59">
                        <w:rPr>
                          <w:sz w:val="24"/>
                          <w:szCs w:val="24"/>
                        </w:rPr>
                        <w:fldChar w:fldCharType="end"/>
                      </w:r>
                      <w:r w:rsidRPr="00301D59">
                        <w:rPr>
                          <w:sz w:val="24"/>
                          <w:szCs w:val="24"/>
                        </w:rPr>
                        <w:t xml:space="preserve"> Comparación entre RAG Y Graph-RAG. Fuente </w:t>
                      </w:r>
                      <w:r w:rsidR="00532D52">
                        <w:rPr>
                          <w:sz w:val="24"/>
                          <w:szCs w:val="24"/>
                        </w:rPr>
                        <w:t>[3]</w:t>
                      </w:r>
                      <w:bookmarkEnd w:id="31"/>
                    </w:p>
                  </w:txbxContent>
                </v:textbox>
                <w10:wrap type="square"/>
              </v:shape>
            </w:pict>
          </mc:Fallback>
        </mc:AlternateContent>
      </w:r>
      <w:r w:rsidR="00F23B4A" w:rsidRPr="0083067F">
        <w:rPr>
          <w:noProof/>
        </w:rPr>
        <w:drawing>
          <wp:anchor distT="0" distB="0" distL="114300" distR="114300" simplePos="0" relativeHeight="251747328" behindDoc="0" locked="0" layoutInCell="1" allowOverlap="1" wp14:anchorId="47FA79F3" wp14:editId="6F252C60">
            <wp:simplePos x="0" y="0"/>
            <wp:positionH relativeFrom="margin">
              <wp:align>center</wp:align>
            </wp:positionH>
            <wp:positionV relativeFrom="paragraph">
              <wp:posOffset>1802461</wp:posOffset>
            </wp:positionV>
            <wp:extent cx="6472555" cy="2969260"/>
            <wp:effectExtent l="0" t="0" r="4445" b="2540"/>
            <wp:wrapSquare wrapText="bothSides"/>
            <wp:docPr id="7333566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304402" name=""/>
                    <pic:cNvPicPr/>
                  </pic:nvPicPr>
                  <pic:blipFill>
                    <a:blip r:embed="rId25">
                      <a:extLst>
                        <a:ext uri="{28A0092B-C50C-407E-A947-70E740481C1C}">
                          <a14:useLocalDpi xmlns:a14="http://schemas.microsoft.com/office/drawing/2010/main" val="0"/>
                        </a:ext>
                      </a:extLst>
                    </a:blip>
                    <a:stretch>
                      <a:fillRect/>
                    </a:stretch>
                  </pic:blipFill>
                  <pic:spPr>
                    <a:xfrm>
                      <a:off x="0" y="0"/>
                      <a:ext cx="6472555" cy="2969260"/>
                    </a:xfrm>
                    <a:prstGeom prst="rect">
                      <a:avLst/>
                    </a:prstGeom>
                  </pic:spPr>
                </pic:pic>
              </a:graphicData>
            </a:graphic>
          </wp:anchor>
        </w:drawing>
      </w:r>
      <w:r w:rsidR="00F23B4A" w:rsidRPr="00743576">
        <w:t>No obstante, ambos paradigmas comparten una misma dependencia: el razonamiento final sigue recayendo sobre el LLM, que interpreta el contexto recuperado. Por tanto, aunque Graph-RAG mejora qué se recupera y cómo se conecta, no elimina por sí mismo la posibilidad de alucinación, puesto que la deducción última continúa siendo probabilística. Esta observación es la que motiva incorporar una capa de razonamiento lógico determinista, papel que en este trabajo desempeña el Análisis de Conceptos Formales</w:t>
      </w:r>
      <w:r w:rsidR="00F23B4A">
        <w:t xml:space="preserve"> </w:t>
      </w:r>
      <w:hyperlink w:anchor="ref_3">
        <w:r>
          <w:rPr>
            <w:lang w:val="es-ES_tradnl"/>
          </w:rPr>
          <w:t>[3]</w:t>
        </w:r>
      </w:hyperlink>
      <w:r w:rsidR="00BC4905">
        <w:rPr>
          <w:lang w:val="es-ES_tradnl"/>
        </w:rPr>
        <w:t xml:space="preserve"> </w:t>
      </w:r>
      <w:hyperlink w:anchor="ref_20">
        <w:r>
          <w:rPr>
            <w:lang w:val="es-ES_tradnl"/>
          </w:rPr>
          <w:t>[20]</w:t>
        </w:r>
      </w:hyperlink>
      <w:r w:rsidR="00F23B4A" w:rsidRPr="00743576">
        <w:t>.</w:t>
      </w:r>
    </w:p>
    <w:p w14:paraId="62F3B0E7" w14:textId="36FC8CB6" w:rsidR="00F23B4A" w:rsidRPr="00E96AFD" w:rsidRDefault="00F23B4A" w:rsidP="00F23B4A">
      <w:pPr>
        <w:pStyle w:val="Texto"/>
      </w:pPr>
      <w:r w:rsidRPr="00E96AFD">
        <w:t xml:space="preserve">La Figura </w:t>
      </w:r>
      <w:r w:rsidR="00301D59">
        <w:t>1</w:t>
      </w:r>
      <w:r w:rsidRPr="00E96AFD">
        <w:t xml:space="preserve"> ilustra de forma visual las diferencias entre el RAG tradicional y el paradigma Graph-RAG a partir de una consulta de ejemplo: </w:t>
      </w:r>
      <w:r w:rsidRPr="00E96AFD">
        <w:rPr>
          <w:i/>
          <w:iCs/>
        </w:rPr>
        <w:t>"¿Cómo puede afectar el fenómeno de El Niño a la biodiversidad marina?"</w:t>
      </w:r>
      <w:r w:rsidRPr="00E96AFD">
        <w:t xml:space="preserve">. Responderla correctamente exige conectar entidades que no aparecen necesariamente juntas en un mismo fragmento de texto </w:t>
      </w:r>
      <w:r>
        <w:t>(</w:t>
      </w:r>
      <w:r w:rsidRPr="00E96AFD">
        <w:t>El Niño, la surgencia oceánica, el fitoplancton, la red trófica marina y el equilibrio ecológico</w:t>
      </w:r>
      <w:r>
        <w:t>)</w:t>
      </w:r>
      <w:r w:rsidRPr="00E96AFD">
        <w:t xml:space="preserve"> siguiendo una cadena de relaciones. Esta necesidad de razonamiento encadenado es precisamente donde ambos enfoques divergen, y la figura la desglosa en cinco dimensiones.</w:t>
      </w:r>
    </w:p>
    <w:p w14:paraId="39D66EB0" w14:textId="77777777" w:rsidR="00F23B4A" w:rsidRPr="00E96AFD" w:rsidRDefault="00F23B4A" w:rsidP="00F23B4A">
      <w:pPr>
        <w:pStyle w:val="Texto"/>
      </w:pPr>
      <w:r w:rsidRPr="00E96AFD">
        <w:t xml:space="preserve">En cuanto a la </w:t>
      </w:r>
      <w:r w:rsidRPr="00E96AFD">
        <w:rPr>
          <w:b/>
          <w:bCs/>
        </w:rPr>
        <w:t>captura de relaciones complejas</w:t>
      </w:r>
      <w:r w:rsidRPr="00E96AFD">
        <w:t xml:space="preserve">, el RAG tradicional recupera fragmentos de texto por similitud vectorial y, al tratar la información de forma no estructurada, puede dejar fuera entidades relevantes (en el ejemplo, "surgencia oceánica" o "equilibrio ecológico"); el grafo, en cambio, modela explícitamente esas conexiones semánticas y preserva el contexto. En el </w:t>
      </w:r>
      <w:r w:rsidRPr="00E96AFD">
        <w:rPr>
          <w:b/>
          <w:bCs/>
        </w:rPr>
        <w:t>razonamiento de múltiples saltos</w:t>
      </w:r>
      <w:r w:rsidRPr="00E96AFD">
        <w:t>, el RAG tiene dificultades para razonar sobre conocimiento distribuido en textos largos, mientras que la estructura de grafo permite recorrer un camino entre nodos</w:t>
      </w:r>
      <w:r>
        <w:t xml:space="preserve">, </w:t>
      </w:r>
      <w:r w:rsidRPr="00E96AFD">
        <w:t>habilitando inferencias que el modelo no podría reconstruir a partir de fragmentos sueltos.</w:t>
      </w:r>
    </w:p>
    <w:p w14:paraId="72613325" w14:textId="77777777" w:rsidR="00F23B4A" w:rsidRPr="00E96AFD" w:rsidRDefault="00F23B4A" w:rsidP="00F23B4A">
      <w:pPr>
        <w:pStyle w:val="Texto"/>
      </w:pPr>
      <w:r w:rsidRPr="00E96AFD">
        <w:lastRenderedPageBreak/>
        <w:t xml:space="preserve">Las tres dimensiones restantes refuerzan la ventaja del grafo. En </w:t>
      </w:r>
      <w:r w:rsidRPr="00E96AFD">
        <w:rPr>
          <w:b/>
          <w:bCs/>
        </w:rPr>
        <w:t>eficiencia y escalabilidad</w:t>
      </w:r>
      <w:r w:rsidRPr="00E96AFD">
        <w:t xml:space="preserve">, las bases de datos vectoriales incrementan notablemente el coste computacional al crecer, en tanto que las bases de datos orientadas a grafos optimizan las consultas basadas en relaciones y aceleran la recuperación. En </w:t>
      </w:r>
      <w:r w:rsidRPr="00E96AFD">
        <w:rPr>
          <w:b/>
          <w:bCs/>
        </w:rPr>
        <w:t>flexibilidad de las fuentes de conocimiento</w:t>
      </w:r>
      <w:r w:rsidRPr="00E96AFD">
        <w:t xml:space="preserve">, el grafo integra en una única estructura datos de distintas modalidades </w:t>
      </w:r>
      <w:r>
        <w:t>(</w:t>
      </w:r>
      <w:r w:rsidRPr="00E96AFD">
        <w:t>texto, imágenes, datos numéricos</w:t>
      </w:r>
      <w:r>
        <w:t>)</w:t>
      </w:r>
      <w:r w:rsidRPr="00E96AFD">
        <w:t xml:space="preserve"> y admite actualizaciones en tiempo real, algo difícil de lograr con la indexación vectorial pura. Y en </w:t>
      </w:r>
      <w:r w:rsidRPr="00E96AFD">
        <w:rPr>
          <w:b/>
          <w:bCs/>
        </w:rPr>
        <w:t>interpretabilidad</w:t>
      </w:r>
      <w:r w:rsidRPr="00E96AFD">
        <w:t>, mientras que el RAG tradicional solo aporta información textual para justificar la respuesta, el grafo hace visible la ruta de razonamiento seguida, aumentando la transparencia y la confianza del usuario en el resultado.</w:t>
      </w:r>
    </w:p>
    <w:p w14:paraId="15F41126" w14:textId="77777777" w:rsidR="00F23B4A" w:rsidRPr="00E96AFD" w:rsidRDefault="00F23B4A" w:rsidP="00F23B4A">
      <w:pPr>
        <w:pStyle w:val="Texto"/>
      </w:pPr>
      <w:r w:rsidRPr="00E96AFD">
        <w:t>En conjunto, la figura evidencia que la transición hacia Graph-RAG no es una mejora incremental sobre un aspecto aislado, sino un cambio de representación que aporta ventajas simultáneas en recuperación, razonamiento, eficiencia, integración e interpretabilidad</w:t>
      </w:r>
    </w:p>
    <w:p w14:paraId="4F429846" w14:textId="77777777" w:rsidR="00F23B4A" w:rsidRDefault="00F23B4A" w:rsidP="00F23B4A">
      <w:pPr>
        <w:pStyle w:val="Texto"/>
      </w:pPr>
    </w:p>
    <w:p w14:paraId="48D89B7B" w14:textId="77777777" w:rsidR="00F23B4A" w:rsidRDefault="00F23B4A" w:rsidP="00F23B4A">
      <w:pPr>
        <w:pStyle w:val="Estilo2"/>
      </w:pPr>
      <w:bookmarkStart w:id="32" w:name="_Toc238541380"/>
      <w:r>
        <w:t>FCA</w:t>
      </w:r>
      <w:bookmarkEnd w:id="32"/>
    </w:p>
    <w:p w14:paraId="38D1A6A9" w14:textId="77777777" w:rsidR="00F23B4A" w:rsidRPr="004F4A10" w:rsidRDefault="00F23B4A" w:rsidP="00F23B4A"/>
    <w:p w14:paraId="5DF3673A" w14:textId="77777777" w:rsidR="00F23B4A" w:rsidRDefault="00F23B4A" w:rsidP="00F23B4A">
      <w:pPr>
        <w:pStyle w:val="Estilo3"/>
      </w:pPr>
      <w:bookmarkStart w:id="33" w:name="_Toc238541381"/>
      <w:r>
        <w:t>Conceptos previos</w:t>
      </w:r>
      <w:bookmarkEnd w:id="33"/>
    </w:p>
    <w:p w14:paraId="5DCC00FF" w14:textId="77777777" w:rsidR="00F23B4A" w:rsidRPr="004F4A10" w:rsidRDefault="00F23B4A" w:rsidP="00F23B4A"/>
    <w:p w14:paraId="764F2A2C" w14:textId="77777777" w:rsidR="00F23B4A" w:rsidRPr="007E6C26" w:rsidRDefault="00F23B4A" w:rsidP="00F23B4A">
      <w:pPr>
        <w:pStyle w:val="Texto"/>
      </w:pPr>
      <w:r w:rsidRPr="007E6C26">
        <w:t>El Análisis Formal de Conceptos fue introducido por Rudolf Wille en 1982 con el trabajo "Restructuring lattice theory", y desarrollado en su forma canónica junto a Bernhard Ganter, basándose en la teoría de retículos de Birkhoff. Nació con un doble propósito. Por un lado, reestructurar la teoría de retículos para hacerla más accesible y aplicable</w:t>
      </w:r>
      <w:r>
        <w:t xml:space="preserve">. </w:t>
      </w:r>
      <w:r w:rsidRPr="007E6C26">
        <w:t>Por otro, formalizar matemáticamente la noción filosófica de concepto, entendido como una unidad de pensamiento formada por dos componentes</w:t>
      </w:r>
      <w:r>
        <w:t xml:space="preserve">, </w:t>
      </w:r>
      <w:r w:rsidRPr="007E6C26">
        <w:t>su extensión (el conjunto de objetos que abarca) y su intensión (los atributos que esos objetos comparten). Sobre ello, el propio Wille afirmaba:</w:t>
      </w:r>
    </w:p>
    <w:p w14:paraId="5611DDA2" w14:textId="77777777" w:rsidR="00F23B4A" w:rsidRPr="007E6C26" w:rsidRDefault="00F23B4A" w:rsidP="00F23B4A">
      <w:pPr>
        <w:pStyle w:val="Texto"/>
        <w:rPr>
          <w:i/>
          <w:iCs/>
        </w:rPr>
      </w:pPr>
      <w:r w:rsidRPr="007E6C26">
        <w:rPr>
          <w:i/>
          <w:iCs/>
        </w:rPr>
        <w:t>"El objetivo y el significado del FCA como teoría matemática sobre conceptos y sus jerarquías es apoyar la comunicación racional entre seres humanos mediante el desarrollo matemático de estructuras conceptuales apropiadas que se puedan manipular con la lógica."</w:t>
      </w:r>
    </w:p>
    <w:p w14:paraId="06706F3D" w14:textId="77777777" w:rsidR="00F23B4A" w:rsidRDefault="00F23B4A" w:rsidP="00F23B4A">
      <w:pPr>
        <w:pStyle w:val="Texto"/>
      </w:pPr>
      <w:r w:rsidRPr="007E6C26">
        <w:t>De este origen se derivan sus dos objetivos fundamentales,</w:t>
      </w:r>
      <w:r>
        <w:t xml:space="preserve"> </w:t>
      </w:r>
      <w:r w:rsidRPr="007E6C26">
        <w:t>servir como método de representación del conocimiento, organizando los datos en una jerarquía de conceptos comprensible y navegable, y como técnica de descubrimiento de conocimiento</w:t>
      </w:r>
      <w:r>
        <w:t xml:space="preserve"> </w:t>
      </w:r>
      <w:hyperlink w:anchor="ref_1">
        <w:r>
          <w:t>[1]</w:t>
        </w:r>
      </w:hyperlink>
      <w:r>
        <w:t xml:space="preserve"> </w:t>
      </w:r>
      <w:hyperlink w:anchor="ref_33">
        <w:r>
          <w:t>[33]</w:t>
        </w:r>
      </w:hyperlink>
      <w:r>
        <w:t>.</w:t>
      </w:r>
    </w:p>
    <w:p w14:paraId="22683368" w14:textId="77777777" w:rsidR="00F23B4A" w:rsidRPr="007E6C26" w:rsidRDefault="00F23B4A" w:rsidP="00F23B4A">
      <w:pPr>
        <w:pStyle w:val="Texto"/>
      </w:pPr>
    </w:p>
    <w:p w14:paraId="1288D1C2" w14:textId="77777777" w:rsidR="00F23B4A" w:rsidRDefault="00F23B4A" w:rsidP="00F23B4A">
      <w:pPr>
        <w:rPr>
          <w:lang w:val="es-ES"/>
        </w:rPr>
      </w:pPr>
    </w:p>
    <w:p w14:paraId="25E3C310" w14:textId="77777777" w:rsidR="00F23B4A" w:rsidRPr="007E6C26" w:rsidRDefault="00F23B4A" w:rsidP="00F23B4A">
      <w:pPr>
        <w:rPr>
          <w:lang w:val="es-ES"/>
        </w:rPr>
      </w:pPr>
    </w:p>
    <w:p w14:paraId="2DBF1082" w14:textId="77777777" w:rsidR="00F23B4A" w:rsidRDefault="00F23B4A" w:rsidP="00F23B4A">
      <w:pPr>
        <w:pStyle w:val="Estilo3"/>
      </w:pPr>
      <w:bookmarkStart w:id="34" w:name="_Toc238541382"/>
      <w:r w:rsidRPr="00D8056A">
        <w:lastRenderedPageBreak/>
        <w:t>Defi</w:t>
      </w:r>
      <w:r>
        <w:t>ni</w:t>
      </w:r>
      <w:r w:rsidRPr="00D8056A">
        <w:t>ciones</w:t>
      </w:r>
      <w:bookmarkEnd w:id="34"/>
    </w:p>
    <w:p w14:paraId="15E920F3" w14:textId="77777777" w:rsidR="00F23B4A" w:rsidRPr="000A2F4F" w:rsidRDefault="00F23B4A" w:rsidP="00F23B4A">
      <w:pPr>
        <w:rPr>
          <w:lang w:val="es-ES"/>
        </w:rPr>
      </w:pPr>
    </w:p>
    <w:p w14:paraId="2BA1B5F6" w14:textId="77777777" w:rsidR="00F23B4A" w:rsidRDefault="00F23B4A" w:rsidP="00F23B4A">
      <w:pPr>
        <w:pStyle w:val="Texto"/>
        <w:numPr>
          <w:ilvl w:val="0"/>
          <w:numId w:val="15"/>
        </w:numPr>
        <w:rPr>
          <w:rFonts w:eastAsiaTheme="majorEastAsia" w:cstheme="majorBidi"/>
          <w:lang w:val="es-ES_tradnl"/>
        </w:rPr>
      </w:pPr>
      <w:r>
        <w:rPr>
          <w:rFonts w:eastAsiaTheme="majorEastAsia" w:cstheme="majorBidi"/>
          <w:lang w:val="es-ES_tradnl"/>
        </w:rPr>
        <w:t xml:space="preserve">Una </w:t>
      </w:r>
      <w:r w:rsidRPr="00D8056A">
        <w:rPr>
          <w:rFonts w:eastAsiaTheme="majorEastAsia" w:cstheme="majorBidi"/>
          <w:b/>
          <w:bCs/>
          <w:i/>
          <w:iCs/>
          <w:lang w:val="es-ES_tradnl"/>
        </w:rPr>
        <w:t>relación binaria</w:t>
      </w:r>
      <w:r>
        <w:rPr>
          <w:rFonts w:eastAsiaTheme="majorEastAsia" w:cstheme="majorBidi"/>
          <w:lang w:val="es-ES_tradnl"/>
        </w:rPr>
        <w:t xml:space="preserve"> R se define como</w:t>
      </w:r>
    </w:p>
    <w:p w14:paraId="75CE743B" w14:textId="77777777" w:rsidR="00F23B4A" w:rsidRPr="00D8056A" w:rsidRDefault="00F23B4A" w:rsidP="00F23B4A">
      <w:pPr>
        <w:pStyle w:val="Texto"/>
        <w:rPr>
          <w:rFonts w:eastAsiaTheme="minorEastAsia"/>
          <w:lang w:val="es-ES_tradnl"/>
        </w:rPr>
      </w:pPr>
      <m:oMathPara>
        <m:oMath>
          <m:r>
            <w:rPr>
              <w:rFonts w:ascii="Cambria Math" w:hAnsi="Cambria Math"/>
              <w:lang w:val="es-ES_tradnl"/>
            </w:rPr>
            <m:t>R=</m:t>
          </m:r>
          <m:d>
            <m:dPr>
              <m:begChr m:val="{"/>
              <m:endChr m:val="}"/>
              <m:ctrlPr>
                <w:rPr>
                  <w:rFonts w:ascii="Cambria Math" w:hAnsi="Cambria Math"/>
                  <w:i/>
                  <w:lang w:val="es-ES_tradnl"/>
                </w:rPr>
              </m:ctrlPr>
            </m:dPr>
            <m:e>
              <m:r>
                <w:rPr>
                  <w:rFonts w:ascii="Cambria Math" w:hAnsi="Cambria Math"/>
                  <w:lang w:val="es-ES_tradnl"/>
                </w:rPr>
                <m:t xml:space="preserve"> </m:t>
              </m:r>
              <m:d>
                <m:dPr>
                  <m:ctrlPr>
                    <w:rPr>
                      <w:rFonts w:ascii="Cambria Math" w:hAnsi="Cambria Math"/>
                      <w:i/>
                      <w:lang w:val="es-ES_tradnl"/>
                    </w:rPr>
                  </m:ctrlPr>
                </m:dPr>
                <m:e>
                  <m:sSub>
                    <m:sSubPr>
                      <m:ctrlPr>
                        <w:rPr>
                          <w:rFonts w:ascii="Cambria Math" w:hAnsi="Cambria Math"/>
                          <w:i/>
                          <w:lang w:val="es-ES_tradnl"/>
                        </w:rPr>
                      </m:ctrlPr>
                    </m:sSubPr>
                    <m:e>
                      <m:r>
                        <w:rPr>
                          <w:rFonts w:ascii="Cambria Math" w:hAnsi="Cambria Math"/>
                          <w:lang w:val="es-ES_tradnl"/>
                        </w:rPr>
                        <m:t>a</m:t>
                      </m:r>
                    </m:e>
                    <m:sub>
                      <m:r>
                        <w:rPr>
                          <w:rFonts w:ascii="Cambria Math" w:hAnsi="Cambria Math"/>
                          <w:lang w:val="es-ES_tradnl"/>
                        </w:rPr>
                        <m:t>1</m:t>
                      </m:r>
                    </m:sub>
                  </m:sSub>
                  <m:r>
                    <w:rPr>
                      <w:rFonts w:ascii="Cambria Math" w:hAnsi="Cambria Math"/>
                      <w:lang w:val="es-ES_tradnl"/>
                    </w:rPr>
                    <m:t xml:space="preserve">, </m:t>
                  </m:r>
                  <m:sSub>
                    <m:sSubPr>
                      <m:ctrlPr>
                        <w:rPr>
                          <w:rFonts w:ascii="Cambria Math" w:hAnsi="Cambria Math"/>
                          <w:i/>
                          <w:lang w:val="es-ES_tradnl"/>
                        </w:rPr>
                      </m:ctrlPr>
                    </m:sSubPr>
                    <m:e>
                      <m:r>
                        <w:rPr>
                          <w:rFonts w:ascii="Cambria Math" w:hAnsi="Cambria Math"/>
                          <w:lang w:val="es-ES_tradnl"/>
                        </w:rPr>
                        <m:t>a</m:t>
                      </m:r>
                    </m:e>
                    <m:sub>
                      <m:r>
                        <w:rPr>
                          <w:rFonts w:ascii="Cambria Math" w:hAnsi="Cambria Math"/>
                          <w:lang w:val="es-ES_tradnl"/>
                        </w:rPr>
                        <m:t>2</m:t>
                      </m:r>
                    </m:sub>
                  </m:sSub>
                </m:e>
              </m:d>
              <m:r>
                <w:rPr>
                  <w:rFonts w:ascii="Cambria Math" w:hAnsi="Cambria Math"/>
                  <w:lang w:val="es-ES_tradnl"/>
                </w:rPr>
                <m:t xml:space="preserve">: </m:t>
              </m:r>
              <m:d>
                <m:dPr>
                  <m:ctrlPr>
                    <w:rPr>
                      <w:rFonts w:ascii="Cambria Math" w:hAnsi="Cambria Math"/>
                      <w:i/>
                      <w:lang w:val="es-ES_tradnl"/>
                    </w:rPr>
                  </m:ctrlPr>
                </m:dPr>
                <m:e>
                  <m:sSub>
                    <m:sSubPr>
                      <m:ctrlPr>
                        <w:rPr>
                          <w:rFonts w:ascii="Cambria Math" w:hAnsi="Cambria Math"/>
                          <w:i/>
                          <w:lang w:val="es-ES_tradnl"/>
                        </w:rPr>
                      </m:ctrlPr>
                    </m:sSubPr>
                    <m:e>
                      <m:r>
                        <w:rPr>
                          <w:rFonts w:ascii="Cambria Math" w:hAnsi="Cambria Math"/>
                          <w:lang w:val="es-ES_tradnl"/>
                        </w:rPr>
                        <m:t>a</m:t>
                      </m:r>
                    </m:e>
                    <m:sub>
                      <m:r>
                        <w:rPr>
                          <w:rFonts w:ascii="Cambria Math" w:hAnsi="Cambria Math"/>
                          <w:lang w:val="es-ES_tradnl"/>
                        </w:rPr>
                        <m:t>1</m:t>
                      </m:r>
                    </m:sub>
                  </m:sSub>
                  <m:r>
                    <w:rPr>
                      <w:rFonts w:ascii="Cambria Math" w:hAnsi="Cambria Math"/>
                      <w:lang w:val="es-ES_tradnl"/>
                    </w:rPr>
                    <m:t xml:space="preserve">, </m:t>
                  </m:r>
                  <m:sSub>
                    <m:sSubPr>
                      <m:ctrlPr>
                        <w:rPr>
                          <w:rFonts w:ascii="Cambria Math" w:hAnsi="Cambria Math"/>
                          <w:i/>
                          <w:lang w:val="es-ES_tradnl"/>
                        </w:rPr>
                      </m:ctrlPr>
                    </m:sSubPr>
                    <m:e>
                      <m:r>
                        <w:rPr>
                          <w:rFonts w:ascii="Cambria Math" w:hAnsi="Cambria Math"/>
                          <w:lang w:val="es-ES_tradnl"/>
                        </w:rPr>
                        <m:t>a</m:t>
                      </m:r>
                    </m:e>
                    <m:sub>
                      <m:r>
                        <w:rPr>
                          <w:rFonts w:ascii="Cambria Math" w:hAnsi="Cambria Math"/>
                          <w:lang w:val="es-ES_tradnl"/>
                        </w:rPr>
                        <m:t>2</m:t>
                      </m:r>
                    </m:sub>
                  </m:sSub>
                </m:e>
              </m:d>
              <m:r>
                <w:rPr>
                  <w:rFonts w:ascii="Cambria Math" w:hAnsi="Cambria Math"/>
                  <w:lang w:val="es-ES_tradnl"/>
                </w:rPr>
                <m:t>∈</m:t>
              </m:r>
              <m:sSub>
                <m:sSubPr>
                  <m:ctrlPr>
                    <w:rPr>
                      <w:rFonts w:ascii="Cambria Math" w:hAnsi="Cambria Math"/>
                      <w:i/>
                      <w:lang w:val="es-ES_tradnl"/>
                    </w:rPr>
                  </m:ctrlPr>
                </m:sSubPr>
                <m:e>
                  <m:r>
                    <w:rPr>
                      <w:rFonts w:ascii="Cambria Math" w:hAnsi="Cambria Math"/>
                      <w:lang w:val="es-ES_tradnl"/>
                    </w:rPr>
                    <m:t>A</m:t>
                  </m:r>
                </m:e>
                <m:sub>
                  <m:r>
                    <w:rPr>
                      <w:rFonts w:ascii="Cambria Math" w:hAnsi="Cambria Math"/>
                      <w:lang w:val="es-ES_tradnl"/>
                    </w:rPr>
                    <m:t>1</m:t>
                  </m:r>
                </m:sub>
              </m:sSub>
              <m:r>
                <w:rPr>
                  <w:rFonts w:ascii="Cambria Math" w:hAnsi="Cambria Math"/>
                  <w:lang w:val="es-ES_tradnl"/>
                </w:rPr>
                <m:t>×</m:t>
              </m:r>
              <m:sSub>
                <m:sSubPr>
                  <m:ctrlPr>
                    <w:rPr>
                      <w:rFonts w:ascii="Cambria Math" w:hAnsi="Cambria Math"/>
                      <w:i/>
                      <w:lang w:val="es-ES_tradnl"/>
                    </w:rPr>
                  </m:ctrlPr>
                </m:sSubPr>
                <m:e>
                  <m:r>
                    <w:rPr>
                      <w:rFonts w:ascii="Cambria Math" w:hAnsi="Cambria Math"/>
                      <w:lang w:val="es-ES_tradnl"/>
                    </w:rPr>
                    <m:t>A</m:t>
                  </m:r>
                </m:e>
                <m:sub>
                  <m:r>
                    <w:rPr>
                      <w:rFonts w:ascii="Cambria Math" w:hAnsi="Cambria Math"/>
                      <w:lang w:val="es-ES_tradnl"/>
                    </w:rPr>
                    <m:t>2</m:t>
                  </m:r>
                </m:sub>
              </m:sSub>
              <m:r>
                <w:rPr>
                  <w:rFonts w:ascii="Cambria Math" w:hAnsi="Cambria Math"/>
                  <w:lang w:val="es-ES_tradnl"/>
                </w:rPr>
                <m:t>∧R</m:t>
              </m:r>
              <m:d>
                <m:dPr>
                  <m:ctrlPr>
                    <w:rPr>
                      <w:rFonts w:ascii="Cambria Math" w:hAnsi="Cambria Math"/>
                      <w:i/>
                      <w:lang w:val="es-ES_tradnl"/>
                    </w:rPr>
                  </m:ctrlPr>
                </m:dPr>
                <m:e>
                  <m:sSub>
                    <m:sSubPr>
                      <m:ctrlPr>
                        <w:rPr>
                          <w:rFonts w:ascii="Cambria Math" w:hAnsi="Cambria Math"/>
                          <w:i/>
                          <w:lang w:val="es-ES_tradnl"/>
                        </w:rPr>
                      </m:ctrlPr>
                    </m:sSubPr>
                    <m:e>
                      <m:r>
                        <w:rPr>
                          <w:rFonts w:ascii="Cambria Math" w:hAnsi="Cambria Math"/>
                          <w:lang w:val="es-ES_tradnl"/>
                        </w:rPr>
                        <m:t>a</m:t>
                      </m:r>
                    </m:e>
                    <m:sub>
                      <m:r>
                        <w:rPr>
                          <w:rFonts w:ascii="Cambria Math" w:hAnsi="Cambria Math"/>
                          <w:lang w:val="es-ES_tradnl"/>
                        </w:rPr>
                        <m:t>1</m:t>
                      </m:r>
                    </m:sub>
                  </m:sSub>
                  <m:r>
                    <w:rPr>
                      <w:rFonts w:ascii="Cambria Math" w:hAnsi="Cambria Math"/>
                      <w:lang w:val="es-ES_tradnl"/>
                    </w:rPr>
                    <m:t xml:space="preserve">, </m:t>
                  </m:r>
                  <m:sSub>
                    <m:sSubPr>
                      <m:ctrlPr>
                        <w:rPr>
                          <w:rFonts w:ascii="Cambria Math" w:hAnsi="Cambria Math"/>
                          <w:i/>
                          <w:lang w:val="es-ES_tradnl"/>
                        </w:rPr>
                      </m:ctrlPr>
                    </m:sSubPr>
                    <m:e>
                      <m:r>
                        <w:rPr>
                          <w:rFonts w:ascii="Cambria Math" w:hAnsi="Cambria Math"/>
                          <w:lang w:val="es-ES_tradnl"/>
                        </w:rPr>
                        <m:t>a</m:t>
                      </m:r>
                    </m:e>
                    <m:sub>
                      <m:r>
                        <w:rPr>
                          <w:rFonts w:ascii="Cambria Math" w:hAnsi="Cambria Math"/>
                          <w:lang w:val="es-ES_tradnl"/>
                        </w:rPr>
                        <m:t>2</m:t>
                      </m:r>
                    </m:sub>
                  </m:sSub>
                </m:e>
              </m:d>
              <m:r>
                <w:rPr>
                  <w:rFonts w:ascii="Cambria Math" w:hAnsi="Cambria Math"/>
                  <w:lang w:val="es-ES_tradnl"/>
                </w:rPr>
                <m:t>= Verdadero</m:t>
              </m:r>
            </m:e>
          </m:d>
        </m:oMath>
      </m:oMathPara>
    </w:p>
    <w:p w14:paraId="0C4E01C9" w14:textId="77777777" w:rsidR="00F23B4A" w:rsidRDefault="00F23B4A" w:rsidP="00F23B4A">
      <w:pPr>
        <w:pStyle w:val="Texto"/>
        <w:rPr>
          <w:rFonts w:eastAsiaTheme="minorEastAsia"/>
          <w:lang w:val="es-ES_tradnl"/>
        </w:rPr>
      </w:pPr>
      <w:r>
        <w:rPr>
          <w:rFonts w:eastAsiaTheme="minorEastAsia"/>
          <w:lang w:val="es-ES_tradnl"/>
        </w:rPr>
        <w:t xml:space="preserve">Siendo </w:t>
      </w:r>
      <w:r w:rsidRPr="00D8056A">
        <w:rPr>
          <w:rFonts w:eastAsiaTheme="minorEastAsia"/>
          <w:lang w:val="es-ES_tradnl"/>
        </w:rPr>
        <w:t>un conjunto formado por pares que están relacionados entre sí, mediante alguna propiedad determinada. Si se desea representar gráficamente la definición anterior, sería posible mediante un retículo, término que proviene de la forma de los diagramas de Hasse. Estos son los siguientes conceptos por introducir</w:t>
      </w:r>
      <w:r>
        <w:rPr>
          <w:rFonts w:eastAsiaTheme="minorEastAsia"/>
          <w:lang w:val="es-ES_tradnl"/>
        </w:rPr>
        <w:t>:</w:t>
      </w:r>
    </w:p>
    <w:p w14:paraId="27A7235C" w14:textId="77777777" w:rsidR="00F23B4A" w:rsidRDefault="00F23B4A" w:rsidP="00F23B4A">
      <w:pPr>
        <w:pStyle w:val="Texto"/>
        <w:numPr>
          <w:ilvl w:val="0"/>
          <w:numId w:val="15"/>
        </w:numPr>
        <w:rPr>
          <w:rFonts w:eastAsiaTheme="minorEastAsia"/>
          <w:lang w:val="es-ES_tradnl"/>
        </w:rPr>
      </w:pPr>
      <w:r w:rsidRPr="00D8056A">
        <w:rPr>
          <w:rFonts w:eastAsiaTheme="minorEastAsia"/>
          <w:lang w:val="es-ES_tradnl"/>
        </w:rPr>
        <w:t xml:space="preserve">Un </w:t>
      </w:r>
      <w:r w:rsidRPr="009A47B0">
        <w:rPr>
          <w:rFonts w:eastAsiaTheme="minorEastAsia"/>
          <w:b/>
          <w:bCs/>
          <w:i/>
          <w:iCs/>
          <w:lang w:val="es-ES_tradnl"/>
        </w:rPr>
        <w:t>retículo</w:t>
      </w:r>
      <w:r w:rsidRPr="00D8056A">
        <w:rPr>
          <w:rFonts w:eastAsiaTheme="minorEastAsia"/>
          <w:lang w:val="es-ES_tradnl"/>
        </w:rPr>
        <w:t xml:space="preserve"> es una estructura algebraica con </w:t>
      </w:r>
      <w:r w:rsidRPr="00D8056A">
        <w:t>dos operaciones binarias y que forma un conjunto parcialmente ordenado, que cumple la propiedad de que toda pareja</w:t>
      </w:r>
      <w:r>
        <w:t xml:space="preserve">  </w:t>
      </w:r>
      <m:oMath>
        <m:r>
          <w:rPr>
            <w:rFonts w:ascii="Cambria Math" w:hAnsi="Cambria Math"/>
          </w:rPr>
          <m:t>a,b ∈A</m:t>
        </m:r>
      </m:oMath>
      <w:r>
        <w:rPr>
          <w:rFonts w:eastAsiaTheme="minorEastAsia"/>
          <w:lang w:val="es-ES_tradnl"/>
        </w:rPr>
        <w:t xml:space="preserve"> tiene un único supremo </w:t>
      </w:r>
      <m:oMath>
        <m:func>
          <m:funcPr>
            <m:ctrlPr>
              <w:rPr>
                <w:rFonts w:ascii="Cambria Math" w:eastAsiaTheme="minorEastAsia" w:hAnsi="Cambria Math"/>
                <w:lang w:val="es-ES_tradnl"/>
              </w:rPr>
            </m:ctrlPr>
          </m:funcPr>
          <m:fName>
            <m:r>
              <m:rPr>
                <m:sty m:val="p"/>
              </m:rPr>
              <w:rPr>
                <w:rFonts w:ascii="Cambria Math" w:eastAsiaTheme="minorEastAsia" w:hAnsi="Cambria Math"/>
                <w:lang w:val="es-ES_tradnl"/>
              </w:rPr>
              <m:t>sup</m:t>
            </m:r>
          </m:fName>
          <m:e>
            <m:d>
              <m:dPr>
                <m:ctrlPr>
                  <w:rPr>
                    <w:rFonts w:ascii="Cambria Math" w:eastAsiaTheme="minorEastAsia" w:hAnsi="Cambria Math"/>
                    <w:i/>
                    <w:lang w:val="es-ES_tradnl"/>
                  </w:rPr>
                </m:ctrlPr>
              </m:dPr>
              <m:e>
                <m:r>
                  <w:rPr>
                    <w:rFonts w:ascii="Cambria Math" w:eastAsiaTheme="minorEastAsia" w:hAnsi="Cambria Math"/>
                    <w:lang w:val="es-ES_tradnl"/>
                  </w:rPr>
                  <m:t>a,b</m:t>
                </m:r>
              </m:e>
            </m:d>
          </m:e>
        </m:func>
        <m:r>
          <w:rPr>
            <w:rFonts w:ascii="Cambria Math" w:eastAsiaTheme="minorEastAsia" w:hAnsi="Cambria Math"/>
            <w:lang w:val="es-ES_tradnl"/>
          </w:rPr>
          <m:t xml:space="preserve">∈A </m:t>
        </m:r>
      </m:oMath>
      <w:r>
        <w:rPr>
          <w:rFonts w:eastAsiaTheme="minorEastAsia"/>
          <w:lang w:val="es-ES_tradnl"/>
        </w:rPr>
        <w:t xml:space="preserve">y un único ínfimo </w:t>
      </w:r>
      <m:oMath>
        <m:func>
          <m:funcPr>
            <m:ctrlPr>
              <w:rPr>
                <w:rFonts w:ascii="Cambria Math" w:eastAsiaTheme="minorEastAsia" w:hAnsi="Cambria Math"/>
                <w:i/>
                <w:lang w:val="es-ES_tradnl"/>
              </w:rPr>
            </m:ctrlPr>
          </m:funcPr>
          <m:fName>
            <m:r>
              <m:rPr>
                <m:sty m:val="p"/>
              </m:rPr>
              <w:rPr>
                <w:rFonts w:ascii="Cambria Math" w:eastAsiaTheme="minorEastAsia" w:hAnsi="Cambria Math"/>
                <w:lang w:val="es-ES_tradnl"/>
              </w:rPr>
              <m:t>inf</m:t>
            </m:r>
          </m:fName>
          <m:e>
            <m:d>
              <m:dPr>
                <m:ctrlPr>
                  <w:rPr>
                    <w:rFonts w:ascii="Cambria Math" w:eastAsiaTheme="minorEastAsia" w:hAnsi="Cambria Math"/>
                    <w:i/>
                    <w:lang w:val="es-ES_tradnl"/>
                  </w:rPr>
                </m:ctrlPr>
              </m:dPr>
              <m:e>
                <m:r>
                  <w:rPr>
                    <w:rFonts w:ascii="Cambria Math" w:eastAsiaTheme="minorEastAsia" w:hAnsi="Cambria Math"/>
                    <w:lang w:val="es-ES_tradnl"/>
                  </w:rPr>
                  <m:t>a,b</m:t>
                </m:r>
              </m:e>
            </m:d>
          </m:e>
        </m:func>
        <m:r>
          <w:rPr>
            <w:rFonts w:ascii="Cambria Math" w:eastAsiaTheme="minorEastAsia" w:hAnsi="Cambria Math"/>
            <w:lang w:val="es-ES_tradnl"/>
          </w:rPr>
          <m:t>∈A.</m:t>
        </m:r>
      </m:oMath>
    </w:p>
    <w:p w14:paraId="520441C2" w14:textId="77777777" w:rsidR="00F23B4A" w:rsidRDefault="00F23B4A" w:rsidP="00F23B4A">
      <w:pPr>
        <w:pStyle w:val="Texto"/>
        <w:numPr>
          <w:ilvl w:val="0"/>
          <w:numId w:val="15"/>
        </w:numPr>
        <w:rPr>
          <w:rFonts w:eastAsiaTheme="minorEastAsia"/>
          <w:lang w:val="es-ES_tradnl"/>
        </w:rPr>
      </w:pPr>
      <w:r w:rsidRPr="009A47B0">
        <w:rPr>
          <w:rFonts w:eastAsiaTheme="minorEastAsia"/>
          <w:lang w:val="es-ES_tradnl"/>
        </w:rPr>
        <w:t xml:space="preserve">Un </w:t>
      </w:r>
      <w:r w:rsidRPr="009A47B0">
        <w:rPr>
          <w:rFonts w:eastAsiaTheme="minorEastAsia"/>
          <w:b/>
          <w:bCs/>
          <w:i/>
          <w:iCs/>
          <w:lang w:val="es-ES_tradnl"/>
        </w:rPr>
        <w:t>diagrama de Hasse</w:t>
      </w:r>
      <w:r w:rsidRPr="009A47B0">
        <w:rPr>
          <w:rFonts w:eastAsiaTheme="minorEastAsia"/>
          <w:lang w:val="es-ES_tradnl"/>
        </w:rPr>
        <w:t xml:space="preserve"> es una representación gráfica de un conjunto parcialmente ordenado finito. Además de las definiciones anteriores, es interesante presentar la operación de derivación, pues nos servirá para trabajar con la relación </w:t>
      </w:r>
      <m:oMath>
        <m:r>
          <w:rPr>
            <w:rFonts w:ascii="Cambria Math" w:eastAsiaTheme="minorEastAsia" w:hAnsi="Cambria Math"/>
            <w:lang w:val="es-ES_tradnl"/>
          </w:rPr>
          <m:t>P</m:t>
        </m:r>
      </m:oMath>
      <w:r w:rsidRPr="009A47B0">
        <w:rPr>
          <w:rFonts w:eastAsiaTheme="minorEastAsia"/>
          <w:lang w:val="es-ES_tradnl"/>
        </w:rPr>
        <w:t xml:space="preserve"> entre objetos y atributos</w:t>
      </w:r>
      <w:r>
        <w:rPr>
          <w:rFonts w:eastAsiaTheme="minorEastAsia"/>
          <w:lang w:val="es-ES_tradnl"/>
        </w:rPr>
        <w:t>.</w:t>
      </w:r>
    </w:p>
    <w:p w14:paraId="085B984E" w14:textId="77777777" w:rsidR="00F23B4A" w:rsidRPr="009A47B0" w:rsidRDefault="00F23B4A" w:rsidP="00F23B4A">
      <w:pPr>
        <w:pStyle w:val="Texto"/>
        <w:ind w:left="757" w:firstLine="0"/>
        <w:rPr>
          <w:rFonts w:eastAsiaTheme="minorEastAsia"/>
          <w:lang w:val="es-ES_tradnl"/>
        </w:rPr>
      </w:pPr>
      <w:r>
        <w:rPr>
          <w:rFonts w:eastAsiaTheme="minorEastAsia"/>
          <w:lang w:val="es-ES_tradnl"/>
        </w:rPr>
        <w:t xml:space="preserve">Dados dos subconjuntos </w:t>
      </w:r>
      <m:oMath>
        <m:r>
          <w:rPr>
            <w:rFonts w:ascii="Cambria Math" w:eastAsiaTheme="minorEastAsia" w:hAnsi="Cambria Math"/>
            <w:lang w:val="es-ES_tradnl"/>
          </w:rPr>
          <m:t>X ⊆O y Y ⊆A</m:t>
        </m:r>
      </m:oMath>
      <w:r>
        <w:rPr>
          <w:rFonts w:eastAsiaTheme="minorEastAsia"/>
          <w:lang w:val="es-ES_tradnl"/>
        </w:rPr>
        <w:t>, tenemos que:</w:t>
      </w:r>
      <m:oMath>
        <m:r>
          <w:rPr>
            <w:rFonts w:ascii="Cambria Math" w:eastAsiaTheme="minorEastAsia" w:hAnsi="Cambria Math"/>
            <w:lang w:val="es-ES_tradnl"/>
          </w:rPr>
          <m:t xml:space="preserve"> </m:t>
        </m:r>
      </m:oMath>
    </w:p>
    <w:p w14:paraId="3CEEA03C" w14:textId="77777777" w:rsidR="00F23B4A" w:rsidRDefault="00000000" w:rsidP="00F23B4A">
      <w:pPr>
        <w:pStyle w:val="Texto"/>
        <w:rPr>
          <w:rFonts w:eastAsiaTheme="minorEastAsia"/>
          <w:lang w:val="es-ES_tradnl"/>
        </w:rPr>
      </w:pPr>
      <m:oMathPara>
        <m:oMath>
          <m:sSup>
            <m:sSupPr>
              <m:ctrlPr>
                <w:rPr>
                  <w:rFonts w:ascii="Cambria Math" w:eastAsiaTheme="minorEastAsia" w:hAnsi="Cambria Math"/>
                  <w:i/>
                  <w:lang w:val="es-ES_tradnl"/>
                </w:rPr>
              </m:ctrlPr>
            </m:sSupPr>
            <m:e>
              <m:r>
                <w:rPr>
                  <w:rFonts w:ascii="Cambria Math" w:eastAsiaTheme="minorEastAsia" w:hAnsi="Cambria Math"/>
                  <w:lang w:val="es-ES_tradnl"/>
                </w:rPr>
                <m:t>X</m:t>
              </m:r>
            </m:e>
            <m:sup>
              <m:r>
                <w:rPr>
                  <w:rFonts w:ascii="Cambria Math" w:eastAsiaTheme="minorEastAsia" w:hAnsi="Cambria Math"/>
                  <w:lang w:val="es-ES_tradnl"/>
                </w:rPr>
                <m:t>'</m:t>
              </m:r>
            </m:sup>
          </m:sSup>
          <m:r>
            <w:rPr>
              <w:rFonts w:ascii="Cambria Math" w:eastAsiaTheme="minorEastAsia" w:hAnsi="Cambria Math"/>
              <w:lang w:val="es-ES_tradnl"/>
            </w:rPr>
            <m:t>={y ∈A: ∀x ∈X,P(x,y)}</m:t>
          </m:r>
        </m:oMath>
      </m:oMathPara>
    </w:p>
    <w:p w14:paraId="2985E49B" w14:textId="77777777" w:rsidR="00F23B4A" w:rsidRDefault="00000000" w:rsidP="00F23B4A">
      <w:pPr>
        <w:pStyle w:val="Texto"/>
        <w:rPr>
          <w:rFonts w:eastAsiaTheme="minorEastAsia"/>
          <w:lang w:val="es-ES_tradnl"/>
        </w:rPr>
      </w:pPr>
      <m:oMathPara>
        <m:oMath>
          <m:sSup>
            <m:sSupPr>
              <m:ctrlPr>
                <w:rPr>
                  <w:rFonts w:ascii="Cambria Math" w:eastAsiaTheme="minorEastAsia" w:hAnsi="Cambria Math"/>
                  <w:i/>
                  <w:lang w:val="es-ES_tradnl"/>
                </w:rPr>
              </m:ctrlPr>
            </m:sSupPr>
            <m:e>
              <m:r>
                <w:rPr>
                  <w:rFonts w:ascii="Cambria Math" w:eastAsiaTheme="minorEastAsia" w:hAnsi="Cambria Math"/>
                  <w:lang w:val="es-ES_tradnl"/>
                </w:rPr>
                <m:t>Y</m:t>
              </m:r>
            </m:e>
            <m:sup>
              <m:r>
                <w:rPr>
                  <w:rFonts w:ascii="Cambria Math" w:eastAsiaTheme="minorEastAsia" w:hAnsi="Cambria Math"/>
                  <w:lang w:val="es-ES_tradnl"/>
                </w:rPr>
                <m:t>'</m:t>
              </m:r>
            </m:sup>
          </m:sSup>
          <m:r>
            <w:rPr>
              <w:rFonts w:ascii="Cambria Math" w:eastAsiaTheme="minorEastAsia" w:hAnsi="Cambria Math"/>
              <w:lang w:val="es-ES_tradnl"/>
            </w:rPr>
            <m:t>={x ∈O: ∀y ∈X,P(x,y)}</m:t>
          </m:r>
        </m:oMath>
      </m:oMathPara>
    </w:p>
    <w:p w14:paraId="109FDABD" w14:textId="77777777" w:rsidR="00F23B4A" w:rsidRDefault="00F23B4A" w:rsidP="00F23B4A">
      <w:pPr>
        <w:pStyle w:val="Texto"/>
        <w:rPr>
          <w:rFonts w:eastAsiaTheme="minorEastAsia"/>
          <w:lang w:val="es-ES_tradnl"/>
        </w:rPr>
      </w:pPr>
      <w:r>
        <w:rPr>
          <w:rFonts w:eastAsiaTheme="minorEastAsia"/>
          <w:lang w:val="es-ES_tradnl"/>
        </w:rPr>
        <w:t xml:space="preserve">Es decir, </w:t>
      </w:r>
      <m:oMath>
        <m:r>
          <w:rPr>
            <w:rFonts w:ascii="Cambria Math" w:eastAsiaTheme="minorEastAsia" w:hAnsi="Cambria Math"/>
            <w:lang w:val="es-ES_tradnl"/>
          </w:rPr>
          <m:t>X'</m:t>
        </m:r>
      </m:oMath>
      <w:r>
        <w:rPr>
          <w:rFonts w:eastAsiaTheme="minorEastAsia"/>
          <w:lang w:val="es-ES_tradnl"/>
        </w:rPr>
        <w:t xml:space="preserve"> recoge l</w:t>
      </w:r>
      <w:r w:rsidRPr="009A47B0">
        <w:rPr>
          <w:rFonts w:eastAsiaTheme="minorEastAsia"/>
          <w:lang w:val="es-ES_tradnl"/>
        </w:rPr>
        <w:t>os atributos comunes a todos los objetos en</w:t>
      </w:r>
      <w:r>
        <w:rPr>
          <w:rFonts w:eastAsiaTheme="minorEastAsia"/>
          <w:lang w:val="es-ES_tradnl"/>
        </w:rPr>
        <w:t xml:space="preserve"> </w:t>
      </w:r>
      <m:oMath>
        <m:r>
          <w:rPr>
            <w:rFonts w:ascii="Cambria Math" w:eastAsiaTheme="minorEastAsia" w:hAnsi="Cambria Math"/>
            <w:lang w:val="es-ES_tradnl"/>
          </w:rPr>
          <m:t>X e Y'</m:t>
        </m:r>
      </m:oMath>
      <w:r>
        <w:rPr>
          <w:rFonts w:eastAsiaTheme="minorEastAsia"/>
          <w:lang w:val="es-ES_tradnl"/>
        </w:rPr>
        <w:t xml:space="preserve"> </w:t>
      </w:r>
      <w:r w:rsidRPr="009A47B0">
        <w:rPr>
          <w:rFonts w:eastAsiaTheme="minorEastAsia"/>
          <w:lang w:val="es-ES_tradnl"/>
        </w:rPr>
        <w:t>los objetos que tienen todos los atributos e</w:t>
      </w:r>
      <w:r>
        <w:rPr>
          <w:rFonts w:eastAsiaTheme="minorEastAsia"/>
          <w:lang w:val="es-ES_tradnl"/>
        </w:rPr>
        <w:t xml:space="preserve">n </w:t>
      </w:r>
      <m:oMath>
        <m:r>
          <w:rPr>
            <w:rFonts w:ascii="Cambria Math" w:eastAsiaTheme="minorEastAsia" w:hAnsi="Cambria Math"/>
            <w:lang w:val="es-ES_tradnl"/>
          </w:rPr>
          <m:t>Y</m:t>
        </m:r>
      </m:oMath>
      <w:r>
        <w:rPr>
          <w:rFonts w:eastAsiaTheme="minorEastAsia"/>
          <w:lang w:val="es-ES_tradnl"/>
        </w:rPr>
        <w:t>.</w:t>
      </w:r>
    </w:p>
    <w:p w14:paraId="5F9742A0" w14:textId="77777777" w:rsidR="00F23B4A" w:rsidRDefault="00F23B4A" w:rsidP="00F23B4A">
      <w:pPr>
        <w:pStyle w:val="Texto"/>
        <w:numPr>
          <w:ilvl w:val="0"/>
          <w:numId w:val="15"/>
        </w:numPr>
        <w:rPr>
          <w:rFonts w:eastAsiaTheme="minorEastAsia"/>
          <w:lang w:val="es-ES_tradnl"/>
        </w:rPr>
      </w:pPr>
      <w:r w:rsidRPr="00DE304B">
        <w:rPr>
          <w:rFonts w:eastAsiaTheme="minorEastAsia"/>
          <w:lang w:val="es-ES_tradnl"/>
        </w:rPr>
        <w:t xml:space="preserve">Un </w:t>
      </w:r>
      <w:r w:rsidRPr="00DE304B">
        <w:rPr>
          <w:rFonts w:eastAsiaTheme="minorEastAsia"/>
          <w:b/>
          <w:bCs/>
          <w:i/>
          <w:iCs/>
          <w:lang w:val="es-ES_tradnl"/>
        </w:rPr>
        <w:t>contexto formal</w:t>
      </w:r>
      <w:r w:rsidRPr="00DE304B">
        <w:rPr>
          <w:rFonts w:eastAsiaTheme="minorEastAsia"/>
          <w:lang w:val="es-ES_tradnl"/>
        </w:rPr>
        <w:t xml:space="preserve"> </w:t>
      </w:r>
      <m:oMath>
        <m:r>
          <m:rPr>
            <m:sty m:val="p"/>
          </m:rPr>
          <w:rPr>
            <w:rFonts w:ascii="Cambria Math" w:eastAsiaTheme="minorEastAsia" w:hAnsi="Cambria Math"/>
            <w:lang w:val="es-ES_tradnl"/>
          </w:rPr>
          <m:t xml:space="preserve">K := </m:t>
        </m:r>
        <m:d>
          <m:dPr>
            <m:ctrlPr>
              <w:rPr>
                <w:rFonts w:ascii="Cambria Math" w:eastAsiaTheme="minorEastAsia" w:hAnsi="Cambria Math"/>
                <w:lang w:val="es-ES_tradnl"/>
              </w:rPr>
            </m:ctrlPr>
          </m:dPr>
          <m:e>
            <m:r>
              <m:rPr>
                <m:sty m:val="p"/>
              </m:rPr>
              <w:rPr>
                <w:rFonts w:ascii="Cambria Math" w:eastAsiaTheme="minorEastAsia" w:hAnsi="Cambria Math"/>
                <w:lang w:val="es-ES_tradnl"/>
              </w:rPr>
              <m:t>G, M, I</m:t>
            </m:r>
          </m:e>
        </m:d>
      </m:oMath>
      <w:r>
        <w:rPr>
          <w:rFonts w:eastAsiaTheme="minorEastAsia"/>
          <w:lang w:val="es-ES_tradnl"/>
        </w:rPr>
        <w:t xml:space="preserve"> </w:t>
      </w:r>
      <w:r w:rsidRPr="00DE304B">
        <w:rPr>
          <w:rFonts w:eastAsiaTheme="minorEastAsia"/>
          <w:lang w:val="es-ES_tradnl"/>
        </w:rPr>
        <w:t xml:space="preserve">está formado por dos conjuntos </w:t>
      </w:r>
      <m:oMath>
        <m:r>
          <w:rPr>
            <w:rFonts w:ascii="Cambria Math" w:eastAsiaTheme="minorEastAsia" w:hAnsi="Cambria Math"/>
            <w:lang w:val="es-ES_tradnl"/>
          </w:rPr>
          <m:t>G</m:t>
        </m:r>
        <m:r>
          <m:rPr>
            <m:sty m:val="p"/>
          </m:rPr>
          <w:rPr>
            <w:rFonts w:ascii="Cambria Math" w:eastAsiaTheme="minorEastAsia" w:hAnsi="Cambria Math"/>
            <w:lang w:val="es-ES_tradnl"/>
          </w:rPr>
          <m:t xml:space="preserve"> </m:t>
        </m:r>
        <m:r>
          <w:rPr>
            <w:rFonts w:ascii="Cambria Math" w:eastAsiaTheme="minorEastAsia" w:hAnsi="Cambria Math"/>
            <w:lang w:val="es-ES_tradnl"/>
          </w:rPr>
          <m:t>y</m:t>
        </m:r>
        <m:r>
          <m:rPr>
            <m:sty m:val="p"/>
          </m:rPr>
          <w:rPr>
            <w:rFonts w:ascii="Cambria Math" w:eastAsiaTheme="minorEastAsia" w:hAnsi="Cambria Math"/>
            <w:lang w:val="es-ES_tradnl"/>
          </w:rPr>
          <m:t xml:space="preserve"> </m:t>
        </m:r>
        <m:r>
          <w:rPr>
            <w:rFonts w:ascii="Cambria Math" w:eastAsiaTheme="minorEastAsia" w:hAnsi="Cambria Math"/>
            <w:lang w:val="es-ES_tradnl"/>
          </w:rPr>
          <m:t>M</m:t>
        </m:r>
      </m:oMath>
      <w:r>
        <w:rPr>
          <w:rFonts w:eastAsiaTheme="minorEastAsia"/>
          <w:lang w:val="es-ES_tradnl"/>
        </w:rPr>
        <w:t xml:space="preserve"> </w:t>
      </w:r>
      <w:r w:rsidRPr="00DE304B">
        <w:rPr>
          <w:rFonts w:eastAsiaTheme="minorEastAsia"/>
          <w:lang w:val="es-ES_tradnl"/>
        </w:rPr>
        <w:t xml:space="preserve">y una relación </w:t>
      </w:r>
      <m:oMath>
        <m:r>
          <w:rPr>
            <w:rFonts w:ascii="Cambria Math" w:eastAsiaTheme="minorEastAsia" w:hAnsi="Cambria Math"/>
            <w:lang w:val="es-ES_tradnl"/>
          </w:rPr>
          <m:t>I</m:t>
        </m:r>
      </m:oMath>
      <w:r w:rsidRPr="00DE304B">
        <w:rPr>
          <w:rFonts w:eastAsiaTheme="minorEastAsia"/>
          <w:lang w:val="es-ES_tradnl"/>
        </w:rPr>
        <w:t xml:space="preserve"> entre estos dos. Los elementos de </w:t>
      </w:r>
      <m:oMath>
        <m:r>
          <w:rPr>
            <w:rFonts w:ascii="Cambria Math" w:eastAsiaTheme="minorEastAsia" w:hAnsi="Cambria Math"/>
            <w:lang w:val="es-ES_tradnl"/>
          </w:rPr>
          <m:t>G</m:t>
        </m:r>
      </m:oMath>
      <w:r w:rsidRPr="00DE304B">
        <w:rPr>
          <w:rFonts w:eastAsiaTheme="minorEastAsia"/>
          <w:lang w:val="es-ES_tradnl"/>
        </w:rPr>
        <w:t xml:space="preserve"> se denominan objetos y los de </w:t>
      </w:r>
      <m:oMath>
        <m:r>
          <w:rPr>
            <w:rFonts w:ascii="Cambria Math" w:eastAsiaTheme="minorEastAsia" w:hAnsi="Cambria Math"/>
            <w:lang w:val="es-ES_tradnl"/>
          </w:rPr>
          <m:t>M</m:t>
        </m:r>
      </m:oMath>
      <w:r w:rsidRPr="00DE304B">
        <w:rPr>
          <w:rFonts w:eastAsiaTheme="minorEastAsia"/>
          <w:lang w:val="es-ES_tradnl"/>
        </w:rPr>
        <w:t xml:space="preserve"> atributos del contexto. Para expresar que un objeto </w:t>
      </w:r>
      <m:oMath>
        <m:r>
          <w:rPr>
            <w:rFonts w:ascii="Cambria Math" w:eastAsiaTheme="minorEastAsia" w:hAnsi="Cambria Math"/>
            <w:lang w:val="es-ES_tradnl"/>
          </w:rPr>
          <m:t>g</m:t>
        </m:r>
      </m:oMath>
      <w:r w:rsidRPr="00DE304B">
        <w:rPr>
          <w:rFonts w:eastAsiaTheme="minorEastAsia"/>
          <w:lang w:val="es-ES_tradnl"/>
        </w:rPr>
        <w:t xml:space="preserve"> se encuentra en una relación </w:t>
      </w:r>
      <m:oMath>
        <m:r>
          <w:rPr>
            <w:rFonts w:ascii="Cambria Math" w:eastAsiaTheme="minorEastAsia" w:hAnsi="Cambria Math"/>
            <w:lang w:val="es-ES_tradnl"/>
          </w:rPr>
          <m:t>I</m:t>
        </m:r>
      </m:oMath>
      <w:r w:rsidRPr="00DE304B">
        <w:rPr>
          <w:rFonts w:eastAsiaTheme="minorEastAsia"/>
          <w:lang w:val="es-ES_tradnl"/>
        </w:rPr>
        <w:t xml:space="preserve"> con un atributo </w:t>
      </w:r>
      <m:oMath>
        <m:r>
          <w:rPr>
            <w:rFonts w:ascii="Cambria Math" w:eastAsiaTheme="minorEastAsia" w:hAnsi="Cambria Math"/>
            <w:lang w:val="es-ES_tradnl"/>
          </w:rPr>
          <m:t>m</m:t>
        </m:r>
      </m:oMath>
      <w:r w:rsidRPr="00DE304B">
        <w:rPr>
          <w:rFonts w:eastAsiaTheme="minorEastAsia"/>
          <w:lang w:val="es-ES_tradnl"/>
        </w:rPr>
        <w:t xml:space="preserve">, se escribe </w:t>
      </w:r>
      <m:oMath>
        <m:r>
          <w:rPr>
            <w:rFonts w:ascii="Cambria Math" w:eastAsiaTheme="minorEastAsia" w:hAnsi="Cambria Math"/>
            <w:lang w:val="es-ES_tradnl"/>
          </w:rPr>
          <m:t>gIm</m:t>
        </m:r>
      </m:oMath>
      <w:r w:rsidRPr="00DE304B">
        <w:rPr>
          <w:rFonts w:eastAsiaTheme="minorEastAsia"/>
          <w:lang w:val="es-ES_tradnl"/>
        </w:rPr>
        <w:t xml:space="preserve"> y se lee ’el objeto </w:t>
      </w:r>
      <m:oMath>
        <m:r>
          <w:rPr>
            <w:rFonts w:ascii="Cambria Math" w:eastAsiaTheme="minorEastAsia" w:hAnsi="Cambria Math"/>
            <w:lang w:val="es-ES_tradnl"/>
          </w:rPr>
          <m:t>g</m:t>
        </m:r>
      </m:oMath>
      <w:r w:rsidRPr="00DE304B">
        <w:rPr>
          <w:rFonts w:eastAsiaTheme="minorEastAsia"/>
          <w:lang w:val="es-ES_tradnl"/>
        </w:rPr>
        <w:t xml:space="preserve"> posee el atributo </w:t>
      </w:r>
      <m:oMath>
        <m:r>
          <w:rPr>
            <w:rFonts w:ascii="Cambria Math" w:eastAsiaTheme="minorEastAsia" w:hAnsi="Cambria Math"/>
            <w:lang w:val="es-ES_tradnl"/>
          </w:rPr>
          <m:t>m</m:t>
        </m:r>
        <m:r>
          <m:rPr>
            <m:sty m:val="p"/>
          </m:rPr>
          <w:rPr>
            <w:rFonts w:ascii="Cambria Math" w:eastAsiaTheme="minorEastAsia" w:hAnsi="Cambria Math"/>
            <w:lang w:val="es-ES_tradnl"/>
          </w:rPr>
          <m:t>’</m:t>
        </m:r>
      </m:oMath>
    </w:p>
    <w:p w14:paraId="48E3D648" w14:textId="77777777" w:rsidR="00F23B4A" w:rsidRPr="00DE304B" w:rsidRDefault="00F23B4A" w:rsidP="00F23B4A">
      <w:pPr>
        <w:pStyle w:val="Texto"/>
        <w:numPr>
          <w:ilvl w:val="0"/>
          <w:numId w:val="15"/>
        </w:numPr>
        <w:rPr>
          <w:rFonts w:eastAsiaTheme="minorEastAsia"/>
          <w:lang w:val="es-ES_tradnl"/>
        </w:rPr>
      </w:pPr>
      <w:r w:rsidRPr="00DE304B">
        <w:rPr>
          <w:rFonts w:eastAsiaTheme="minorEastAsia"/>
          <w:lang w:val="es-ES_tradnl"/>
        </w:rPr>
        <w:t xml:space="preserve">Un </w:t>
      </w:r>
      <w:r w:rsidRPr="00DE304B">
        <w:rPr>
          <w:rFonts w:eastAsiaTheme="minorEastAsia"/>
          <w:b/>
          <w:bCs/>
          <w:i/>
          <w:iCs/>
          <w:lang w:val="es-ES_tradnl"/>
        </w:rPr>
        <w:t>concepto formal</w:t>
      </w:r>
      <w:r w:rsidRPr="00DE304B">
        <w:rPr>
          <w:rFonts w:eastAsiaTheme="minorEastAsia"/>
          <w:lang w:val="es-ES_tradnl"/>
        </w:rPr>
        <w:t xml:space="preserve"> del contexto </w:t>
      </w:r>
      <m:oMath>
        <m:d>
          <m:dPr>
            <m:ctrlPr>
              <w:rPr>
                <w:rFonts w:ascii="Cambria Math" w:eastAsiaTheme="minorEastAsia" w:hAnsi="Cambria Math"/>
                <w:i/>
                <w:lang w:val="es-ES_tradnl"/>
              </w:rPr>
            </m:ctrlPr>
          </m:dPr>
          <m:e>
            <m:r>
              <w:rPr>
                <w:rFonts w:ascii="Cambria Math" w:eastAsiaTheme="minorEastAsia" w:hAnsi="Cambria Math"/>
                <w:lang w:val="es-ES_tradnl"/>
              </w:rPr>
              <m:t>G, M, I</m:t>
            </m:r>
          </m:e>
        </m:d>
      </m:oMath>
      <w:r w:rsidRPr="00DE304B">
        <w:rPr>
          <w:rFonts w:eastAsiaTheme="minorEastAsia"/>
          <w:lang w:val="es-ES_tradnl"/>
        </w:rPr>
        <w:t xml:space="preserve"> es una tupla </w:t>
      </w:r>
      <m:oMath>
        <m:d>
          <m:dPr>
            <m:ctrlPr>
              <w:rPr>
                <w:rFonts w:ascii="Cambria Math" w:eastAsiaTheme="minorEastAsia" w:hAnsi="Cambria Math"/>
                <w:i/>
                <w:lang w:val="es-ES_tradnl"/>
              </w:rPr>
            </m:ctrlPr>
          </m:dPr>
          <m:e>
            <m:r>
              <w:rPr>
                <w:rFonts w:ascii="Cambria Math" w:eastAsiaTheme="minorEastAsia" w:hAnsi="Cambria Math"/>
                <w:lang w:val="es-ES_tradnl"/>
              </w:rPr>
              <m:t>A, B</m:t>
            </m:r>
          </m:e>
        </m:d>
      </m:oMath>
      <w:r w:rsidRPr="00DE304B">
        <w:rPr>
          <w:rFonts w:eastAsiaTheme="minorEastAsia"/>
          <w:lang w:val="es-ES_tradnl"/>
        </w:rPr>
        <w:t xml:space="preserve"> con </w:t>
      </w:r>
      <m:oMath>
        <m:r>
          <w:rPr>
            <w:rFonts w:ascii="Cambria Math" w:eastAsiaTheme="minorEastAsia" w:hAnsi="Cambria Math"/>
            <w:lang w:val="es-ES_tradnl"/>
          </w:rPr>
          <m:t xml:space="preserve">A </m:t>
        </m:r>
        <m:r>
          <w:rPr>
            <w:rFonts w:ascii="Cambria Math" w:eastAsiaTheme="minorEastAsia" w:hAnsi="Cambria Math" w:cs="Cambria Math"/>
            <w:lang w:val="es-ES_tradnl"/>
          </w:rPr>
          <m:t>⊆</m:t>
        </m:r>
        <m:r>
          <w:rPr>
            <w:rFonts w:ascii="Cambria Math" w:eastAsiaTheme="minorEastAsia" w:hAnsi="Cambria Math"/>
            <w:lang w:val="es-ES_tradnl"/>
          </w:rPr>
          <m:t xml:space="preserve">G,  B </m:t>
        </m:r>
        <m:r>
          <w:rPr>
            <w:rFonts w:ascii="Cambria Math" w:eastAsiaTheme="minorEastAsia" w:hAnsi="Cambria Math" w:cs="Cambria Math"/>
            <w:lang w:val="es-ES_tradnl"/>
          </w:rPr>
          <m:t>⊆</m:t>
        </m:r>
        <m:r>
          <w:rPr>
            <w:rFonts w:ascii="Cambria Math" w:eastAsiaTheme="minorEastAsia" w:hAnsi="Cambria Math"/>
            <w:lang w:val="es-ES_tradnl"/>
          </w:rPr>
          <m:t xml:space="preserve"> M,  </m:t>
        </m:r>
        <m:sSup>
          <m:sSupPr>
            <m:ctrlPr>
              <w:rPr>
                <w:rFonts w:ascii="Cambria Math" w:eastAsiaTheme="minorEastAsia" w:hAnsi="Cambria Math" w:cs="Courier New"/>
                <w:i/>
                <w:lang w:val="es-ES_tradnl"/>
              </w:rPr>
            </m:ctrlPr>
          </m:sSupPr>
          <m:e>
            <m:r>
              <w:rPr>
                <w:rFonts w:ascii="Cambria Math" w:eastAsiaTheme="minorEastAsia" w:hAnsi="Cambria Math"/>
                <w:lang w:val="es-ES_tradnl"/>
              </w:rPr>
              <m:t>A</m:t>
            </m:r>
            <m:ctrlPr>
              <w:rPr>
                <w:rFonts w:ascii="Cambria Math" w:eastAsiaTheme="minorEastAsia" w:hAnsi="Cambria Math"/>
                <w:i/>
                <w:lang w:val="es-ES_tradnl"/>
              </w:rPr>
            </m:ctrlPr>
          </m:e>
          <m:sup>
            <m:r>
              <w:rPr>
                <w:rFonts w:ascii="Cambria Math" w:eastAsiaTheme="minorEastAsia" w:hAnsi="Cambria Math" w:cs="Courier New"/>
                <w:lang w:val="es-ES_tradnl"/>
              </w:rPr>
              <m:t>'</m:t>
            </m:r>
          </m:sup>
        </m:sSup>
        <m:r>
          <w:rPr>
            <w:rFonts w:ascii="Cambria Math" w:eastAsiaTheme="minorEastAsia" w:hAnsi="Cambria Math"/>
            <w:lang w:val="es-ES_tradnl"/>
          </w:rPr>
          <m:t xml:space="preserve">= B y </m:t>
        </m:r>
        <m:sSup>
          <m:sSupPr>
            <m:ctrlPr>
              <w:rPr>
                <w:rFonts w:ascii="Cambria Math" w:eastAsiaTheme="minorEastAsia" w:hAnsi="Cambria Math" w:cs="Courier New"/>
                <w:i/>
                <w:lang w:val="es-ES_tradnl"/>
              </w:rPr>
            </m:ctrlPr>
          </m:sSupPr>
          <m:e>
            <m:r>
              <w:rPr>
                <w:rFonts w:ascii="Cambria Math" w:eastAsiaTheme="minorEastAsia" w:hAnsi="Cambria Math"/>
                <w:lang w:val="es-ES_tradnl"/>
              </w:rPr>
              <m:t>B</m:t>
            </m:r>
            <m:ctrlPr>
              <w:rPr>
                <w:rFonts w:ascii="Cambria Math" w:eastAsiaTheme="minorEastAsia" w:hAnsi="Cambria Math"/>
                <w:i/>
                <w:lang w:val="es-ES_tradnl"/>
              </w:rPr>
            </m:ctrlPr>
          </m:e>
          <m:sup>
            <m:r>
              <w:rPr>
                <w:rFonts w:ascii="Cambria Math" w:eastAsiaTheme="minorEastAsia" w:hAnsi="Cambria Math" w:cs="Courier New"/>
                <w:lang w:val="es-ES_tradnl"/>
              </w:rPr>
              <m:t>'</m:t>
            </m:r>
          </m:sup>
        </m:sSup>
        <m:r>
          <w:rPr>
            <w:rFonts w:ascii="Cambria Math" w:eastAsiaTheme="minorEastAsia" w:hAnsi="Cambria Math"/>
            <w:lang w:val="es-ES_tradnl"/>
          </w:rPr>
          <m:t>= A</m:t>
        </m:r>
      </m:oMath>
      <w:r w:rsidRPr="00DE304B">
        <w:rPr>
          <w:rFonts w:eastAsiaTheme="minorEastAsia"/>
          <w:lang w:val="es-ES_tradnl"/>
        </w:rPr>
        <w:t>. Se denomina a</w:t>
      </w:r>
      <m:oMath>
        <m:r>
          <w:rPr>
            <w:rFonts w:ascii="Cambria Math" w:eastAsiaTheme="minorEastAsia" w:hAnsi="Cambria Math"/>
            <w:lang w:val="es-ES_tradnl"/>
          </w:rPr>
          <m:t xml:space="preserve"> A</m:t>
        </m:r>
      </m:oMath>
      <w:r w:rsidRPr="00DE304B">
        <w:rPr>
          <w:rFonts w:eastAsiaTheme="minorEastAsia"/>
          <w:lang w:val="es-ES_tradnl"/>
        </w:rPr>
        <w:t xml:space="preserve"> como </w:t>
      </w:r>
      <w:r w:rsidRPr="00DE304B">
        <w:rPr>
          <w:rFonts w:eastAsiaTheme="minorEastAsia"/>
          <w:b/>
          <w:bCs/>
          <w:lang w:val="es-ES_tradnl"/>
        </w:rPr>
        <w:t>extensi</w:t>
      </w:r>
      <w:r w:rsidRPr="00DE304B">
        <w:rPr>
          <w:rFonts w:eastAsiaTheme="minorEastAsia" w:cs="Malacitana-Sans"/>
          <w:b/>
          <w:bCs/>
          <w:lang w:val="es-ES_tradnl"/>
        </w:rPr>
        <w:t>ó</w:t>
      </w:r>
      <w:r w:rsidRPr="00DE304B">
        <w:rPr>
          <w:rFonts w:eastAsiaTheme="minorEastAsia"/>
          <w:b/>
          <w:bCs/>
          <w:lang w:val="es-ES_tradnl"/>
        </w:rPr>
        <w:t>n</w:t>
      </w:r>
      <w:r w:rsidRPr="00DE304B">
        <w:rPr>
          <w:rFonts w:eastAsiaTheme="minorEastAsia"/>
          <w:lang w:val="es-ES_tradnl"/>
        </w:rPr>
        <w:t xml:space="preserve"> y a</w:t>
      </w:r>
      <m:oMath>
        <m:r>
          <w:rPr>
            <w:rFonts w:ascii="Cambria Math" w:eastAsiaTheme="minorEastAsia" w:hAnsi="Cambria Math"/>
            <w:lang w:val="es-ES_tradnl"/>
          </w:rPr>
          <m:t xml:space="preserve"> B</m:t>
        </m:r>
      </m:oMath>
      <w:r w:rsidRPr="00DE304B">
        <w:rPr>
          <w:rFonts w:eastAsiaTheme="minorEastAsia"/>
          <w:lang w:val="es-ES_tradnl"/>
        </w:rPr>
        <w:t xml:space="preserve"> </w:t>
      </w:r>
      <w:r w:rsidRPr="00DE304B">
        <w:rPr>
          <w:rFonts w:eastAsiaTheme="minorEastAsia"/>
          <w:b/>
          <w:bCs/>
          <w:lang w:val="es-ES_tradnl"/>
        </w:rPr>
        <w:t>intensi</w:t>
      </w:r>
      <w:r w:rsidRPr="00DE304B">
        <w:rPr>
          <w:rFonts w:eastAsiaTheme="minorEastAsia" w:cs="Malacitana-Sans"/>
          <w:b/>
          <w:bCs/>
          <w:lang w:val="es-ES_tradnl"/>
        </w:rPr>
        <w:t>ó</w:t>
      </w:r>
      <w:r w:rsidRPr="00DE304B">
        <w:rPr>
          <w:rFonts w:eastAsiaTheme="minorEastAsia"/>
          <w:b/>
          <w:bCs/>
          <w:lang w:val="es-ES_tradnl"/>
        </w:rPr>
        <w:t>n</w:t>
      </w:r>
      <w:r w:rsidRPr="00DE304B">
        <w:rPr>
          <w:rFonts w:eastAsiaTheme="minorEastAsia"/>
          <w:lang w:val="es-ES_tradnl"/>
        </w:rPr>
        <w:t xml:space="preserve">. </w:t>
      </w:r>
      <m:oMath>
        <m:r>
          <w:rPr>
            <w:rFonts w:ascii="Cambria Math" w:eastAsiaTheme="minorEastAsia" w:hAnsi="Cambria Math"/>
            <w:lang w:val="es-ES_tradnl"/>
          </w:rPr>
          <m:t>B</m:t>
        </m:r>
        <m:d>
          <m:dPr>
            <m:ctrlPr>
              <w:rPr>
                <w:rFonts w:ascii="Cambria Math" w:eastAsiaTheme="minorEastAsia" w:hAnsi="Cambria Math"/>
                <w:i/>
                <w:lang w:val="es-ES_tradnl"/>
              </w:rPr>
            </m:ctrlPr>
          </m:dPr>
          <m:e>
            <m:r>
              <w:rPr>
                <w:rFonts w:ascii="Cambria Math" w:eastAsiaTheme="minorEastAsia" w:hAnsi="Cambria Math"/>
                <w:lang w:val="es-ES_tradnl"/>
              </w:rPr>
              <m:t>G, M, I</m:t>
            </m:r>
          </m:e>
        </m:d>
      </m:oMath>
      <w:r w:rsidRPr="00DE304B">
        <w:rPr>
          <w:rFonts w:eastAsiaTheme="minorEastAsia"/>
          <w:lang w:val="es-ES_tradnl"/>
        </w:rPr>
        <w:t xml:space="preserve"> constituye el conjunto de todos los conceptos de un contexto </w:t>
      </w:r>
      <m:oMath>
        <m:d>
          <m:dPr>
            <m:ctrlPr>
              <w:rPr>
                <w:rFonts w:ascii="Cambria Math" w:eastAsiaTheme="minorEastAsia" w:hAnsi="Cambria Math"/>
                <w:i/>
                <w:lang w:val="es-ES_tradnl"/>
              </w:rPr>
            </m:ctrlPr>
          </m:dPr>
          <m:e>
            <m:r>
              <w:rPr>
                <w:rFonts w:ascii="Cambria Math" w:eastAsiaTheme="minorEastAsia" w:hAnsi="Cambria Math"/>
                <w:lang w:val="es-ES_tradnl"/>
              </w:rPr>
              <m:t>G, M, I</m:t>
            </m:r>
          </m:e>
        </m:d>
        <m:r>
          <w:rPr>
            <w:rFonts w:ascii="Cambria Math" w:eastAsiaTheme="minorEastAsia" w:hAnsi="Cambria Math"/>
            <w:lang w:val="es-ES_tradnl"/>
          </w:rPr>
          <m:t>.</m:t>
        </m:r>
      </m:oMath>
    </w:p>
    <w:p w14:paraId="67A0600C" w14:textId="77777777" w:rsidR="00F23B4A" w:rsidRDefault="00F23B4A" w:rsidP="00F23B4A">
      <w:pPr>
        <w:pStyle w:val="Texto"/>
        <w:rPr>
          <w:rFonts w:eastAsiaTheme="minorEastAsia"/>
          <w:lang w:val="es-ES_tradnl"/>
        </w:rPr>
      </w:pPr>
      <w:r w:rsidRPr="00DE304B">
        <w:rPr>
          <w:rFonts w:eastAsiaTheme="minorEastAsia"/>
          <w:lang w:val="es-ES_tradnl"/>
        </w:rPr>
        <w:t xml:space="preserve">La operación de </w:t>
      </w:r>
      <w:r w:rsidRPr="00DE304B">
        <w:rPr>
          <w:rFonts w:eastAsiaTheme="minorEastAsia"/>
          <w:b/>
          <w:bCs/>
          <w:i/>
          <w:iCs/>
          <w:lang w:val="es-ES_tradnl"/>
        </w:rPr>
        <w:t>extensión</w:t>
      </w:r>
      <w:r w:rsidRPr="00DE304B">
        <w:rPr>
          <w:rFonts w:eastAsiaTheme="minorEastAsia"/>
          <w:lang w:val="es-ES_tradnl"/>
        </w:rPr>
        <w:t xml:space="preserve"> permite, dado un conjunto de atributos, computar qué objetos los poseen, mientras que la </w:t>
      </w:r>
      <w:r w:rsidRPr="00DE304B">
        <w:rPr>
          <w:rFonts w:eastAsiaTheme="minorEastAsia"/>
          <w:b/>
          <w:bCs/>
          <w:i/>
          <w:iCs/>
          <w:lang w:val="es-ES_tradnl"/>
        </w:rPr>
        <w:t>intensión</w:t>
      </w:r>
      <w:r w:rsidRPr="00DE304B">
        <w:rPr>
          <w:rFonts w:eastAsiaTheme="minorEastAsia"/>
          <w:lang w:val="es-ES_tradnl"/>
        </w:rPr>
        <w:t xml:space="preserve"> nos dice, dado una serie de objetos, qué atributos poseen. Además, también es posible el cómputo de implicaciones, que cons</w:t>
      </w:r>
      <w:r>
        <w:rPr>
          <w:rFonts w:eastAsiaTheme="minorEastAsia"/>
          <w:lang w:val="es-ES_tradnl"/>
        </w:rPr>
        <w:t>t</w:t>
      </w:r>
      <w:r w:rsidRPr="00DE304B">
        <w:rPr>
          <w:rFonts w:eastAsiaTheme="minorEastAsia"/>
          <w:lang w:val="es-ES_tradnl"/>
        </w:rPr>
        <w:t xml:space="preserve">ituyen una serie de reglas que se cumplen para distintos conjuntos de atributos. </w:t>
      </w:r>
    </w:p>
    <w:p w14:paraId="0E9188AD" w14:textId="77777777" w:rsidR="00F23B4A" w:rsidRDefault="00F23B4A" w:rsidP="00F23B4A">
      <w:pPr>
        <w:pStyle w:val="Texto"/>
        <w:numPr>
          <w:ilvl w:val="0"/>
          <w:numId w:val="15"/>
        </w:numPr>
        <w:rPr>
          <w:rFonts w:eastAsiaTheme="minorEastAsia"/>
          <w:lang w:val="es-ES_tradnl"/>
        </w:rPr>
      </w:pPr>
      <w:r w:rsidRPr="00DE304B">
        <w:rPr>
          <w:rFonts w:eastAsiaTheme="minorEastAsia"/>
          <w:lang w:val="es-ES_tradnl"/>
        </w:rPr>
        <w:t xml:space="preserve">Se dice que dos subconjuntos </w:t>
      </w:r>
      <m:oMath>
        <m:r>
          <w:rPr>
            <w:rFonts w:ascii="Cambria Math" w:eastAsiaTheme="minorEastAsia" w:hAnsi="Cambria Math"/>
            <w:lang w:val="es-ES_tradnl"/>
          </w:rPr>
          <m:t>A y B</m:t>
        </m:r>
      </m:oMath>
      <w:r w:rsidRPr="00DE304B">
        <w:rPr>
          <w:rFonts w:eastAsiaTheme="minorEastAsia"/>
          <w:lang w:val="es-ES_tradnl"/>
        </w:rPr>
        <w:t xml:space="preserve"> proporcionan la </w:t>
      </w:r>
      <w:r w:rsidRPr="00DE304B">
        <w:rPr>
          <w:rFonts w:eastAsiaTheme="minorEastAsia"/>
          <w:b/>
          <w:bCs/>
          <w:i/>
          <w:iCs/>
          <w:lang w:val="es-ES_tradnl"/>
        </w:rPr>
        <w:t>implicación</w:t>
      </w:r>
      <w:r w:rsidRPr="00DE304B">
        <w:rPr>
          <w:rFonts w:eastAsiaTheme="minorEastAsia"/>
          <w:lang w:val="es-ES_tradnl"/>
        </w:rPr>
        <w:t xml:space="preserve"> </w:t>
      </w:r>
      <m:oMath>
        <m:r>
          <w:rPr>
            <w:rFonts w:ascii="Cambria Math" w:eastAsiaTheme="minorEastAsia" w:hAnsi="Cambria Math"/>
            <w:lang w:val="es-ES_tradnl"/>
          </w:rPr>
          <m:t>A</m:t>
        </m:r>
        <m:r>
          <w:rPr>
            <w:rFonts w:ascii="Cambria Math" w:eastAsiaTheme="minorEastAsia" w:hAnsi="Cambria Math" w:cs="Courier New"/>
            <w:lang w:val="es-ES_tradnl"/>
          </w:rPr>
          <m:t>→</m:t>
        </m:r>
        <m:r>
          <w:rPr>
            <w:rFonts w:ascii="Cambria Math" w:eastAsiaTheme="minorEastAsia" w:hAnsi="Cambria Math"/>
            <w:lang w:val="es-ES_tradnl"/>
          </w:rPr>
          <m:t>B</m:t>
        </m:r>
      </m:oMath>
      <w:r w:rsidRPr="00DE304B">
        <w:rPr>
          <w:rFonts w:eastAsiaTheme="minorEastAsia"/>
          <w:lang w:val="es-ES_tradnl"/>
        </w:rPr>
        <w:t xml:space="preserve"> si se cumple</w:t>
      </w:r>
      <m:oMath>
        <m:r>
          <w:rPr>
            <w:rFonts w:ascii="Cambria Math" w:eastAsiaTheme="minorEastAsia" w:hAnsi="Cambria Math"/>
            <w:lang w:val="es-ES_tradnl"/>
          </w:rPr>
          <m:t xml:space="preserve">  A</m:t>
        </m:r>
        <m:r>
          <w:rPr>
            <w:rFonts w:ascii="Cambria Math" w:eastAsiaTheme="minorEastAsia" w:hAnsi="Cambria Math" w:cs="Courier New"/>
            <w:lang w:val="es-ES_tradnl"/>
          </w:rPr>
          <m:t>'</m:t>
        </m:r>
        <m:r>
          <w:rPr>
            <w:rFonts w:ascii="Cambria Math" w:eastAsiaTheme="minorEastAsia" w:hAnsi="Cambria Math" w:cs="Cambria Math"/>
            <w:lang w:val="es-ES_tradnl"/>
          </w:rPr>
          <m:t>⊆</m:t>
        </m:r>
        <m:r>
          <w:rPr>
            <w:rFonts w:ascii="Cambria Math" w:eastAsiaTheme="minorEastAsia" w:hAnsi="Cambria Math"/>
            <w:lang w:val="es-ES_tradnl"/>
          </w:rPr>
          <m:t>B</m:t>
        </m:r>
        <m:r>
          <w:rPr>
            <w:rFonts w:ascii="Cambria Math" w:eastAsiaTheme="minorEastAsia" w:hAnsi="Cambria Math" w:cs="Courier New"/>
            <w:lang w:val="es-ES_tradnl"/>
          </w:rPr>
          <m:t>'</m:t>
        </m:r>
      </m:oMath>
      <w:r w:rsidRPr="00DE304B">
        <w:rPr>
          <w:rFonts w:eastAsiaTheme="minorEastAsia"/>
          <w:lang w:val="es-ES_tradnl"/>
        </w:rPr>
        <w:t xml:space="preserve"> , es decir, que </w:t>
      </w:r>
      <m:oMath>
        <m:r>
          <w:rPr>
            <w:rFonts w:ascii="Cambria Math" w:eastAsiaTheme="minorEastAsia" w:hAnsi="Cambria Math"/>
            <w:lang w:val="es-ES_tradnl"/>
          </w:rPr>
          <m:t>A y B</m:t>
        </m:r>
      </m:oMath>
      <w:r w:rsidRPr="00DE304B">
        <w:rPr>
          <w:rFonts w:eastAsiaTheme="minorEastAsia"/>
          <w:lang w:val="es-ES_tradnl"/>
        </w:rPr>
        <w:t xml:space="preserve"> constituyen todos los objetos que tienen en com</w:t>
      </w:r>
      <w:r w:rsidRPr="00DE304B">
        <w:rPr>
          <w:rFonts w:eastAsiaTheme="minorEastAsia" w:cs="Malacitana-Sans"/>
          <w:lang w:val="es-ES_tradnl"/>
        </w:rPr>
        <w:t>ú</w:t>
      </w:r>
      <w:r w:rsidRPr="00DE304B">
        <w:rPr>
          <w:rFonts w:eastAsiaTheme="minorEastAsia"/>
          <w:lang w:val="es-ES_tradnl"/>
        </w:rPr>
        <w:t>n sus atributos, respectivamente</w:t>
      </w:r>
    </w:p>
    <w:p w14:paraId="0034FFF0" w14:textId="77777777" w:rsidR="00F23B4A" w:rsidRPr="007C7E70" w:rsidRDefault="00F23B4A" w:rsidP="00F23B4A">
      <w:pPr>
        <w:pStyle w:val="Estilo3"/>
      </w:pPr>
      <w:bookmarkStart w:id="35" w:name="_Toc238541383"/>
      <w:r w:rsidRPr="007C7E70">
        <w:lastRenderedPageBreak/>
        <w:t xml:space="preserve">FCA como </w:t>
      </w:r>
      <w:r>
        <w:t>técnica de minería de datos</w:t>
      </w:r>
      <w:bookmarkEnd w:id="35"/>
    </w:p>
    <w:p w14:paraId="0C4B3850" w14:textId="77777777" w:rsidR="00F23B4A" w:rsidRPr="007C7E70" w:rsidRDefault="00F23B4A" w:rsidP="00F23B4A">
      <w:pPr>
        <w:pStyle w:val="Texto"/>
        <w:ind w:firstLine="0"/>
        <w:rPr>
          <w:rFonts w:eastAsiaTheme="minorEastAsia"/>
        </w:rPr>
      </w:pPr>
    </w:p>
    <w:p w14:paraId="3CBC094A" w14:textId="77777777" w:rsidR="00F23B4A" w:rsidRPr="007C7E70" w:rsidRDefault="00F23B4A" w:rsidP="00F23B4A">
      <w:pPr>
        <w:pStyle w:val="Texto"/>
        <w:rPr>
          <w:rFonts w:eastAsiaTheme="minorEastAsia"/>
        </w:rPr>
      </w:pPr>
      <w:r w:rsidRPr="007C7E70">
        <w:rPr>
          <w:rFonts w:eastAsiaTheme="minorEastAsia"/>
        </w:rPr>
        <w:t>Mientras que los LLMs destacan en la comprensión del lenguaje y la generación de texto, carecen de mecanismos internos de verificación lógica. Esta complementariedad fundamenta el paradigma de la IA Neuro-Simbólica, el cual propone integrar el motor de razonamiento matemático del FCA como una capa de autoridad lógica sobre la recuperación de información estructurada. De este modo, las deficiencias de alucinación de las redes neuronales se restringen y verifican en tiempo real mediante las implicaciones deterministas extraídas de los datos.</w:t>
      </w:r>
    </w:p>
    <w:p w14:paraId="14BD34E4" w14:textId="279E406F" w:rsidR="00F23B4A" w:rsidRPr="007C7E70" w:rsidRDefault="00F23B4A" w:rsidP="00F23B4A">
      <w:pPr>
        <w:pStyle w:val="Texto"/>
        <w:rPr>
          <w:rFonts w:eastAsiaTheme="minorEastAsia"/>
        </w:rPr>
      </w:pPr>
      <w:r w:rsidRPr="007C7E70">
        <w:rPr>
          <w:rFonts w:eastAsiaTheme="minorEastAsia"/>
        </w:rPr>
        <w:t xml:space="preserve">Más allá de su fundamento matemático, el FCA se emplea hoy como una técnica de minería de datos y descubrimiento de conocimiento. </w:t>
      </w:r>
      <w:r w:rsidR="00693E27">
        <w:rPr>
          <w:rFonts w:eastAsiaTheme="minorEastAsia"/>
        </w:rPr>
        <w:t>L</w:t>
      </w:r>
      <w:r w:rsidRPr="007C7E70">
        <w:rPr>
          <w:rFonts w:eastAsiaTheme="minorEastAsia"/>
        </w:rPr>
        <w:t xml:space="preserve">os conceptos formales que calcula se corresponden con los </w:t>
      </w:r>
      <w:r w:rsidRPr="007C7E70">
        <w:rPr>
          <w:rFonts w:eastAsiaTheme="minorEastAsia"/>
          <w:i/>
          <w:iCs/>
        </w:rPr>
        <w:t xml:space="preserve">conjuntos de </w:t>
      </w:r>
      <w:r w:rsidRPr="001C7CE6">
        <w:rPr>
          <w:rFonts w:eastAsiaTheme="minorEastAsia"/>
        </w:rPr>
        <w:t>ítems cerrados</w:t>
      </w:r>
      <w:r w:rsidRPr="007C7E70">
        <w:rPr>
          <w:rFonts w:eastAsiaTheme="minorEastAsia"/>
        </w:rPr>
        <w:t xml:space="preserve"> (</w:t>
      </w:r>
      <w:r w:rsidRPr="001C7CE6">
        <w:rPr>
          <w:rFonts w:eastAsiaTheme="minorEastAsia"/>
        </w:rPr>
        <w:t>closed itemsets</w:t>
      </w:r>
      <w:r w:rsidRPr="007C7E70">
        <w:rPr>
          <w:rFonts w:eastAsiaTheme="minorEastAsia"/>
        </w:rPr>
        <w:t>) de las bases de datos transaccionales, y las implicaciones que extrae equivalen a las reglas de asociación con confianza total</w:t>
      </w:r>
      <w:r>
        <w:rPr>
          <w:rFonts w:eastAsiaTheme="minorEastAsia"/>
        </w:rPr>
        <w:t xml:space="preserve">, </w:t>
      </w:r>
      <w:r w:rsidRPr="007C7E70">
        <w:rPr>
          <w:rFonts w:eastAsiaTheme="minorEastAsia"/>
        </w:rPr>
        <w:t>es decir, reglas que se cumplen sin excepción para todos los objetos del conjunto de datos. Por ello, el FCA complementa y extiende el estudio de las reglas de asociación exactas y aproximadas, y se ha aplicado a tareas como la minería de patrones frecuentes, la clasificación y el agrupamiento.</w:t>
      </w:r>
    </w:p>
    <w:p w14:paraId="39A2D14A" w14:textId="77777777" w:rsidR="00F23B4A" w:rsidRPr="007C7E70" w:rsidRDefault="00F23B4A" w:rsidP="00F23B4A">
      <w:pPr>
        <w:pStyle w:val="Texto"/>
        <w:rPr>
          <w:rFonts w:eastAsiaTheme="minorEastAsia"/>
        </w:rPr>
      </w:pPr>
      <w:r w:rsidRPr="007C7E70">
        <w:rPr>
          <w:rFonts w:eastAsiaTheme="minorEastAsia"/>
        </w:rPr>
        <w:t>Dos elementos hacen del FCA una herramienta especialmente potente para este fin. El primero es el retículo de conceptos, que ordena jerárquicamente todos los conceptos de un contexto según una relación de generalización</w:t>
      </w:r>
      <w:r>
        <w:rPr>
          <w:rFonts w:eastAsiaTheme="minorEastAsia"/>
        </w:rPr>
        <w:t>. L</w:t>
      </w:r>
      <w:r w:rsidRPr="007C7E70">
        <w:rPr>
          <w:rFonts w:eastAsiaTheme="minorEastAsia"/>
        </w:rPr>
        <w:t>os conceptos más generales (más objetos y menos atributos) se sitúan en la parte superior y los más específicos en la inferior, de modo que la estructura completa del conocimiento queda organizada y puede recorrerse de forma sistemática. El segundo es la base de implicaciones de Duquenne-Guigues, un conjunto mínimo y completo de reglas del que se deriva, por cierre lógico, cualquier implicación válida del contexto; es precisamente esta base la que, en este trabajo, actúa como motor de razonamiento determinista.</w:t>
      </w:r>
    </w:p>
    <w:p w14:paraId="3643E225" w14:textId="1D247D4E" w:rsidR="00F23B4A" w:rsidRPr="007C7E70" w:rsidRDefault="00F23B4A" w:rsidP="00F23B4A">
      <w:pPr>
        <w:pStyle w:val="Texto"/>
        <w:rPr>
          <w:rFonts w:eastAsiaTheme="minorEastAsia"/>
        </w:rPr>
      </w:pPr>
      <w:r w:rsidRPr="007C7E70">
        <w:rPr>
          <w:rFonts w:eastAsiaTheme="minorEastAsia"/>
        </w:rPr>
        <w:t xml:space="preserve">La implementación empleada es el paquete fcaR, el primero que lleva las técnicas de FCA al lenguaje R. Además de los métodos clásicos </w:t>
      </w:r>
      <w:r>
        <w:rPr>
          <w:rFonts w:eastAsiaTheme="minorEastAsia"/>
        </w:rPr>
        <w:t>(</w:t>
      </w:r>
      <w:r w:rsidRPr="007C7E70">
        <w:rPr>
          <w:rFonts w:eastAsiaTheme="minorEastAsia"/>
        </w:rPr>
        <w:t>cálculo de conceptos, del retículo y de las bases de implicaciones</w:t>
      </w:r>
      <w:r>
        <w:rPr>
          <w:rFonts w:eastAsiaTheme="minorEastAsia"/>
        </w:rPr>
        <w:t>)</w:t>
      </w:r>
      <w:r w:rsidRPr="007C7E70">
        <w:rPr>
          <w:rFonts w:eastAsiaTheme="minorEastAsia"/>
        </w:rPr>
        <w:t>, incorpora la extensión del FCA a datos difusos (</w:t>
      </w:r>
      <w:r w:rsidRPr="004948FA">
        <w:rPr>
          <w:rFonts w:eastAsiaTheme="minorEastAsia"/>
        </w:rPr>
        <w:t>fuzzy FCA</w:t>
      </w:r>
      <w:r w:rsidRPr="007C7E70">
        <w:rPr>
          <w:rFonts w:eastAsiaTheme="minorEastAsia"/>
        </w:rPr>
        <w:t>), que permite representar grados de pertenencia, y una lógica de simplificación que habilita el razonamiento automático sobre las implicaciones; en este trabajo, no obstante, se emplea su formulación clásica. En su versión actual se integra además con el paquete arules, uno de los más utilizados en reglas de asociación, lo que evidencia la estrecha relación entre el FCA y la minería de datos.</w:t>
      </w:r>
      <w:r>
        <w:rPr>
          <w:rFonts w:eastAsiaTheme="minorEastAsia"/>
        </w:rPr>
        <w:t xml:space="preserve"> </w:t>
      </w:r>
      <w:hyperlink w:anchor="ref_4">
        <w:r>
          <w:rPr>
            <w:rFonts w:eastAsiaTheme="minorEastAsia"/>
          </w:rPr>
          <w:t>[4]</w:t>
        </w:r>
      </w:hyperlink>
      <w:r>
        <w:rPr>
          <w:rFonts w:eastAsiaTheme="minorEastAsia"/>
        </w:rPr>
        <w:t xml:space="preserve"> </w:t>
      </w:r>
      <w:hyperlink w:anchor="ref_5">
        <w:r>
          <w:rPr>
            <w:rFonts w:eastAsiaTheme="minorEastAsia"/>
          </w:rPr>
          <w:t>[5]</w:t>
        </w:r>
      </w:hyperlink>
      <w:r>
        <w:rPr>
          <w:rFonts w:eastAsiaTheme="minorEastAsia"/>
        </w:rPr>
        <w:t xml:space="preserve"> </w:t>
      </w:r>
      <w:hyperlink w:anchor="ref_39">
        <w:r>
          <w:rPr>
            <w:rFonts w:eastAsiaTheme="minorEastAsia"/>
          </w:rPr>
          <w:t>[39]</w:t>
        </w:r>
      </w:hyperlink>
    </w:p>
    <w:p w14:paraId="65476C3F" w14:textId="77777777" w:rsidR="00F23B4A" w:rsidRDefault="00F23B4A" w:rsidP="00F23B4A">
      <w:pPr>
        <w:pStyle w:val="Texto"/>
        <w:rPr>
          <w:rFonts w:eastAsiaTheme="minorEastAsia"/>
        </w:rPr>
      </w:pPr>
    </w:p>
    <w:p w14:paraId="00109FAE" w14:textId="77777777" w:rsidR="00F23B4A" w:rsidRPr="000A2F4F" w:rsidRDefault="00F23B4A" w:rsidP="00F23B4A">
      <w:pPr>
        <w:rPr>
          <w:lang w:val="es-ES"/>
        </w:rPr>
      </w:pPr>
    </w:p>
    <w:p w14:paraId="18CA942E" w14:textId="77777777" w:rsidR="00F23B4A" w:rsidRDefault="00F23B4A" w:rsidP="00F23B4A">
      <w:pPr>
        <w:pStyle w:val="Estilo3"/>
      </w:pPr>
      <w:bookmarkStart w:id="36" w:name="_Toc238541384"/>
      <w:r>
        <w:lastRenderedPageBreak/>
        <w:t>FCA como capa de razonamiento lógico</w:t>
      </w:r>
      <w:bookmarkEnd w:id="36"/>
    </w:p>
    <w:p w14:paraId="2EA36482" w14:textId="77777777" w:rsidR="00F23B4A" w:rsidRPr="00743576" w:rsidRDefault="00F23B4A" w:rsidP="00F23B4A">
      <w:pPr>
        <w:pStyle w:val="Texto"/>
      </w:pPr>
      <w:r w:rsidRPr="00743576">
        <w:t xml:space="preserve">Mientras que </w:t>
      </w:r>
      <w:r>
        <w:t>los LLMs</w:t>
      </w:r>
      <w:r w:rsidRPr="00743576">
        <w:t xml:space="preserve"> destacan en la comprensión y la generación de lenguaje, carecen de mecanismos internos de verificación lógica. Esta complementariedad fundamenta el paradigma de la </w:t>
      </w:r>
      <w:r w:rsidRPr="00743576">
        <w:rPr>
          <w:b/>
          <w:bCs/>
        </w:rPr>
        <w:t>Inteligencia Artificial Neuro-Simbólica</w:t>
      </w:r>
      <w:r w:rsidRPr="00743576">
        <w:t>. Los estudios de referencia clasifican esta integración en tres direcciones: usar lo simbólico para guiar al LLM, usar el LLM para producir estructuras simbólicas, o combinar ambos en un mismo bucle de razonamiento. En esta última línea se enmarcan propuestas que incorporan un verificador simbólico para garantizar la corrección formal de la salida de un LLM.</w:t>
      </w:r>
    </w:p>
    <w:p w14:paraId="4D538E69" w14:textId="77777777" w:rsidR="00F23B4A" w:rsidRPr="00743576" w:rsidRDefault="00F23B4A" w:rsidP="00F23B4A">
      <w:pPr>
        <w:pStyle w:val="Texto"/>
      </w:pPr>
      <w:r w:rsidRPr="00743576">
        <w:t xml:space="preserve">La convergencia concreta entre FCA y los modelos de lenguaje es un área activa y reciente. Se ha explorado el uso de LLM para nombrar conceptos "anónimos" que el FCA genera pero no etiqueta, y para tareas de modelado de temas comparando ambos enfoques (Boissier et al., 2026). Especialmente relevante para este trabajo es la propuesta de Yang y Lee (2026), </w:t>
      </w:r>
      <w:r w:rsidRPr="00743576">
        <w:rPr>
          <w:b/>
          <w:bCs/>
        </w:rPr>
        <w:t>"Verifiable Knowledge Expansion through Retrieval-Grounded Formal Concept Analysis"</w:t>
      </w:r>
      <w:r w:rsidRPr="00743576">
        <w:t xml:space="preserve">, que utiliza el FCA como </w:t>
      </w:r>
      <w:r w:rsidRPr="00743576">
        <w:rPr>
          <w:b/>
          <w:bCs/>
        </w:rPr>
        <w:t>bucle de verificación simbólica</w:t>
      </w:r>
      <w:r w:rsidRPr="00743576">
        <w:t xml:space="preserve"> para la construcción de conocimiento: el FCA propone implicaciones sobre un contexto formal en crecimiento y un oráculo basado en recuperación (RAG) valida cada implicación o devuelve un contraejemplo, dejando inspeccionables las implicaciones aceptadas, los contraejemplos y las correcciones. Este trabajo, aplicado además a un dominio médico (fenotipado de ataxias raras), confirma la viabilidad de emplear el FCA como autoridad estructural que controla lo que un modelo de lenguaje puede afirmar.</w:t>
      </w:r>
    </w:p>
    <w:p w14:paraId="198B28D7" w14:textId="27A8E78C" w:rsidR="00F23B4A" w:rsidRPr="00743576" w:rsidRDefault="00F23B4A" w:rsidP="00F23B4A">
      <w:pPr>
        <w:pStyle w:val="Texto"/>
      </w:pPr>
      <w:r w:rsidRPr="00743576">
        <w:t>El presente Trabajo de Fin de Grado se sitúa en esta corriente, pero con un enfoque diferenciado. Mientras que Yang y</w:t>
      </w:r>
      <w:r>
        <w:t xml:space="preserve"> Lee</w:t>
      </w:r>
      <w:r w:rsidRPr="00743576">
        <w:t xml:space="preserve"> emplean el FCA para </w:t>
      </w:r>
      <w:r w:rsidRPr="00234125">
        <w:t>construir y verificar una ontología</w:t>
      </w:r>
      <w:r w:rsidRPr="00743576">
        <w:t xml:space="preserve"> con la ayuda de un LLM, en esta propuesta el FCA actúa como </w:t>
      </w:r>
      <w:r w:rsidRPr="00743576">
        <w:rPr>
          <w:b/>
          <w:bCs/>
        </w:rPr>
        <w:t>motor de razonamiento en tiempo de consulta</w:t>
      </w:r>
      <w:r w:rsidRPr="00743576">
        <w:t>: dado un contexto formal ya construido, el cierre lógico sobre la base de implicaciones deduce de forma determinista la respuesta, mientras que la recuperación en grafo (Graph-RAG) aporta el conocimiento relacional de riesgo que la lógica de co-ocurrencia no captura, y el LLM queda relegado a las tareas de extracción y redacción. De este modo, las deficiencias de alucinación de las redes neuronales se restringen y verifican mediante las implicaciones deterministas extraídas de los datos, materializando la idea de una capa de autoridad lógica sobre la recuperación estructurada de información</w:t>
      </w:r>
      <w:r>
        <w:t xml:space="preserve">. </w:t>
      </w:r>
      <w:hyperlink w:anchor="ref_6">
        <w:r>
          <w:t>[6]</w:t>
        </w:r>
      </w:hyperlink>
      <w:r>
        <w:t xml:space="preserve"> </w:t>
      </w:r>
      <w:hyperlink w:anchor="ref_8">
        <w:r>
          <w:t>[8]</w:t>
        </w:r>
      </w:hyperlink>
      <w:r>
        <w:t xml:space="preserve"> </w:t>
      </w:r>
      <w:hyperlink w:anchor="ref_13">
        <w:r>
          <w:t>[13]</w:t>
        </w:r>
      </w:hyperlink>
      <w:r>
        <w:t xml:space="preserve"> </w:t>
      </w:r>
      <w:hyperlink w:anchor="ref_40">
        <w:r>
          <w:t>[40]</w:t>
        </w:r>
      </w:hyperlink>
    </w:p>
    <w:p w14:paraId="0AAA79A7" w14:textId="77777777" w:rsidR="00F23B4A" w:rsidRDefault="00F23B4A" w:rsidP="00F23B4A">
      <w:pPr>
        <w:pStyle w:val="Texto"/>
        <w:rPr>
          <w:lang w:val="es-ES_tradnl"/>
        </w:rPr>
      </w:pPr>
    </w:p>
    <w:p w14:paraId="61CB1159" w14:textId="77777777" w:rsidR="00F23B4A" w:rsidRDefault="00F23B4A" w:rsidP="00F23B4A">
      <w:pPr>
        <w:pStyle w:val="Texto"/>
        <w:rPr>
          <w:lang w:val="es-ES_tradnl"/>
        </w:rPr>
      </w:pPr>
    </w:p>
    <w:p w14:paraId="3D23CB15" w14:textId="77777777" w:rsidR="00F23B4A" w:rsidRPr="00743576" w:rsidRDefault="00F23B4A" w:rsidP="00F23B4A">
      <w:pPr>
        <w:pStyle w:val="Texto"/>
        <w:rPr>
          <w:lang w:val="es-ES_tradnl"/>
        </w:rPr>
      </w:pPr>
    </w:p>
    <w:p w14:paraId="4909C253" w14:textId="77777777" w:rsidR="00F23B4A" w:rsidRDefault="00F23B4A" w:rsidP="00F23B4A">
      <w:pPr>
        <w:pStyle w:val="Estilo3"/>
      </w:pPr>
      <w:bookmarkStart w:id="37" w:name="_Toc238541385"/>
      <w:r>
        <w:lastRenderedPageBreak/>
        <w:t>Ejemplo sencillo con el paquete fcaR</w:t>
      </w:r>
      <w:bookmarkEnd w:id="37"/>
    </w:p>
    <w:p w14:paraId="1670CF02" w14:textId="77777777" w:rsidR="00F23B4A" w:rsidRPr="000A2F4F" w:rsidRDefault="00F23B4A" w:rsidP="00F23B4A"/>
    <w:p w14:paraId="00C245F0" w14:textId="77777777" w:rsidR="00F23B4A" w:rsidRDefault="00F23B4A" w:rsidP="00F23B4A">
      <w:pPr>
        <w:pStyle w:val="Texto"/>
        <w:rPr>
          <w:rFonts w:eastAsiaTheme="minorEastAsia"/>
        </w:rPr>
      </w:pPr>
      <w:r w:rsidRPr="000A2F4F">
        <w:rPr>
          <w:rFonts w:eastAsiaTheme="minorEastAsia"/>
        </w:rPr>
        <w:t xml:space="preserve">Con el objetivo de asentar todos estos conceptos teóricos, resulta conveniente plantear un </w:t>
      </w:r>
      <w:r w:rsidRPr="00C11E5E">
        <w:rPr>
          <w:rFonts w:eastAsiaTheme="minorEastAsia"/>
          <w:b/>
          <w:bCs/>
          <w:i/>
          <w:iCs/>
        </w:rPr>
        <w:t>ejemplo práctico pedagógico</w:t>
      </w:r>
      <w:r>
        <w:rPr>
          <w:rFonts w:eastAsiaTheme="minorEastAsia"/>
        </w:rPr>
        <w:t xml:space="preserve"> </w:t>
      </w:r>
      <w:r w:rsidRPr="000A2F4F">
        <w:rPr>
          <w:rFonts w:eastAsiaTheme="minorEastAsia"/>
        </w:rPr>
        <w:t>que permita clarificar las ideas más complejas</w:t>
      </w:r>
      <w:r>
        <w:rPr>
          <w:rFonts w:eastAsiaTheme="minorEastAsia"/>
        </w:rPr>
        <w:t xml:space="preserve"> (</w:t>
      </w:r>
      <w:r w:rsidRPr="00C11E5E">
        <w:rPr>
          <w:rFonts w:eastAsiaTheme="minorEastAsia"/>
          <w:lang w:val="es-ES_tradnl"/>
        </w:rPr>
        <w:t xml:space="preserve">en el capítulo de Desarrollo se aplicará el mismo procedimiento al </w:t>
      </w:r>
      <w:r w:rsidRPr="00C11E5E">
        <w:rPr>
          <w:rFonts w:eastAsiaTheme="minorEastAsia"/>
          <w:b/>
          <w:bCs/>
          <w:i/>
          <w:iCs/>
          <w:lang w:val="es-ES_tradnl"/>
        </w:rPr>
        <w:t>dominio médico real</w:t>
      </w:r>
      <w:r w:rsidRPr="00C11E5E">
        <w:rPr>
          <w:rFonts w:eastAsiaTheme="minorEastAsia"/>
          <w:lang w:val="es-ES_tradnl"/>
        </w:rPr>
        <w:t xml:space="preserve"> de la aplicación</w:t>
      </w:r>
      <w:r>
        <w:rPr>
          <w:rFonts w:eastAsiaTheme="minorEastAsia"/>
        </w:rPr>
        <w:t>)</w:t>
      </w:r>
      <w:r w:rsidRPr="000A2F4F">
        <w:rPr>
          <w:rFonts w:eastAsiaTheme="minorEastAsia"/>
        </w:rPr>
        <w:t xml:space="preserve">. </w:t>
      </w:r>
    </w:p>
    <w:p w14:paraId="3801C33B" w14:textId="77777777" w:rsidR="00F23B4A" w:rsidRDefault="00F23B4A" w:rsidP="00F23B4A">
      <w:pPr>
        <w:pStyle w:val="Texto"/>
        <w:rPr>
          <w:rFonts w:eastAsiaTheme="minorEastAsia"/>
        </w:rPr>
      </w:pPr>
      <w:r w:rsidRPr="000A2F4F">
        <w:rPr>
          <w:rFonts w:eastAsiaTheme="minorEastAsia"/>
        </w:rPr>
        <w:t xml:space="preserve">Para ello, se emplea el paquete fcaR, el cual proporciona una implementación sencilla e intuitiva de los métodos clásicos usados en FCA, así como de los algoritmos desarrollados en las investigaciones de los tutores de este TFG. </w:t>
      </w:r>
    </w:p>
    <w:p w14:paraId="36AB8D5F" w14:textId="77777777" w:rsidR="00F23B4A" w:rsidRDefault="00F23B4A" w:rsidP="00F23B4A">
      <w:pPr>
        <w:pStyle w:val="Texto"/>
        <w:rPr>
          <w:rFonts w:eastAsiaTheme="minorEastAsia"/>
        </w:rPr>
      </w:pPr>
      <w:r w:rsidRPr="000A2F4F">
        <w:rPr>
          <w:rFonts w:eastAsiaTheme="minorEastAsia"/>
        </w:rPr>
        <w:t>El primer paso consiste en definir el conjunto de datos sobre el que se desarrollará el ejemplo.</w:t>
      </w:r>
      <w:r>
        <w:rPr>
          <w:rFonts w:eastAsiaTheme="minorEastAsia"/>
        </w:rPr>
        <w:t xml:space="preserve"> </w:t>
      </w:r>
      <w:r w:rsidRPr="000A2F4F">
        <w:rPr>
          <w:rFonts w:eastAsiaTheme="minorEastAsia"/>
        </w:rPr>
        <w:t>En este caso, el conjunto de objetos está compuesto por una selección de animales. Por su parte, el conjunto de atributos representa diversas características biológicas o de hábitat que estos poseen, tales como si son mamíferos, terrestres, acuáticos o si tienen la capacidad de volar.</w:t>
      </w:r>
    </w:p>
    <w:p w14:paraId="6E5B39C5" w14:textId="77777777" w:rsidR="00F23B4A" w:rsidRPr="000A2F4F" w:rsidRDefault="00F23B4A" w:rsidP="00F23B4A">
      <w:pPr>
        <w:pStyle w:val="Texto"/>
        <w:ind w:firstLine="0"/>
        <w:rPr>
          <w:rFonts w:eastAsiaTheme="minorEastAsia"/>
        </w:rPr>
      </w:pPr>
    </w:p>
    <w:p w14:paraId="3CC4269D" w14:textId="77777777" w:rsidR="00F23B4A" w:rsidRDefault="00F23B4A" w:rsidP="00F23B4A"/>
    <w:tbl>
      <w:tblPr>
        <w:tblStyle w:val="Listaclara"/>
        <w:tblW w:w="5000" w:type="pct"/>
        <w:tblLook w:val="0620" w:firstRow="1" w:lastRow="0" w:firstColumn="0" w:lastColumn="0" w:noHBand="1" w:noVBand="1"/>
      </w:tblPr>
      <w:tblGrid>
        <w:gridCol w:w="1506"/>
        <w:gridCol w:w="1506"/>
        <w:gridCol w:w="1507"/>
        <w:gridCol w:w="1507"/>
        <w:gridCol w:w="1509"/>
        <w:gridCol w:w="1509"/>
      </w:tblGrid>
      <w:tr w:rsidR="00F23B4A" w14:paraId="6A5F766E" w14:textId="77777777" w:rsidTr="00852068">
        <w:trPr>
          <w:cnfStyle w:val="100000000000" w:firstRow="1" w:lastRow="0" w:firstColumn="0" w:lastColumn="0" w:oddVBand="0" w:evenVBand="0" w:oddHBand="0" w:evenHBand="0" w:firstRowFirstColumn="0" w:firstRowLastColumn="0" w:lastRowFirstColumn="0" w:lastRowLastColumn="0"/>
          <w:trHeight w:val="339"/>
        </w:trPr>
        <w:tc>
          <w:tcPr>
            <w:tcW w:w="833" w:type="pct"/>
          </w:tcPr>
          <w:p w14:paraId="4C0A2C2D" w14:textId="77777777" w:rsidR="00F23B4A" w:rsidRPr="00C80F6D" w:rsidRDefault="00F23B4A" w:rsidP="00852068">
            <w:pPr>
              <w:rPr>
                <w:rFonts w:ascii="Malacitana" w:hAnsi="Malacitana"/>
              </w:rPr>
            </w:pPr>
          </w:p>
        </w:tc>
        <w:tc>
          <w:tcPr>
            <w:tcW w:w="833" w:type="pct"/>
          </w:tcPr>
          <w:p w14:paraId="3D4D9DB4" w14:textId="77777777" w:rsidR="00F23B4A" w:rsidRPr="00C80F6D" w:rsidRDefault="00F23B4A" w:rsidP="00852068">
            <w:pPr>
              <w:jc w:val="center"/>
              <w:rPr>
                <w:rFonts w:ascii="Malacitana" w:hAnsi="Malacitana"/>
              </w:rPr>
            </w:pPr>
            <w:r w:rsidRPr="00C80F6D">
              <w:rPr>
                <w:rFonts w:ascii="Malacitana" w:hAnsi="Malacitana"/>
                <w:lang w:val="es-ES"/>
              </w:rPr>
              <w:t>Mamífero</w:t>
            </w:r>
          </w:p>
        </w:tc>
        <w:tc>
          <w:tcPr>
            <w:tcW w:w="833" w:type="pct"/>
          </w:tcPr>
          <w:p w14:paraId="65A7D6AF" w14:textId="77777777" w:rsidR="00F23B4A" w:rsidRPr="00C80F6D" w:rsidRDefault="00F23B4A" w:rsidP="00852068">
            <w:pPr>
              <w:jc w:val="center"/>
              <w:rPr>
                <w:rFonts w:ascii="Malacitana" w:hAnsi="Malacitana"/>
              </w:rPr>
            </w:pPr>
            <w:r w:rsidRPr="00C80F6D">
              <w:rPr>
                <w:rFonts w:ascii="Malacitana" w:hAnsi="Malacitana"/>
                <w:lang w:val="es-ES"/>
              </w:rPr>
              <w:t>Ave</w:t>
            </w:r>
          </w:p>
        </w:tc>
        <w:tc>
          <w:tcPr>
            <w:tcW w:w="833" w:type="pct"/>
          </w:tcPr>
          <w:p w14:paraId="72E3DEAC" w14:textId="77777777" w:rsidR="00F23B4A" w:rsidRPr="00C80F6D" w:rsidRDefault="00F23B4A" w:rsidP="00852068">
            <w:pPr>
              <w:jc w:val="center"/>
              <w:rPr>
                <w:rFonts w:ascii="Malacitana" w:hAnsi="Malacitana"/>
              </w:rPr>
            </w:pPr>
            <w:r w:rsidRPr="00C80F6D">
              <w:rPr>
                <w:rFonts w:ascii="Malacitana" w:hAnsi="Malacitana"/>
                <w:lang w:val="es-ES"/>
              </w:rPr>
              <w:t>Terrestre</w:t>
            </w:r>
          </w:p>
        </w:tc>
        <w:tc>
          <w:tcPr>
            <w:tcW w:w="834" w:type="pct"/>
          </w:tcPr>
          <w:p w14:paraId="2AE26A4A" w14:textId="77777777" w:rsidR="00F23B4A" w:rsidRPr="00C80F6D" w:rsidRDefault="00F23B4A" w:rsidP="00852068">
            <w:pPr>
              <w:jc w:val="center"/>
              <w:rPr>
                <w:rFonts w:ascii="Malacitana" w:hAnsi="Malacitana"/>
              </w:rPr>
            </w:pPr>
            <w:r w:rsidRPr="00C80F6D">
              <w:rPr>
                <w:rFonts w:ascii="Malacitana" w:hAnsi="Malacitana"/>
                <w:lang w:val="es-ES"/>
              </w:rPr>
              <w:t>Acuático</w:t>
            </w:r>
          </w:p>
        </w:tc>
        <w:tc>
          <w:tcPr>
            <w:tcW w:w="834" w:type="pct"/>
          </w:tcPr>
          <w:p w14:paraId="4B1471D3" w14:textId="77777777" w:rsidR="00F23B4A" w:rsidRPr="00C80F6D" w:rsidRDefault="00F23B4A" w:rsidP="00852068">
            <w:pPr>
              <w:jc w:val="center"/>
              <w:rPr>
                <w:rFonts w:ascii="Malacitana" w:hAnsi="Malacitana"/>
              </w:rPr>
            </w:pPr>
            <w:r w:rsidRPr="00C80F6D">
              <w:rPr>
                <w:rFonts w:ascii="Malacitana" w:hAnsi="Malacitana"/>
                <w:lang w:val="es-ES"/>
              </w:rPr>
              <w:t>Vuela</w:t>
            </w:r>
          </w:p>
        </w:tc>
      </w:tr>
      <w:tr w:rsidR="00F23B4A" w14:paraId="0BAC1D12" w14:textId="77777777" w:rsidTr="00852068">
        <w:trPr>
          <w:trHeight w:val="567"/>
        </w:trPr>
        <w:tc>
          <w:tcPr>
            <w:tcW w:w="833" w:type="pct"/>
            <w:vAlign w:val="center"/>
          </w:tcPr>
          <w:p w14:paraId="6B4F3E70" w14:textId="77777777" w:rsidR="00F23B4A" w:rsidRPr="00C80F6D" w:rsidRDefault="00F23B4A" w:rsidP="00852068">
            <w:pPr>
              <w:jc w:val="center"/>
              <w:rPr>
                <w:rFonts w:ascii="Malacitana" w:hAnsi="Malacitana"/>
              </w:rPr>
            </w:pPr>
            <w:r w:rsidRPr="00C80F6D">
              <w:rPr>
                <w:rFonts w:ascii="Malacitana" w:hAnsi="Malacitana"/>
                <w:lang w:val="es-ES"/>
              </w:rPr>
              <w:t>Gato</w:t>
            </w:r>
          </w:p>
        </w:tc>
        <w:tc>
          <w:tcPr>
            <w:tcW w:w="833" w:type="pct"/>
            <w:vAlign w:val="center"/>
          </w:tcPr>
          <w:p w14:paraId="5A1B3EC7" w14:textId="77777777" w:rsidR="00F23B4A" w:rsidRPr="00BB5F1F" w:rsidRDefault="00F23B4A" w:rsidP="00852068">
            <w:pPr>
              <w:jc w:val="center"/>
              <w:rPr>
                <w:rFonts w:ascii="Malacitana" w:hAnsi="Malacitana"/>
              </w:rPr>
            </w:pPr>
            <m:oMathPara>
              <m:oMathParaPr>
                <m:jc m:val="centerGroup"/>
              </m:oMathParaPr>
              <m:oMath>
                <m:r>
                  <m:rPr>
                    <m:sty m:val="p"/>
                  </m:rPr>
                  <w:rPr>
                    <w:rFonts w:ascii="Cambria Math" w:hAnsi="Cambria Math"/>
                  </w:rPr>
                  <m:t>X</m:t>
                </m:r>
              </m:oMath>
            </m:oMathPara>
          </w:p>
        </w:tc>
        <w:tc>
          <w:tcPr>
            <w:tcW w:w="833" w:type="pct"/>
            <w:vAlign w:val="center"/>
          </w:tcPr>
          <w:p w14:paraId="62444E4E" w14:textId="77777777" w:rsidR="00F23B4A" w:rsidRPr="00BB5F1F" w:rsidRDefault="00F23B4A" w:rsidP="00852068">
            <w:pPr>
              <w:jc w:val="center"/>
              <w:rPr>
                <w:rFonts w:ascii="Malacitana" w:hAnsi="Malacitana"/>
              </w:rPr>
            </w:pPr>
          </w:p>
        </w:tc>
        <w:tc>
          <w:tcPr>
            <w:tcW w:w="833" w:type="pct"/>
            <w:vAlign w:val="center"/>
          </w:tcPr>
          <w:p w14:paraId="717CE365" w14:textId="77777777" w:rsidR="00F23B4A" w:rsidRPr="00BB5F1F" w:rsidRDefault="00F23B4A" w:rsidP="00852068">
            <w:pPr>
              <w:jc w:val="center"/>
              <w:rPr>
                <w:rFonts w:ascii="Malacitana" w:hAnsi="Malacitana"/>
                <w:iCs/>
              </w:rPr>
            </w:pPr>
            <m:oMathPara>
              <m:oMath>
                <m:r>
                  <m:rPr>
                    <m:sty m:val="p"/>
                  </m:rPr>
                  <w:rPr>
                    <w:rFonts w:ascii="Cambria Math" w:hAnsi="Cambria Math"/>
                    <w:lang w:val="es-ES"/>
                  </w:rPr>
                  <m:t>X</m:t>
                </m:r>
              </m:oMath>
            </m:oMathPara>
          </w:p>
        </w:tc>
        <w:tc>
          <w:tcPr>
            <w:tcW w:w="834" w:type="pct"/>
            <w:vAlign w:val="center"/>
          </w:tcPr>
          <w:p w14:paraId="5F2C8A75" w14:textId="77777777" w:rsidR="00F23B4A" w:rsidRPr="00BB5F1F" w:rsidRDefault="00F23B4A" w:rsidP="00852068">
            <w:pPr>
              <w:jc w:val="center"/>
              <w:rPr>
                <w:rFonts w:ascii="Malacitana" w:hAnsi="Malacitana"/>
              </w:rPr>
            </w:pPr>
          </w:p>
        </w:tc>
        <w:tc>
          <w:tcPr>
            <w:tcW w:w="834" w:type="pct"/>
            <w:vAlign w:val="center"/>
          </w:tcPr>
          <w:p w14:paraId="4AC89294" w14:textId="77777777" w:rsidR="00F23B4A" w:rsidRPr="00BB5F1F" w:rsidRDefault="00F23B4A" w:rsidP="00852068">
            <w:pPr>
              <w:jc w:val="center"/>
              <w:rPr>
                <w:rFonts w:ascii="Malacitana" w:hAnsi="Malacitana"/>
              </w:rPr>
            </w:pPr>
          </w:p>
        </w:tc>
      </w:tr>
      <w:tr w:rsidR="00F23B4A" w14:paraId="655ACD5B" w14:textId="77777777" w:rsidTr="00852068">
        <w:trPr>
          <w:trHeight w:val="567"/>
        </w:trPr>
        <w:tc>
          <w:tcPr>
            <w:tcW w:w="833" w:type="pct"/>
            <w:vAlign w:val="center"/>
          </w:tcPr>
          <w:p w14:paraId="64E40531" w14:textId="77777777" w:rsidR="00F23B4A" w:rsidRPr="00C80F6D" w:rsidRDefault="00F23B4A" w:rsidP="00852068">
            <w:pPr>
              <w:jc w:val="center"/>
              <w:rPr>
                <w:rFonts w:ascii="Malacitana" w:hAnsi="Malacitana"/>
              </w:rPr>
            </w:pPr>
            <w:r w:rsidRPr="00C80F6D">
              <w:rPr>
                <w:rFonts w:ascii="Malacitana" w:hAnsi="Malacitana"/>
                <w:lang w:val="es-ES"/>
              </w:rPr>
              <w:t>Perro</w:t>
            </w:r>
          </w:p>
        </w:tc>
        <w:tc>
          <w:tcPr>
            <w:tcW w:w="833" w:type="pct"/>
            <w:vAlign w:val="center"/>
          </w:tcPr>
          <w:p w14:paraId="1AA817D9" w14:textId="77777777" w:rsidR="00F23B4A" w:rsidRPr="00BB5F1F" w:rsidRDefault="00F23B4A" w:rsidP="00852068">
            <w:pPr>
              <w:jc w:val="center"/>
              <w:rPr>
                <w:rFonts w:ascii="Malacitana" w:hAnsi="Malacitana"/>
              </w:rPr>
            </w:pPr>
            <m:oMathPara>
              <m:oMathParaPr>
                <m:jc m:val="centerGroup"/>
              </m:oMathParaPr>
              <m:oMath>
                <m:r>
                  <m:rPr>
                    <m:sty m:val="p"/>
                  </m:rPr>
                  <w:rPr>
                    <w:rFonts w:ascii="Cambria Math" w:hAnsi="Cambria Math"/>
                  </w:rPr>
                  <m:t>X</m:t>
                </m:r>
              </m:oMath>
            </m:oMathPara>
          </w:p>
        </w:tc>
        <w:tc>
          <w:tcPr>
            <w:tcW w:w="833" w:type="pct"/>
            <w:vAlign w:val="center"/>
          </w:tcPr>
          <w:p w14:paraId="3DA79AA7" w14:textId="77777777" w:rsidR="00F23B4A" w:rsidRPr="00BB5F1F" w:rsidRDefault="00F23B4A" w:rsidP="00852068">
            <w:pPr>
              <w:jc w:val="center"/>
              <w:rPr>
                <w:rFonts w:ascii="Malacitana" w:hAnsi="Malacitana"/>
              </w:rPr>
            </w:pPr>
          </w:p>
        </w:tc>
        <w:tc>
          <w:tcPr>
            <w:tcW w:w="833" w:type="pct"/>
            <w:vAlign w:val="center"/>
          </w:tcPr>
          <w:p w14:paraId="61E4C2B2" w14:textId="77777777" w:rsidR="00F23B4A" w:rsidRPr="00BB5F1F" w:rsidRDefault="00F23B4A" w:rsidP="00852068">
            <w:pPr>
              <w:jc w:val="center"/>
              <w:rPr>
                <w:rFonts w:ascii="Malacitana" w:hAnsi="Malacitana"/>
                <w:iCs/>
              </w:rPr>
            </w:pPr>
            <m:oMathPara>
              <m:oMath>
                <m:r>
                  <m:rPr>
                    <m:sty m:val="p"/>
                  </m:rPr>
                  <w:rPr>
                    <w:rFonts w:ascii="Cambria Math" w:hAnsi="Cambria Math"/>
                    <w:lang w:val="es-ES"/>
                  </w:rPr>
                  <m:t>X</m:t>
                </m:r>
              </m:oMath>
            </m:oMathPara>
          </w:p>
        </w:tc>
        <w:tc>
          <w:tcPr>
            <w:tcW w:w="834" w:type="pct"/>
            <w:vAlign w:val="center"/>
          </w:tcPr>
          <w:p w14:paraId="200E1230" w14:textId="77777777" w:rsidR="00F23B4A" w:rsidRPr="00BB5F1F" w:rsidRDefault="00F23B4A" w:rsidP="00852068">
            <w:pPr>
              <w:jc w:val="center"/>
              <w:rPr>
                <w:rFonts w:ascii="Malacitana" w:hAnsi="Malacitana"/>
              </w:rPr>
            </w:pPr>
          </w:p>
        </w:tc>
        <w:tc>
          <w:tcPr>
            <w:tcW w:w="834" w:type="pct"/>
            <w:vAlign w:val="center"/>
          </w:tcPr>
          <w:p w14:paraId="56DC8803" w14:textId="77777777" w:rsidR="00F23B4A" w:rsidRPr="00BB5F1F" w:rsidRDefault="00F23B4A" w:rsidP="00852068">
            <w:pPr>
              <w:jc w:val="center"/>
              <w:rPr>
                <w:rFonts w:ascii="Malacitana" w:hAnsi="Malacitana"/>
              </w:rPr>
            </w:pPr>
          </w:p>
        </w:tc>
      </w:tr>
      <w:tr w:rsidR="00F23B4A" w14:paraId="59C54C44" w14:textId="77777777" w:rsidTr="00852068">
        <w:trPr>
          <w:trHeight w:val="567"/>
        </w:trPr>
        <w:tc>
          <w:tcPr>
            <w:tcW w:w="833" w:type="pct"/>
            <w:vAlign w:val="center"/>
          </w:tcPr>
          <w:p w14:paraId="6784F5F8" w14:textId="77777777" w:rsidR="00F23B4A" w:rsidRPr="00C80F6D" w:rsidRDefault="00F23B4A" w:rsidP="00852068">
            <w:pPr>
              <w:jc w:val="center"/>
              <w:rPr>
                <w:rFonts w:ascii="Malacitana" w:hAnsi="Malacitana"/>
              </w:rPr>
            </w:pPr>
            <w:r w:rsidRPr="00C80F6D">
              <w:rPr>
                <w:rFonts w:ascii="Malacitana" w:hAnsi="Malacitana"/>
              </w:rPr>
              <w:t>Delfín</w:t>
            </w:r>
          </w:p>
        </w:tc>
        <w:tc>
          <w:tcPr>
            <w:tcW w:w="833" w:type="pct"/>
            <w:vAlign w:val="center"/>
          </w:tcPr>
          <w:p w14:paraId="72DD2A18" w14:textId="77777777" w:rsidR="00F23B4A" w:rsidRPr="00BB5F1F" w:rsidRDefault="00F23B4A" w:rsidP="00852068">
            <w:pPr>
              <w:jc w:val="center"/>
              <w:rPr>
                <w:rFonts w:ascii="Malacitana" w:hAnsi="Malacitana"/>
              </w:rPr>
            </w:pPr>
            <m:oMathPara>
              <m:oMathParaPr>
                <m:jc m:val="centerGroup"/>
              </m:oMathParaPr>
              <m:oMath>
                <m:r>
                  <m:rPr>
                    <m:sty m:val="p"/>
                  </m:rPr>
                  <w:rPr>
                    <w:rFonts w:ascii="Cambria Math" w:hAnsi="Cambria Math"/>
                  </w:rPr>
                  <m:t>X</m:t>
                </m:r>
              </m:oMath>
            </m:oMathPara>
          </w:p>
        </w:tc>
        <w:tc>
          <w:tcPr>
            <w:tcW w:w="833" w:type="pct"/>
            <w:vAlign w:val="center"/>
          </w:tcPr>
          <w:p w14:paraId="29A4D65A" w14:textId="77777777" w:rsidR="00F23B4A" w:rsidRPr="00BB5F1F" w:rsidRDefault="00F23B4A" w:rsidP="00852068">
            <w:pPr>
              <w:jc w:val="center"/>
              <w:rPr>
                <w:rFonts w:ascii="Malacitana" w:hAnsi="Malacitana"/>
              </w:rPr>
            </w:pPr>
          </w:p>
        </w:tc>
        <w:tc>
          <w:tcPr>
            <w:tcW w:w="833" w:type="pct"/>
            <w:vAlign w:val="center"/>
          </w:tcPr>
          <w:p w14:paraId="33C00972" w14:textId="77777777" w:rsidR="00F23B4A" w:rsidRPr="00BB5F1F" w:rsidRDefault="00F23B4A" w:rsidP="00852068">
            <w:pPr>
              <w:jc w:val="center"/>
              <w:rPr>
                <w:rFonts w:ascii="Malacitana" w:hAnsi="Malacitana"/>
              </w:rPr>
            </w:pPr>
          </w:p>
        </w:tc>
        <w:tc>
          <w:tcPr>
            <w:tcW w:w="834" w:type="pct"/>
            <w:vAlign w:val="center"/>
          </w:tcPr>
          <w:p w14:paraId="69373094" w14:textId="77777777" w:rsidR="00F23B4A" w:rsidRPr="00BB5F1F" w:rsidRDefault="00F23B4A" w:rsidP="00852068">
            <w:pPr>
              <w:jc w:val="center"/>
              <w:rPr>
                <w:rFonts w:ascii="Malacitana" w:hAnsi="Malacitana"/>
              </w:rPr>
            </w:pPr>
            <m:oMathPara>
              <m:oMathParaPr>
                <m:jc m:val="centerGroup"/>
              </m:oMathParaPr>
              <m:oMath>
                <m:r>
                  <m:rPr>
                    <m:sty m:val="p"/>
                  </m:rPr>
                  <w:rPr>
                    <w:rFonts w:ascii="Cambria Math" w:hAnsi="Cambria Math"/>
                  </w:rPr>
                  <m:t>X</m:t>
                </m:r>
              </m:oMath>
            </m:oMathPara>
          </w:p>
        </w:tc>
        <w:tc>
          <w:tcPr>
            <w:tcW w:w="834" w:type="pct"/>
            <w:vAlign w:val="center"/>
          </w:tcPr>
          <w:p w14:paraId="054F99A0" w14:textId="77777777" w:rsidR="00F23B4A" w:rsidRPr="00BB5F1F" w:rsidRDefault="00F23B4A" w:rsidP="00852068">
            <w:pPr>
              <w:jc w:val="center"/>
              <w:rPr>
                <w:rFonts w:ascii="Malacitana" w:hAnsi="Malacitana"/>
              </w:rPr>
            </w:pPr>
          </w:p>
        </w:tc>
      </w:tr>
      <w:tr w:rsidR="00F23B4A" w14:paraId="4774A608" w14:textId="77777777" w:rsidTr="00852068">
        <w:trPr>
          <w:trHeight w:val="567"/>
        </w:trPr>
        <w:tc>
          <w:tcPr>
            <w:tcW w:w="833" w:type="pct"/>
            <w:vAlign w:val="center"/>
          </w:tcPr>
          <w:p w14:paraId="010BAEF0" w14:textId="77777777" w:rsidR="00F23B4A" w:rsidRPr="00C80F6D" w:rsidRDefault="00F23B4A" w:rsidP="00852068">
            <w:pPr>
              <w:jc w:val="center"/>
              <w:rPr>
                <w:rFonts w:ascii="Malacitana" w:hAnsi="Malacitana"/>
              </w:rPr>
            </w:pPr>
            <w:r w:rsidRPr="00C80F6D">
              <w:rPr>
                <w:rFonts w:ascii="Malacitana" w:hAnsi="Malacitana"/>
              </w:rPr>
              <w:t>Ballena</w:t>
            </w:r>
          </w:p>
        </w:tc>
        <w:tc>
          <w:tcPr>
            <w:tcW w:w="833" w:type="pct"/>
            <w:vAlign w:val="center"/>
          </w:tcPr>
          <w:p w14:paraId="3842E5AF" w14:textId="77777777" w:rsidR="00F23B4A" w:rsidRPr="00BB5F1F" w:rsidRDefault="00F23B4A" w:rsidP="00852068">
            <w:pPr>
              <w:jc w:val="center"/>
              <w:rPr>
                <w:rFonts w:ascii="Malacitana" w:hAnsi="Malacitana"/>
              </w:rPr>
            </w:pPr>
            <m:oMathPara>
              <m:oMathParaPr>
                <m:jc m:val="centerGroup"/>
              </m:oMathParaPr>
              <m:oMath>
                <m:r>
                  <m:rPr>
                    <m:sty m:val="p"/>
                  </m:rPr>
                  <w:rPr>
                    <w:rFonts w:ascii="Cambria Math" w:hAnsi="Cambria Math"/>
                  </w:rPr>
                  <m:t>X</m:t>
                </m:r>
              </m:oMath>
            </m:oMathPara>
          </w:p>
        </w:tc>
        <w:tc>
          <w:tcPr>
            <w:tcW w:w="833" w:type="pct"/>
            <w:vAlign w:val="center"/>
          </w:tcPr>
          <w:p w14:paraId="797242C3" w14:textId="77777777" w:rsidR="00F23B4A" w:rsidRPr="00BB5F1F" w:rsidRDefault="00F23B4A" w:rsidP="00852068">
            <w:pPr>
              <w:jc w:val="center"/>
              <w:rPr>
                <w:rFonts w:ascii="Malacitana" w:hAnsi="Malacitana"/>
              </w:rPr>
            </w:pPr>
          </w:p>
        </w:tc>
        <w:tc>
          <w:tcPr>
            <w:tcW w:w="833" w:type="pct"/>
            <w:vAlign w:val="center"/>
          </w:tcPr>
          <w:p w14:paraId="2F78367D" w14:textId="77777777" w:rsidR="00F23B4A" w:rsidRPr="00BB5F1F" w:rsidRDefault="00F23B4A" w:rsidP="00852068">
            <w:pPr>
              <w:jc w:val="center"/>
              <w:rPr>
                <w:rFonts w:ascii="Malacitana" w:hAnsi="Malacitana"/>
              </w:rPr>
            </w:pPr>
          </w:p>
        </w:tc>
        <w:tc>
          <w:tcPr>
            <w:tcW w:w="834" w:type="pct"/>
            <w:vAlign w:val="center"/>
          </w:tcPr>
          <w:p w14:paraId="31CF38CC" w14:textId="77777777" w:rsidR="00F23B4A" w:rsidRPr="00BB5F1F" w:rsidRDefault="00F23B4A" w:rsidP="00852068">
            <w:pPr>
              <w:jc w:val="center"/>
              <w:rPr>
                <w:rFonts w:ascii="Malacitana" w:hAnsi="Malacitana"/>
              </w:rPr>
            </w:pPr>
            <m:oMathPara>
              <m:oMathParaPr>
                <m:jc m:val="centerGroup"/>
              </m:oMathParaPr>
              <m:oMath>
                <m:r>
                  <m:rPr>
                    <m:sty m:val="p"/>
                  </m:rPr>
                  <w:rPr>
                    <w:rFonts w:ascii="Cambria Math" w:hAnsi="Cambria Math"/>
                  </w:rPr>
                  <m:t>X</m:t>
                </m:r>
              </m:oMath>
            </m:oMathPara>
          </w:p>
        </w:tc>
        <w:tc>
          <w:tcPr>
            <w:tcW w:w="834" w:type="pct"/>
            <w:vAlign w:val="center"/>
          </w:tcPr>
          <w:p w14:paraId="75C2A659" w14:textId="77777777" w:rsidR="00F23B4A" w:rsidRPr="00BB5F1F" w:rsidRDefault="00F23B4A" w:rsidP="00852068">
            <w:pPr>
              <w:jc w:val="center"/>
              <w:rPr>
                <w:rFonts w:ascii="Malacitana" w:hAnsi="Malacitana"/>
              </w:rPr>
            </w:pPr>
          </w:p>
        </w:tc>
      </w:tr>
      <w:tr w:rsidR="00F23B4A" w14:paraId="43163669" w14:textId="77777777" w:rsidTr="00852068">
        <w:trPr>
          <w:trHeight w:val="567"/>
        </w:trPr>
        <w:tc>
          <w:tcPr>
            <w:tcW w:w="833" w:type="pct"/>
            <w:vAlign w:val="center"/>
          </w:tcPr>
          <w:p w14:paraId="61126AEE" w14:textId="77777777" w:rsidR="00F23B4A" w:rsidRPr="00C80F6D" w:rsidRDefault="00F23B4A" w:rsidP="00852068">
            <w:pPr>
              <w:jc w:val="center"/>
              <w:rPr>
                <w:rFonts w:ascii="Malacitana" w:hAnsi="Malacitana"/>
              </w:rPr>
            </w:pPr>
            <w:r w:rsidRPr="00C80F6D">
              <w:rPr>
                <w:rFonts w:ascii="Malacitana" w:hAnsi="Malacitana"/>
              </w:rPr>
              <w:t>Gorrión</w:t>
            </w:r>
          </w:p>
        </w:tc>
        <w:tc>
          <w:tcPr>
            <w:tcW w:w="833" w:type="pct"/>
            <w:vAlign w:val="center"/>
          </w:tcPr>
          <w:p w14:paraId="1A9D0720" w14:textId="77777777" w:rsidR="00F23B4A" w:rsidRPr="00BB5F1F" w:rsidRDefault="00F23B4A" w:rsidP="00852068">
            <w:pPr>
              <w:jc w:val="center"/>
              <w:rPr>
                <w:rFonts w:ascii="Malacitana" w:hAnsi="Malacitana"/>
              </w:rPr>
            </w:pPr>
          </w:p>
        </w:tc>
        <w:tc>
          <w:tcPr>
            <w:tcW w:w="833" w:type="pct"/>
            <w:vAlign w:val="center"/>
          </w:tcPr>
          <w:p w14:paraId="1527283A" w14:textId="77777777" w:rsidR="00F23B4A" w:rsidRPr="00BB5F1F" w:rsidRDefault="00F23B4A" w:rsidP="00852068">
            <w:pPr>
              <w:jc w:val="center"/>
              <w:rPr>
                <w:rFonts w:ascii="Malacitana" w:hAnsi="Malacitana"/>
              </w:rPr>
            </w:pPr>
            <m:oMathPara>
              <m:oMathParaPr>
                <m:jc m:val="centerGroup"/>
              </m:oMathParaPr>
              <m:oMath>
                <m:r>
                  <m:rPr>
                    <m:sty m:val="p"/>
                  </m:rPr>
                  <w:rPr>
                    <w:rFonts w:ascii="Cambria Math" w:hAnsi="Cambria Math"/>
                  </w:rPr>
                  <m:t>X</m:t>
                </m:r>
              </m:oMath>
            </m:oMathPara>
          </w:p>
        </w:tc>
        <w:tc>
          <w:tcPr>
            <w:tcW w:w="833" w:type="pct"/>
            <w:vAlign w:val="center"/>
          </w:tcPr>
          <w:p w14:paraId="1A3EE521" w14:textId="77777777" w:rsidR="00F23B4A" w:rsidRPr="00BB5F1F" w:rsidRDefault="00F23B4A" w:rsidP="00852068">
            <w:pPr>
              <w:jc w:val="center"/>
              <w:rPr>
                <w:rFonts w:ascii="Malacitana" w:hAnsi="Malacitana"/>
                <w:iCs/>
              </w:rPr>
            </w:pPr>
            <m:oMathPara>
              <m:oMath>
                <m:r>
                  <m:rPr>
                    <m:sty m:val="p"/>
                  </m:rPr>
                  <w:rPr>
                    <w:rFonts w:ascii="Cambria Math" w:hAnsi="Cambria Math"/>
                    <w:lang w:val="es-ES"/>
                  </w:rPr>
                  <m:t>X</m:t>
                </m:r>
              </m:oMath>
            </m:oMathPara>
          </w:p>
        </w:tc>
        <w:tc>
          <w:tcPr>
            <w:tcW w:w="834" w:type="pct"/>
            <w:vAlign w:val="center"/>
          </w:tcPr>
          <w:p w14:paraId="79E8F555" w14:textId="77777777" w:rsidR="00F23B4A" w:rsidRPr="00BB5F1F" w:rsidRDefault="00F23B4A" w:rsidP="00852068">
            <w:pPr>
              <w:jc w:val="center"/>
              <w:rPr>
                <w:rFonts w:ascii="Malacitana" w:hAnsi="Malacitana"/>
              </w:rPr>
            </w:pPr>
          </w:p>
        </w:tc>
        <w:tc>
          <w:tcPr>
            <w:tcW w:w="834" w:type="pct"/>
            <w:vAlign w:val="center"/>
          </w:tcPr>
          <w:p w14:paraId="7918AF9E" w14:textId="77777777" w:rsidR="00F23B4A" w:rsidRPr="00BB5F1F" w:rsidRDefault="00F23B4A" w:rsidP="00852068">
            <w:pPr>
              <w:jc w:val="center"/>
              <w:rPr>
                <w:rFonts w:ascii="Malacitana" w:hAnsi="Malacitana"/>
              </w:rPr>
            </w:pPr>
            <m:oMathPara>
              <m:oMathParaPr>
                <m:jc m:val="centerGroup"/>
              </m:oMathParaPr>
              <m:oMath>
                <m:r>
                  <m:rPr>
                    <m:sty m:val="p"/>
                  </m:rPr>
                  <w:rPr>
                    <w:rFonts w:ascii="Cambria Math" w:hAnsi="Cambria Math"/>
                  </w:rPr>
                  <m:t>X</m:t>
                </m:r>
              </m:oMath>
            </m:oMathPara>
          </w:p>
        </w:tc>
      </w:tr>
      <w:tr w:rsidR="00F23B4A" w14:paraId="4A73E2A7" w14:textId="77777777" w:rsidTr="00852068">
        <w:trPr>
          <w:trHeight w:val="567"/>
        </w:trPr>
        <w:tc>
          <w:tcPr>
            <w:tcW w:w="833" w:type="pct"/>
            <w:vAlign w:val="center"/>
          </w:tcPr>
          <w:p w14:paraId="46323748" w14:textId="77777777" w:rsidR="00F23B4A" w:rsidRPr="00C80F6D" w:rsidRDefault="00F23B4A" w:rsidP="00852068">
            <w:pPr>
              <w:jc w:val="center"/>
              <w:rPr>
                <w:rFonts w:ascii="Malacitana" w:hAnsi="Malacitana"/>
              </w:rPr>
            </w:pPr>
            <w:r w:rsidRPr="00C80F6D">
              <w:rPr>
                <w:rFonts w:ascii="Malacitana" w:hAnsi="Malacitana"/>
              </w:rPr>
              <w:t>Pingüino</w:t>
            </w:r>
          </w:p>
        </w:tc>
        <w:tc>
          <w:tcPr>
            <w:tcW w:w="833" w:type="pct"/>
            <w:vAlign w:val="center"/>
          </w:tcPr>
          <w:p w14:paraId="0F7F9688" w14:textId="77777777" w:rsidR="00F23B4A" w:rsidRPr="00BB5F1F" w:rsidRDefault="00F23B4A" w:rsidP="00852068">
            <w:pPr>
              <w:jc w:val="center"/>
              <w:rPr>
                <w:rFonts w:ascii="Malacitana" w:hAnsi="Malacitana"/>
              </w:rPr>
            </w:pPr>
          </w:p>
        </w:tc>
        <w:tc>
          <w:tcPr>
            <w:tcW w:w="833" w:type="pct"/>
            <w:vAlign w:val="center"/>
          </w:tcPr>
          <w:p w14:paraId="2CBE9CED" w14:textId="77777777" w:rsidR="00F23B4A" w:rsidRPr="00BB5F1F" w:rsidRDefault="00F23B4A" w:rsidP="00852068">
            <w:pPr>
              <w:jc w:val="center"/>
              <w:rPr>
                <w:rFonts w:ascii="Malacitana" w:hAnsi="Malacitana"/>
              </w:rPr>
            </w:pPr>
            <m:oMathPara>
              <m:oMathParaPr>
                <m:jc m:val="centerGroup"/>
              </m:oMathParaPr>
              <m:oMath>
                <m:r>
                  <m:rPr>
                    <m:sty m:val="p"/>
                  </m:rPr>
                  <w:rPr>
                    <w:rFonts w:ascii="Cambria Math" w:hAnsi="Cambria Math"/>
                  </w:rPr>
                  <m:t>X</m:t>
                </m:r>
              </m:oMath>
            </m:oMathPara>
          </w:p>
        </w:tc>
        <w:tc>
          <w:tcPr>
            <w:tcW w:w="833" w:type="pct"/>
            <w:vAlign w:val="center"/>
          </w:tcPr>
          <w:p w14:paraId="2796E872" w14:textId="77777777" w:rsidR="00F23B4A" w:rsidRPr="00BB5F1F" w:rsidRDefault="00F23B4A" w:rsidP="00852068">
            <w:pPr>
              <w:jc w:val="center"/>
              <w:rPr>
                <w:rFonts w:ascii="Malacitana" w:hAnsi="Malacitana"/>
              </w:rPr>
            </w:pPr>
          </w:p>
        </w:tc>
        <w:tc>
          <w:tcPr>
            <w:tcW w:w="834" w:type="pct"/>
            <w:vAlign w:val="center"/>
          </w:tcPr>
          <w:p w14:paraId="636027AB" w14:textId="77777777" w:rsidR="00F23B4A" w:rsidRPr="00BB5F1F" w:rsidRDefault="00F23B4A" w:rsidP="00852068">
            <w:pPr>
              <w:jc w:val="center"/>
              <w:rPr>
                <w:rFonts w:ascii="Malacitana" w:hAnsi="Malacitana"/>
              </w:rPr>
            </w:pPr>
            <m:oMathPara>
              <m:oMathParaPr>
                <m:jc m:val="centerGroup"/>
              </m:oMathParaPr>
              <m:oMath>
                <m:r>
                  <m:rPr>
                    <m:sty m:val="p"/>
                  </m:rPr>
                  <w:rPr>
                    <w:rFonts w:ascii="Cambria Math" w:hAnsi="Cambria Math"/>
                  </w:rPr>
                  <m:t>X</m:t>
                </m:r>
              </m:oMath>
            </m:oMathPara>
          </w:p>
        </w:tc>
        <w:tc>
          <w:tcPr>
            <w:tcW w:w="834" w:type="pct"/>
            <w:vAlign w:val="center"/>
          </w:tcPr>
          <w:p w14:paraId="7ADEA52E" w14:textId="77777777" w:rsidR="00F23B4A" w:rsidRPr="00BB5F1F" w:rsidRDefault="00F23B4A" w:rsidP="00852068">
            <w:pPr>
              <w:jc w:val="center"/>
              <w:rPr>
                <w:rFonts w:ascii="Malacitana" w:hAnsi="Malacitana"/>
              </w:rPr>
            </w:pPr>
          </w:p>
        </w:tc>
      </w:tr>
    </w:tbl>
    <w:p w14:paraId="5ACAEDC5" w14:textId="77777777" w:rsidR="00F23B4A" w:rsidRDefault="00F23B4A" w:rsidP="00F23B4A">
      <w:pPr>
        <w:pStyle w:val="Texto"/>
        <w:rPr>
          <w:rFonts w:eastAsiaTheme="minorEastAsia"/>
          <w:lang w:val="es-ES_tradnl"/>
        </w:rPr>
      </w:pPr>
    </w:p>
    <w:p w14:paraId="361074E2" w14:textId="77777777" w:rsidR="00F23B4A" w:rsidRPr="009B7660" w:rsidRDefault="00F23B4A" w:rsidP="00F23B4A">
      <w:pPr>
        <w:pStyle w:val="Texto"/>
        <w:rPr>
          <w:rFonts w:eastAsiaTheme="minorEastAsia"/>
        </w:rPr>
      </w:pPr>
      <w:r w:rsidRPr="009B7660">
        <w:rPr>
          <w:rFonts w:eastAsiaTheme="minorEastAsia"/>
        </w:rPr>
        <w:t>Primero construimos el contexto formal mediante:</w:t>
      </w:r>
    </w:p>
    <w:tbl>
      <w:tblPr>
        <w:tblStyle w:val="Tablaconcuadrcula"/>
        <w:tblW w:w="0" w:type="auto"/>
        <w:tblLook w:val="04A0" w:firstRow="1" w:lastRow="0" w:firstColumn="1" w:lastColumn="0" w:noHBand="0" w:noVBand="1"/>
      </w:tblPr>
      <w:tblGrid>
        <w:gridCol w:w="9054"/>
      </w:tblGrid>
      <w:tr w:rsidR="00F23B4A" w:rsidRPr="009F1A6A" w14:paraId="10526DAC" w14:textId="77777777" w:rsidTr="00852068">
        <w:tc>
          <w:tcPr>
            <w:tcW w:w="9054" w:type="dxa"/>
            <w:shd w:val="clear" w:color="auto" w:fill="F2F2F2"/>
          </w:tcPr>
          <w:p w14:paraId="3060E588" w14:textId="77777777" w:rsidR="00F23B4A" w:rsidRPr="00C11E5E" w:rsidRDefault="00F23B4A" w:rsidP="00852068">
            <w:pPr>
              <w:pStyle w:val="Texto"/>
              <w:ind w:firstLine="0"/>
              <w:rPr>
                <w:rFonts w:ascii="Console" w:eastAsiaTheme="minorEastAsia" w:hAnsi="Console"/>
                <w:lang w:val="en-US"/>
              </w:rPr>
            </w:pPr>
            <w:r w:rsidRPr="00C11E5E">
              <w:rPr>
                <w:rFonts w:ascii="Console" w:eastAsiaTheme="minorEastAsia" w:hAnsi="Console"/>
                <w:lang w:val="en-US"/>
              </w:rPr>
              <w:t>&gt; fc &lt;- FormalContext$new(datos_animales)</w:t>
            </w:r>
          </w:p>
        </w:tc>
      </w:tr>
    </w:tbl>
    <w:p w14:paraId="45461C1A" w14:textId="77777777" w:rsidR="00F23B4A" w:rsidRDefault="00F23B4A" w:rsidP="00F23B4A">
      <w:pPr>
        <w:rPr>
          <w:lang w:val="en-US"/>
        </w:rPr>
      </w:pPr>
    </w:p>
    <w:p w14:paraId="2DB0E943" w14:textId="77777777" w:rsidR="00F23B4A" w:rsidRDefault="00F23B4A" w:rsidP="00F23B4A">
      <w:pPr>
        <w:pStyle w:val="Texto"/>
        <w:rPr>
          <w:rFonts w:eastAsiaTheme="minorEastAsia"/>
          <w:lang w:val="es-ES_tradnl"/>
        </w:rPr>
      </w:pPr>
      <w:r w:rsidRPr="009B7660">
        <w:rPr>
          <w:rFonts w:eastAsiaTheme="minorEastAsia"/>
          <w:lang w:val="es-ES_tradnl"/>
        </w:rPr>
        <w:t>Esto nos proporciona la estructura básica a partir de la que trabajar. Para empezar, es posible computar los conceptos e implicaciones a través de los siguientes métodos, respectivamente:</w:t>
      </w:r>
    </w:p>
    <w:tbl>
      <w:tblPr>
        <w:tblStyle w:val="Tablaconcuadrcula"/>
        <w:tblW w:w="0" w:type="auto"/>
        <w:tblLook w:val="04A0" w:firstRow="1" w:lastRow="0" w:firstColumn="1" w:lastColumn="0" w:noHBand="0" w:noVBand="1"/>
      </w:tblPr>
      <w:tblGrid>
        <w:gridCol w:w="9054"/>
      </w:tblGrid>
      <w:tr w:rsidR="00F23B4A" w14:paraId="7680ED89" w14:textId="77777777" w:rsidTr="00852068">
        <w:tc>
          <w:tcPr>
            <w:tcW w:w="9054" w:type="dxa"/>
            <w:shd w:val="clear" w:color="auto" w:fill="F2F2F2"/>
          </w:tcPr>
          <w:p w14:paraId="76F184AE" w14:textId="77777777" w:rsidR="00F23B4A" w:rsidRPr="00C11E5E" w:rsidRDefault="00F23B4A" w:rsidP="00852068">
            <w:pPr>
              <w:pStyle w:val="Texto"/>
              <w:ind w:firstLine="0"/>
              <w:rPr>
                <w:rFonts w:ascii="Console" w:eastAsiaTheme="minorEastAsia" w:hAnsi="Console"/>
                <w:lang w:val="en-US"/>
              </w:rPr>
            </w:pPr>
            <w:r w:rsidRPr="00C11E5E">
              <w:rPr>
                <w:rFonts w:ascii="Console" w:eastAsiaTheme="minorEastAsia" w:hAnsi="Console"/>
                <w:lang w:val="en-US"/>
              </w:rPr>
              <w:t>&gt; fc$find_concepts()</w:t>
            </w:r>
          </w:p>
          <w:p w14:paraId="2A7C0325" w14:textId="77777777" w:rsidR="00F23B4A" w:rsidRPr="00C11E5E" w:rsidRDefault="00F23B4A" w:rsidP="00852068">
            <w:pPr>
              <w:pStyle w:val="Texto"/>
              <w:ind w:firstLine="0"/>
              <w:rPr>
                <w:rFonts w:ascii="Console" w:eastAsiaTheme="minorEastAsia" w:hAnsi="Console"/>
                <w:lang w:val="en-US"/>
              </w:rPr>
            </w:pPr>
            <w:r w:rsidRPr="00C11E5E">
              <w:rPr>
                <w:rFonts w:ascii="Console" w:eastAsiaTheme="minorEastAsia" w:hAnsi="Console"/>
                <w:lang w:val="en-US"/>
              </w:rPr>
              <w:t>&gt; print(fc$concepts)</w:t>
            </w:r>
          </w:p>
          <w:p w14:paraId="729166B3" w14:textId="77777777" w:rsidR="00F23B4A" w:rsidRPr="009B7660" w:rsidRDefault="00F23B4A" w:rsidP="00852068">
            <w:pPr>
              <w:pStyle w:val="Texto"/>
              <w:ind w:firstLine="0"/>
              <w:rPr>
                <w:rFonts w:ascii="Console" w:eastAsiaTheme="minorEastAsia" w:hAnsi="Console"/>
                <w:lang w:val="es-ES_tradnl"/>
              </w:rPr>
            </w:pPr>
            <w:r w:rsidRPr="00C11E5E">
              <w:rPr>
                <w:rFonts w:ascii="Console" w:eastAsiaTheme="minorEastAsia" w:hAnsi="Console"/>
                <w:lang w:val="en-US"/>
              </w:rPr>
              <w:t xml:space="preserve">    </w:t>
            </w:r>
            <w:r w:rsidRPr="009B7660">
              <w:rPr>
                <w:rFonts w:ascii="Console" w:eastAsiaTheme="minorEastAsia" w:hAnsi="Console"/>
                <w:lang w:val="es-ES_tradnl"/>
              </w:rPr>
              <w:t>A set of 10 concepts:</w:t>
            </w:r>
          </w:p>
          <w:p w14:paraId="4F1DCD13" w14:textId="77777777" w:rsidR="00F23B4A" w:rsidRPr="009B7660" w:rsidRDefault="00F23B4A" w:rsidP="00852068">
            <w:pPr>
              <w:pStyle w:val="Texto"/>
              <w:ind w:firstLine="0"/>
              <w:rPr>
                <w:rFonts w:ascii="Console" w:eastAsiaTheme="minorEastAsia" w:hAnsi="Console"/>
                <w:lang w:val="es-ES_tradnl"/>
              </w:rPr>
            </w:pPr>
            <w:r>
              <w:rPr>
                <w:rFonts w:ascii="Console" w:eastAsiaTheme="minorEastAsia" w:hAnsi="Console"/>
                <w:lang w:val="es-ES_tradnl"/>
              </w:rPr>
              <w:t xml:space="preserve">    </w:t>
            </w:r>
            <w:r w:rsidRPr="009B7660">
              <w:rPr>
                <w:rFonts w:ascii="Console" w:eastAsiaTheme="minorEastAsia" w:hAnsi="Console"/>
                <w:lang w:val="es-ES_tradnl"/>
              </w:rPr>
              <w:t>1: ({Gato, Perro, Delfín, Ballena, Gorrión, Pingüino}, {})</w:t>
            </w:r>
          </w:p>
          <w:p w14:paraId="4551290B" w14:textId="77777777" w:rsidR="00F23B4A" w:rsidRPr="009B7660" w:rsidRDefault="00F23B4A" w:rsidP="00852068">
            <w:pPr>
              <w:pStyle w:val="Texto"/>
              <w:ind w:firstLine="0"/>
              <w:rPr>
                <w:rFonts w:ascii="Console" w:eastAsiaTheme="minorEastAsia" w:hAnsi="Console"/>
                <w:lang w:val="es-ES_tradnl"/>
              </w:rPr>
            </w:pPr>
            <w:r>
              <w:rPr>
                <w:rFonts w:ascii="Console" w:eastAsiaTheme="minorEastAsia" w:hAnsi="Console"/>
                <w:lang w:val="es-ES_tradnl"/>
              </w:rPr>
              <w:t xml:space="preserve">    </w:t>
            </w:r>
            <w:r w:rsidRPr="009B7660">
              <w:rPr>
                <w:rFonts w:ascii="Console" w:eastAsiaTheme="minorEastAsia" w:hAnsi="Console"/>
                <w:lang w:val="es-ES_tradnl"/>
              </w:rPr>
              <w:t>2: ({Delfín, Ballena, Pingüino}, {Acuatico})</w:t>
            </w:r>
          </w:p>
          <w:p w14:paraId="55A06E5A" w14:textId="77777777" w:rsidR="00F23B4A" w:rsidRPr="009B7660" w:rsidRDefault="00F23B4A" w:rsidP="00852068">
            <w:pPr>
              <w:pStyle w:val="Texto"/>
              <w:ind w:firstLine="0"/>
              <w:rPr>
                <w:rFonts w:ascii="Console" w:eastAsiaTheme="minorEastAsia" w:hAnsi="Console"/>
                <w:lang w:val="es-ES_tradnl"/>
              </w:rPr>
            </w:pPr>
            <w:r>
              <w:rPr>
                <w:rFonts w:ascii="Console" w:eastAsiaTheme="minorEastAsia" w:hAnsi="Console"/>
                <w:lang w:val="es-ES_tradnl"/>
              </w:rPr>
              <w:lastRenderedPageBreak/>
              <w:t xml:space="preserve">    </w:t>
            </w:r>
            <w:r w:rsidRPr="009B7660">
              <w:rPr>
                <w:rFonts w:ascii="Console" w:eastAsiaTheme="minorEastAsia" w:hAnsi="Console"/>
                <w:lang w:val="es-ES_tradnl"/>
              </w:rPr>
              <w:t>3: ({Gato, Perro, Gorrión}, {Terrestre})</w:t>
            </w:r>
          </w:p>
          <w:p w14:paraId="06B646FE" w14:textId="77777777" w:rsidR="00F23B4A" w:rsidRPr="009B7660" w:rsidRDefault="00F23B4A" w:rsidP="00852068">
            <w:pPr>
              <w:pStyle w:val="Texto"/>
              <w:ind w:firstLine="0"/>
              <w:rPr>
                <w:rFonts w:ascii="Console" w:eastAsiaTheme="minorEastAsia" w:hAnsi="Console"/>
                <w:lang w:val="es-ES_tradnl"/>
              </w:rPr>
            </w:pPr>
            <w:r>
              <w:rPr>
                <w:rFonts w:ascii="Console" w:eastAsiaTheme="minorEastAsia" w:hAnsi="Console"/>
                <w:lang w:val="es-ES_tradnl"/>
              </w:rPr>
              <w:t xml:space="preserve">    </w:t>
            </w:r>
            <w:r w:rsidRPr="009B7660">
              <w:rPr>
                <w:rFonts w:ascii="Console" w:eastAsiaTheme="minorEastAsia" w:hAnsi="Console"/>
                <w:lang w:val="es-ES_tradnl"/>
              </w:rPr>
              <w:t>4: ({Gorrión, Pingüino}, {Ave})</w:t>
            </w:r>
          </w:p>
          <w:p w14:paraId="19CE3F04" w14:textId="77777777" w:rsidR="00F23B4A" w:rsidRPr="009B7660" w:rsidRDefault="00F23B4A" w:rsidP="00852068">
            <w:pPr>
              <w:pStyle w:val="Texto"/>
              <w:ind w:firstLine="0"/>
              <w:rPr>
                <w:rFonts w:ascii="Console" w:eastAsiaTheme="minorEastAsia" w:hAnsi="Console"/>
                <w:lang w:val="es-ES_tradnl"/>
              </w:rPr>
            </w:pPr>
            <w:r>
              <w:rPr>
                <w:rFonts w:ascii="Console" w:eastAsiaTheme="minorEastAsia" w:hAnsi="Console"/>
                <w:lang w:val="es-ES_tradnl"/>
              </w:rPr>
              <w:t xml:space="preserve">    </w:t>
            </w:r>
            <w:r w:rsidRPr="009B7660">
              <w:rPr>
                <w:rFonts w:ascii="Console" w:eastAsiaTheme="minorEastAsia" w:hAnsi="Console"/>
                <w:lang w:val="es-ES_tradnl"/>
              </w:rPr>
              <w:t>5: ({Pingüino}, {Ave, Acuatico})</w:t>
            </w:r>
          </w:p>
          <w:p w14:paraId="18542D89" w14:textId="77777777" w:rsidR="00F23B4A" w:rsidRPr="009B7660" w:rsidRDefault="00F23B4A" w:rsidP="00852068">
            <w:pPr>
              <w:pStyle w:val="Texto"/>
              <w:ind w:firstLine="0"/>
              <w:rPr>
                <w:rFonts w:ascii="Console" w:eastAsiaTheme="minorEastAsia" w:hAnsi="Console"/>
                <w:lang w:val="es-ES_tradnl"/>
              </w:rPr>
            </w:pPr>
            <w:r>
              <w:rPr>
                <w:rFonts w:ascii="Console" w:eastAsiaTheme="minorEastAsia" w:hAnsi="Console"/>
                <w:lang w:val="es-ES_tradnl"/>
              </w:rPr>
              <w:t xml:space="preserve">    </w:t>
            </w:r>
            <w:r w:rsidRPr="009B7660">
              <w:rPr>
                <w:rFonts w:ascii="Console" w:eastAsiaTheme="minorEastAsia" w:hAnsi="Console"/>
                <w:lang w:val="es-ES_tradnl"/>
              </w:rPr>
              <w:t>6: ({Gorrión}, {Ave, Terrestre, Vuela})</w:t>
            </w:r>
          </w:p>
          <w:p w14:paraId="70639345" w14:textId="77777777" w:rsidR="00F23B4A" w:rsidRPr="009B7660" w:rsidRDefault="00F23B4A" w:rsidP="00852068">
            <w:pPr>
              <w:pStyle w:val="Texto"/>
              <w:ind w:firstLine="0"/>
              <w:rPr>
                <w:rFonts w:ascii="Console" w:eastAsiaTheme="minorEastAsia" w:hAnsi="Console"/>
                <w:lang w:val="es-ES_tradnl"/>
              </w:rPr>
            </w:pPr>
            <w:r>
              <w:rPr>
                <w:rFonts w:ascii="Console" w:eastAsiaTheme="minorEastAsia" w:hAnsi="Console"/>
                <w:lang w:val="es-ES_tradnl"/>
              </w:rPr>
              <w:t xml:space="preserve">    </w:t>
            </w:r>
            <w:r w:rsidRPr="009B7660">
              <w:rPr>
                <w:rFonts w:ascii="Console" w:eastAsiaTheme="minorEastAsia" w:hAnsi="Console"/>
                <w:lang w:val="es-ES_tradnl"/>
              </w:rPr>
              <w:t>7: ({Gato, Perro, Delfín, Ballena}, {Mamifero})</w:t>
            </w:r>
          </w:p>
          <w:p w14:paraId="3715A83E" w14:textId="77777777" w:rsidR="00F23B4A" w:rsidRPr="009B7660" w:rsidRDefault="00F23B4A" w:rsidP="00852068">
            <w:pPr>
              <w:pStyle w:val="Texto"/>
              <w:ind w:firstLine="0"/>
              <w:rPr>
                <w:rFonts w:ascii="Console" w:eastAsiaTheme="minorEastAsia" w:hAnsi="Console"/>
                <w:lang w:val="es-ES_tradnl"/>
              </w:rPr>
            </w:pPr>
            <w:r>
              <w:rPr>
                <w:rFonts w:ascii="Console" w:eastAsiaTheme="minorEastAsia" w:hAnsi="Console"/>
                <w:lang w:val="es-ES_tradnl"/>
              </w:rPr>
              <w:t xml:space="preserve">    </w:t>
            </w:r>
            <w:r w:rsidRPr="009B7660">
              <w:rPr>
                <w:rFonts w:ascii="Console" w:eastAsiaTheme="minorEastAsia" w:hAnsi="Console"/>
                <w:lang w:val="es-ES_tradnl"/>
              </w:rPr>
              <w:t>8: ({Delfín, Ballena}, {Mamifero, Acuatico})</w:t>
            </w:r>
          </w:p>
          <w:p w14:paraId="54E414D6" w14:textId="77777777" w:rsidR="00F23B4A" w:rsidRPr="009B7660" w:rsidRDefault="00F23B4A" w:rsidP="00852068">
            <w:pPr>
              <w:pStyle w:val="Texto"/>
              <w:ind w:firstLine="0"/>
              <w:rPr>
                <w:rFonts w:ascii="Console" w:eastAsiaTheme="minorEastAsia" w:hAnsi="Console"/>
                <w:lang w:val="es-ES_tradnl"/>
              </w:rPr>
            </w:pPr>
            <w:r>
              <w:rPr>
                <w:rFonts w:ascii="Console" w:eastAsiaTheme="minorEastAsia" w:hAnsi="Console"/>
                <w:lang w:val="es-ES_tradnl"/>
              </w:rPr>
              <w:t xml:space="preserve">    </w:t>
            </w:r>
            <w:r w:rsidRPr="009B7660">
              <w:rPr>
                <w:rFonts w:ascii="Console" w:eastAsiaTheme="minorEastAsia" w:hAnsi="Console"/>
                <w:lang w:val="es-ES_tradnl"/>
              </w:rPr>
              <w:t>9: ({Gato, Perro}, {Mamifero, Terrestre})</w:t>
            </w:r>
          </w:p>
          <w:p w14:paraId="4D002611" w14:textId="77777777" w:rsidR="00F23B4A" w:rsidRPr="009B7660" w:rsidRDefault="00F23B4A" w:rsidP="00852068">
            <w:pPr>
              <w:pStyle w:val="Texto"/>
              <w:ind w:firstLine="0"/>
              <w:rPr>
                <w:rFonts w:ascii="Console" w:eastAsiaTheme="minorEastAsia" w:hAnsi="Console"/>
                <w:lang w:val="es-ES_tradnl"/>
              </w:rPr>
            </w:pPr>
            <w:r>
              <w:rPr>
                <w:rFonts w:ascii="Console" w:eastAsiaTheme="minorEastAsia" w:hAnsi="Console"/>
                <w:lang w:val="es-ES_tradnl"/>
              </w:rPr>
              <w:t xml:space="preserve">    </w:t>
            </w:r>
            <w:r w:rsidRPr="009B7660">
              <w:rPr>
                <w:rFonts w:ascii="Console" w:eastAsiaTheme="minorEastAsia" w:hAnsi="Console"/>
                <w:lang w:val="es-ES_tradnl"/>
              </w:rPr>
              <w:t>10: ({}, {Mamifero, Ave, Terrestre, Acuatico, Vuela})</w:t>
            </w:r>
          </w:p>
          <w:p w14:paraId="19C1293A" w14:textId="77777777" w:rsidR="00F23B4A" w:rsidRDefault="00F23B4A" w:rsidP="00852068">
            <w:pPr>
              <w:pStyle w:val="Texto"/>
              <w:ind w:firstLine="0"/>
              <w:rPr>
                <w:rFonts w:ascii="Console" w:eastAsiaTheme="minorEastAsia" w:hAnsi="Console"/>
                <w:lang w:val="es-ES_tradnl"/>
              </w:rPr>
            </w:pPr>
          </w:p>
          <w:p w14:paraId="225761C0" w14:textId="77777777" w:rsidR="00F23B4A" w:rsidRPr="00C11E5E" w:rsidRDefault="00F23B4A" w:rsidP="00852068">
            <w:pPr>
              <w:pStyle w:val="Texto"/>
              <w:ind w:firstLine="0"/>
              <w:rPr>
                <w:rFonts w:ascii="Console" w:eastAsiaTheme="minorEastAsia" w:hAnsi="Console"/>
                <w:lang w:val="en-US"/>
              </w:rPr>
            </w:pPr>
            <w:r w:rsidRPr="00C11E5E">
              <w:rPr>
                <w:rFonts w:ascii="Console" w:eastAsiaTheme="minorEastAsia" w:hAnsi="Console"/>
                <w:lang w:val="en-US"/>
              </w:rPr>
              <w:t>&gt; fc$find_implications()</w:t>
            </w:r>
          </w:p>
          <w:p w14:paraId="0D4DC7C3" w14:textId="77777777" w:rsidR="00F23B4A" w:rsidRPr="00C11E5E" w:rsidRDefault="00F23B4A" w:rsidP="00852068">
            <w:pPr>
              <w:pStyle w:val="Texto"/>
              <w:ind w:firstLine="0"/>
              <w:rPr>
                <w:rFonts w:ascii="Console" w:eastAsiaTheme="minorEastAsia" w:hAnsi="Console"/>
                <w:lang w:val="en-US"/>
              </w:rPr>
            </w:pPr>
            <w:r w:rsidRPr="00C11E5E">
              <w:rPr>
                <w:rFonts w:ascii="Console" w:eastAsiaTheme="minorEastAsia" w:hAnsi="Console"/>
                <w:lang w:val="en-US"/>
              </w:rPr>
              <w:t>&gt; print(fc$implications)</w:t>
            </w:r>
          </w:p>
          <w:p w14:paraId="7BF5427A" w14:textId="77777777" w:rsidR="00F23B4A" w:rsidRPr="00C11E5E" w:rsidRDefault="00F23B4A" w:rsidP="00852068">
            <w:pPr>
              <w:pStyle w:val="Texto"/>
              <w:ind w:firstLine="0"/>
              <w:rPr>
                <w:rFonts w:ascii="Console" w:eastAsiaTheme="minorEastAsia" w:hAnsi="Console"/>
                <w:lang w:val="en-US"/>
              </w:rPr>
            </w:pPr>
            <w:r w:rsidRPr="00C11E5E">
              <w:rPr>
                <w:rFonts w:ascii="Console" w:eastAsiaTheme="minorEastAsia" w:hAnsi="Console"/>
                <w:lang w:val="en-US"/>
              </w:rPr>
              <w:t xml:space="preserve">    Implication set with 4 implications.</w:t>
            </w:r>
          </w:p>
          <w:p w14:paraId="0B043CD5" w14:textId="77777777" w:rsidR="00F23B4A" w:rsidRPr="00C11E5E" w:rsidRDefault="00F23B4A" w:rsidP="00852068">
            <w:pPr>
              <w:pStyle w:val="Texto"/>
              <w:ind w:firstLine="0"/>
              <w:rPr>
                <w:rFonts w:ascii="Console" w:eastAsiaTheme="minorEastAsia" w:hAnsi="Console"/>
                <w:lang w:val="en-US"/>
              </w:rPr>
            </w:pPr>
            <w:r w:rsidRPr="00C11E5E">
              <w:rPr>
                <w:rFonts w:ascii="Console" w:eastAsiaTheme="minorEastAsia" w:hAnsi="Console"/>
                <w:lang w:val="en-US"/>
              </w:rPr>
              <w:t xml:space="preserve">    Rule 1: {Vuela} -&gt; {Ave, Terrestre}</w:t>
            </w:r>
          </w:p>
          <w:p w14:paraId="3C9E6A41" w14:textId="77777777" w:rsidR="00F23B4A" w:rsidRPr="009B7660" w:rsidRDefault="00F23B4A" w:rsidP="00852068">
            <w:pPr>
              <w:pStyle w:val="Texto"/>
              <w:ind w:firstLine="0"/>
              <w:rPr>
                <w:rFonts w:ascii="Console" w:eastAsiaTheme="minorEastAsia" w:hAnsi="Console"/>
                <w:lang w:val="es-ES_tradnl"/>
              </w:rPr>
            </w:pPr>
            <w:r w:rsidRPr="00C11E5E">
              <w:rPr>
                <w:rFonts w:ascii="Console" w:eastAsiaTheme="minorEastAsia" w:hAnsi="Console"/>
                <w:lang w:val="en-US"/>
              </w:rPr>
              <w:t xml:space="preserve">    </w:t>
            </w:r>
            <w:r w:rsidRPr="009B7660">
              <w:rPr>
                <w:rFonts w:ascii="Console" w:eastAsiaTheme="minorEastAsia" w:hAnsi="Console"/>
                <w:lang w:val="es-ES_tradnl"/>
              </w:rPr>
              <w:t>Rule 2: {Terrestre, Acuatico} -&gt; {Mamifero, Ave, Vuela}</w:t>
            </w:r>
          </w:p>
          <w:p w14:paraId="245F2644" w14:textId="77777777" w:rsidR="00F23B4A" w:rsidRPr="009B7660" w:rsidRDefault="00F23B4A" w:rsidP="00852068">
            <w:pPr>
              <w:pStyle w:val="Texto"/>
              <w:ind w:firstLine="0"/>
              <w:rPr>
                <w:rFonts w:ascii="Console" w:eastAsiaTheme="minorEastAsia" w:hAnsi="Console"/>
                <w:lang w:val="es-ES_tradnl"/>
              </w:rPr>
            </w:pPr>
            <w:r>
              <w:rPr>
                <w:rFonts w:ascii="Console" w:eastAsiaTheme="minorEastAsia" w:hAnsi="Console"/>
                <w:lang w:val="es-ES_tradnl"/>
              </w:rPr>
              <w:t xml:space="preserve">    </w:t>
            </w:r>
            <w:r w:rsidRPr="009B7660">
              <w:rPr>
                <w:rFonts w:ascii="Console" w:eastAsiaTheme="minorEastAsia" w:hAnsi="Console"/>
                <w:lang w:val="es-ES_tradnl"/>
              </w:rPr>
              <w:t>Rule 3: {Ave, Terrestre} -&gt; {Vuela}</w:t>
            </w:r>
          </w:p>
          <w:p w14:paraId="714BD2B2" w14:textId="77777777" w:rsidR="00F23B4A" w:rsidRPr="009B7660" w:rsidRDefault="00F23B4A" w:rsidP="00852068">
            <w:pPr>
              <w:pStyle w:val="Texto"/>
              <w:ind w:firstLine="0"/>
              <w:rPr>
                <w:rFonts w:ascii="Console" w:eastAsiaTheme="minorEastAsia" w:hAnsi="Console"/>
                <w:lang w:val="es-ES_tradnl"/>
              </w:rPr>
            </w:pPr>
            <w:r>
              <w:rPr>
                <w:rFonts w:ascii="Console" w:eastAsiaTheme="minorEastAsia" w:hAnsi="Console"/>
                <w:lang w:val="es-ES_tradnl"/>
              </w:rPr>
              <w:t xml:space="preserve">    </w:t>
            </w:r>
            <w:r w:rsidRPr="009B7660">
              <w:rPr>
                <w:rFonts w:ascii="Console" w:eastAsiaTheme="minorEastAsia" w:hAnsi="Console"/>
                <w:lang w:val="es-ES_tradnl"/>
              </w:rPr>
              <w:t>Rule 4: {Mamifero, Ave} -&gt; {Terrestre, Acuatico, Vuela}</w:t>
            </w:r>
          </w:p>
          <w:p w14:paraId="04DEE842" w14:textId="77777777" w:rsidR="00F23B4A" w:rsidRDefault="00F23B4A" w:rsidP="00852068">
            <w:pPr>
              <w:pStyle w:val="Texto"/>
              <w:ind w:firstLine="0"/>
              <w:rPr>
                <w:rFonts w:eastAsiaTheme="minorEastAsia"/>
              </w:rPr>
            </w:pPr>
          </w:p>
        </w:tc>
      </w:tr>
    </w:tbl>
    <w:p w14:paraId="4B259E80" w14:textId="77777777" w:rsidR="00F23B4A" w:rsidRDefault="00F23B4A" w:rsidP="00F23B4A">
      <w:pPr>
        <w:pStyle w:val="Texto"/>
        <w:rPr>
          <w:rFonts w:eastAsiaTheme="minorEastAsia"/>
        </w:rPr>
      </w:pPr>
    </w:p>
    <w:p w14:paraId="7D3E668B" w14:textId="77777777" w:rsidR="00F23B4A" w:rsidRDefault="00F23B4A" w:rsidP="00F23B4A">
      <w:pPr>
        <w:pStyle w:val="Texto"/>
        <w:rPr>
          <w:rFonts w:eastAsiaTheme="minorEastAsia"/>
          <w:lang w:val="es-ES_tradnl"/>
        </w:rPr>
      </w:pPr>
      <w:r w:rsidRPr="009B7660">
        <w:rPr>
          <w:rFonts w:eastAsiaTheme="minorEastAsia"/>
          <w:lang w:val="es-ES_tradnl"/>
        </w:rPr>
        <w:t>Existen dos funciones que permiten realizar operaciones</w:t>
      </w:r>
      <w:r>
        <w:rPr>
          <w:rFonts w:eastAsiaTheme="minorEastAsia"/>
          <w:lang w:val="es-ES_tradnl"/>
        </w:rPr>
        <w:t xml:space="preserve"> de derivación</w:t>
      </w:r>
      <w:r w:rsidRPr="009B7660">
        <w:rPr>
          <w:rFonts w:eastAsiaTheme="minorEastAsia"/>
          <w:lang w:val="es-ES_tradnl"/>
        </w:rPr>
        <w:t xml:space="preserve">: </w:t>
      </w:r>
      <m:oMath>
        <m:r>
          <w:rPr>
            <w:rFonts w:ascii="Cambria Math" w:eastAsiaTheme="minorEastAsia" w:hAnsi="Cambria Math"/>
            <w:lang w:val="es-ES_tradnl"/>
          </w:rPr>
          <m:t>intent()</m:t>
        </m:r>
      </m:oMath>
      <w:r w:rsidRPr="009B7660">
        <w:rPr>
          <w:rFonts w:eastAsiaTheme="minorEastAsia"/>
          <w:lang w:val="es-ES_tradnl"/>
        </w:rPr>
        <w:t xml:space="preserve"> y </w:t>
      </w:r>
      <m:oMath>
        <m:r>
          <w:rPr>
            <w:rFonts w:ascii="Cambria Math" w:eastAsiaTheme="minorEastAsia" w:hAnsi="Cambria Math"/>
            <w:lang w:val="es-ES_tradnl"/>
          </w:rPr>
          <m:t>extent().</m:t>
        </m:r>
      </m:oMath>
      <w:r w:rsidRPr="009B7660">
        <w:rPr>
          <w:rFonts w:eastAsiaTheme="minorEastAsia"/>
          <w:lang w:val="es-ES_tradnl"/>
        </w:rPr>
        <w:t xml:space="preserve"> Estas operaciones sirven para obtener el conjunto de atributos que comparten una serie de objetos y viceversa. </w:t>
      </w:r>
    </w:p>
    <w:p w14:paraId="5DF0DEBA" w14:textId="77777777" w:rsidR="00F23B4A" w:rsidRDefault="00F23B4A" w:rsidP="00F23B4A">
      <w:pPr>
        <w:pStyle w:val="Texto"/>
        <w:rPr>
          <w:rFonts w:eastAsiaTheme="minorEastAsia"/>
          <w:lang w:val="es-ES_tradnl"/>
        </w:rPr>
      </w:pPr>
      <w:r w:rsidRPr="009B7660">
        <w:rPr>
          <w:rFonts w:eastAsiaTheme="minorEastAsia"/>
          <w:lang w:val="es-ES_tradnl"/>
        </w:rPr>
        <w:t>Por ejemplo, dado el conjunto</w:t>
      </w:r>
      <w:r>
        <w:rPr>
          <w:rFonts w:eastAsiaTheme="minorEastAsia"/>
          <w:lang w:val="es-ES_tradnl"/>
        </w:rPr>
        <w:t xml:space="preserve"> </w:t>
      </w:r>
      <m:oMath>
        <m:r>
          <w:rPr>
            <w:rFonts w:ascii="Cambria Math" w:eastAsiaTheme="minorEastAsia" w:hAnsi="Cambria Math"/>
            <w:lang w:val="es-ES_tradnl"/>
          </w:rPr>
          <m:t>Gato, Perro,</m:t>
        </m:r>
      </m:oMath>
      <w:r>
        <w:rPr>
          <w:rFonts w:eastAsiaTheme="minorEastAsia"/>
          <w:lang w:val="es-ES_tradnl"/>
        </w:rPr>
        <w:t xml:space="preserve"> obtendríamos lo siguiente:</w:t>
      </w:r>
    </w:p>
    <w:tbl>
      <w:tblPr>
        <w:tblStyle w:val="Tablaconcuadrcula"/>
        <w:tblW w:w="0" w:type="auto"/>
        <w:tblLook w:val="04A0" w:firstRow="1" w:lastRow="0" w:firstColumn="1" w:lastColumn="0" w:noHBand="0" w:noVBand="1"/>
      </w:tblPr>
      <w:tblGrid>
        <w:gridCol w:w="9054"/>
      </w:tblGrid>
      <w:tr w:rsidR="00F23B4A" w14:paraId="3125F133" w14:textId="77777777" w:rsidTr="00852068">
        <w:tc>
          <w:tcPr>
            <w:tcW w:w="9054" w:type="dxa"/>
            <w:shd w:val="clear" w:color="auto" w:fill="F2F2F2"/>
          </w:tcPr>
          <w:p w14:paraId="7C9D65B3" w14:textId="77777777" w:rsidR="00F23B4A" w:rsidRPr="00C11E5E" w:rsidRDefault="00F23B4A" w:rsidP="00852068">
            <w:pPr>
              <w:pStyle w:val="Texto"/>
              <w:ind w:firstLine="0"/>
              <w:rPr>
                <w:rFonts w:ascii="Console" w:eastAsiaTheme="minorEastAsia" w:hAnsi="Console"/>
                <w:lang w:val="en-US"/>
              </w:rPr>
            </w:pPr>
            <w:r w:rsidRPr="00C11E5E">
              <w:rPr>
                <w:rFonts w:ascii="Console" w:eastAsiaTheme="minorEastAsia" w:hAnsi="Console"/>
                <w:lang w:val="en-US"/>
              </w:rPr>
              <w:t>&gt; S_objetos &lt;- Set$new(attributes = fc$objects)</w:t>
            </w:r>
          </w:p>
          <w:p w14:paraId="3D5385F4" w14:textId="77777777" w:rsidR="00F23B4A" w:rsidRPr="009B7660" w:rsidRDefault="00F23B4A" w:rsidP="00852068">
            <w:pPr>
              <w:pStyle w:val="Texto"/>
              <w:ind w:firstLine="0"/>
              <w:rPr>
                <w:rFonts w:ascii="Console" w:eastAsiaTheme="minorEastAsia" w:hAnsi="Console"/>
                <w:lang w:val="es-ES_tradnl"/>
              </w:rPr>
            </w:pPr>
            <w:r w:rsidRPr="009B7660">
              <w:rPr>
                <w:rFonts w:ascii="Console" w:eastAsiaTheme="minorEastAsia" w:hAnsi="Console"/>
                <w:lang w:val="es-ES_tradnl"/>
              </w:rPr>
              <w:t>&gt; S_objetos$assign(Gato = 1, Perro = 1)</w:t>
            </w:r>
          </w:p>
          <w:p w14:paraId="4846BA48" w14:textId="77777777" w:rsidR="00F23B4A" w:rsidRPr="009B7660" w:rsidRDefault="00F23B4A" w:rsidP="00852068">
            <w:pPr>
              <w:pStyle w:val="Texto"/>
              <w:ind w:firstLine="0"/>
              <w:rPr>
                <w:rFonts w:ascii="Console" w:eastAsiaTheme="minorEastAsia" w:hAnsi="Console"/>
                <w:lang w:val="es-ES_tradnl"/>
              </w:rPr>
            </w:pPr>
            <w:r w:rsidRPr="009B7660">
              <w:rPr>
                <w:rFonts w:ascii="Console" w:eastAsiaTheme="minorEastAsia" w:hAnsi="Console"/>
                <w:lang w:val="es-ES_tradnl"/>
              </w:rPr>
              <w:t>&gt; print(fc$intent(S_objetos))</w:t>
            </w:r>
          </w:p>
          <w:p w14:paraId="5C65316C" w14:textId="77777777" w:rsidR="00F23B4A" w:rsidRPr="00F73BCE" w:rsidRDefault="00F23B4A" w:rsidP="00852068">
            <w:pPr>
              <w:pStyle w:val="Texto"/>
              <w:rPr>
                <w:rFonts w:ascii="Console" w:eastAsiaTheme="minorEastAsia" w:hAnsi="Console"/>
              </w:rPr>
            </w:pPr>
            <w:r w:rsidRPr="00F73BCE">
              <w:rPr>
                <w:rFonts w:ascii="Console" w:eastAsiaTheme="minorEastAsia" w:hAnsi="Console"/>
              </w:rPr>
              <w:t>{Mamifero, Terrestre}</w:t>
            </w:r>
          </w:p>
        </w:tc>
      </w:tr>
    </w:tbl>
    <w:p w14:paraId="17A2F9C3" w14:textId="77777777" w:rsidR="00F23B4A" w:rsidRPr="009B7660" w:rsidRDefault="00F23B4A" w:rsidP="00F23B4A">
      <w:pPr>
        <w:pStyle w:val="Texto"/>
        <w:rPr>
          <w:rFonts w:eastAsiaTheme="minorEastAsia"/>
          <w:lang w:val="es-ES_tradnl"/>
        </w:rPr>
      </w:pPr>
    </w:p>
    <w:p w14:paraId="62546536" w14:textId="77777777" w:rsidR="00F23B4A" w:rsidRPr="009B7660" w:rsidRDefault="00F23B4A" w:rsidP="00F23B4A">
      <w:pPr>
        <w:pStyle w:val="Texto"/>
        <w:rPr>
          <w:rFonts w:eastAsiaTheme="minorEastAsia"/>
        </w:rPr>
      </w:pPr>
      <w:r w:rsidRPr="00F73BCE">
        <w:rPr>
          <w:rFonts w:eastAsiaTheme="minorEastAsia"/>
          <w:lang w:val="es-ES_tradnl"/>
        </w:rPr>
        <w:t xml:space="preserve">Por </w:t>
      </w:r>
      <w:r>
        <w:rPr>
          <w:rFonts w:eastAsiaTheme="minorEastAsia"/>
          <w:lang w:val="es-ES_tradnl"/>
        </w:rPr>
        <w:t>otro lado</w:t>
      </w:r>
      <w:r w:rsidRPr="00F73BCE">
        <w:rPr>
          <w:rFonts w:eastAsiaTheme="minorEastAsia"/>
          <w:lang w:val="es-ES_tradnl"/>
        </w:rPr>
        <w:t xml:space="preserve">, si se desea conocer qué </w:t>
      </w:r>
      <w:r>
        <w:rPr>
          <w:rFonts w:eastAsiaTheme="minorEastAsia"/>
          <w:lang w:val="es-ES_tradnl"/>
        </w:rPr>
        <w:t>animal</w:t>
      </w:r>
      <w:r w:rsidRPr="00F73BCE">
        <w:rPr>
          <w:rFonts w:eastAsiaTheme="minorEastAsia"/>
          <w:lang w:val="es-ES_tradnl"/>
        </w:rPr>
        <w:t xml:space="preserve"> es a su vez </w:t>
      </w:r>
      <m:oMath>
        <m:r>
          <w:rPr>
            <w:rFonts w:ascii="Cambria Math" w:eastAsiaTheme="minorEastAsia" w:hAnsi="Cambria Math"/>
            <w:lang w:val="es-ES_tradnl"/>
          </w:rPr>
          <m:t>mamífero y acuático</m:t>
        </m:r>
      </m:oMath>
      <w:r w:rsidRPr="00F73BCE">
        <w:rPr>
          <w:rFonts w:eastAsiaTheme="minorEastAsia"/>
          <w:lang w:val="es-ES_tradnl"/>
        </w:rPr>
        <w:t>, obtendríamos los siguientes resultados:</w:t>
      </w:r>
    </w:p>
    <w:tbl>
      <w:tblPr>
        <w:tblStyle w:val="Tablaconcuadrcula"/>
        <w:tblW w:w="0" w:type="auto"/>
        <w:tblLook w:val="04A0" w:firstRow="1" w:lastRow="0" w:firstColumn="1" w:lastColumn="0" w:noHBand="0" w:noVBand="1"/>
      </w:tblPr>
      <w:tblGrid>
        <w:gridCol w:w="9054"/>
      </w:tblGrid>
      <w:tr w:rsidR="00F23B4A" w14:paraId="47C52021" w14:textId="77777777" w:rsidTr="00852068">
        <w:tc>
          <w:tcPr>
            <w:tcW w:w="9054" w:type="dxa"/>
            <w:shd w:val="clear" w:color="auto" w:fill="F2F2F2"/>
          </w:tcPr>
          <w:p w14:paraId="5ABBAB5F" w14:textId="77777777" w:rsidR="00F23B4A" w:rsidRPr="00C11E5E" w:rsidRDefault="00F23B4A" w:rsidP="00852068">
            <w:pPr>
              <w:pStyle w:val="Texto"/>
              <w:ind w:firstLine="0"/>
              <w:rPr>
                <w:rFonts w:ascii="Console" w:eastAsiaTheme="minorEastAsia" w:hAnsi="Console"/>
                <w:lang w:val="en-US"/>
              </w:rPr>
            </w:pPr>
            <w:r w:rsidRPr="00C11E5E">
              <w:rPr>
                <w:rFonts w:ascii="Console" w:eastAsiaTheme="minorEastAsia" w:hAnsi="Console"/>
                <w:lang w:val="en-US"/>
              </w:rPr>
              <w:t>&gt; S_atributos &lt;- Set$new(attributes = fc$attributes)</w:t>
            </w:r>
          </w:p>
          <w:p w14:paraId="6CAA44C9" w14:textId="77777777" w:rsidR="00F23B4A" w:rsidRDefault="00F23B4A" w:rsidP="00852068">
            <w:pPr>
              <w:pStyle w:val="Texto"/>
              <w:ind w:firstLine="0"/>
              <w:rPr>
                <w:rFonts w:ascii="Console" w:eastAsiaTheme="minorEastAsia" w:hAnsi="Console"/>
                <w:lang w:val="es-ES_tradnl"/>
              </w:rPr>
            </w:pPr>
            <w:r w:rsidRPr="00F73BCE">
              <w:rPr>
                <w:rFonts w:ascii="Console" w:eastAsiaTheme="minorEastAsia" w:hAnsi="Console"/>
                <w:lang w:val="es-ES_tradnl"/>
              </w:rPr>
              <w:t>&gt; S_atributos$assign(Mamifero = 1, Acuatico = 1)</w:t>
            </w:r>
          </w:p>
          <w:p w14:paraId="5B1DB4BA" w14:textId="77777777" w:rsidR="00F23B4A" w:rsidRPr="00F73BCE" w:rsidRDefault="00F23B4A" w:rsidP="00852068">
            <w:pPr>
              <w:pStyle w:val="Texto"/>
              <w:ind w:firstLine="0"/>
              <w:rPr>
                <w:rFonts w:ascii="Console" w:eastAsiaTheme="minorEastAsia" w:hAnsi="Console"/>
              </w:rPr>
            </w:pPr>
            <w:r w:rsidRPr="00F73BCE">
              <w:rPr>
                <w:rFonts w:ascii="Console" w:eastAsiaTheme="minorEastAsia" w:hAnsi="Console"/>
              </w:rPr>
              <w:t>&gt; print(fc$extent(S_atributos))</w:t>
            </w:r>
          </w:p>
          <w:p w14:paraId="1DAB1804" w14:textId="77777777" w:rsidR="00F23B4A" w:rsidRPr="00F73BCE" w:rsidRDefault="00F23B4A" w:rsidP="00852068">
            <w:pPr>
              <w:pStyle w:val="Texto"/>
              <w:rPr>
                <w:rFonts w:ascii="Console" w:eastAsiaTheme="minorEastAsia" w:hAnsi="Console"/>
              </w:rPr>
            </w:pPr>
            <w:r w:rsidRPr="00F73BCE">
              <w:rPr>
                <w:rFonts w:ascii="Console" w:eastAsiaTheme="minorEastAsia" w:hAnsi="Console"/>
              </w:rPr>
              <w:t>{Delfín, Ballena}</w:t>
            </w:r>
          </w:p>
        </w:tc>
      </w:tr>
    </w:tbl>
    <w:p w14:paraId="706E612F" w14:textId="77777777" w:rsidR="00F23B4A" w:rsidRDefault="00F23B4A" w:rsidP="00F23B4A">
      <w:pPr>
        <w:rPr>
          <w:lang w:val="en-US"/>
        </w:rPr>
      </w:pPr>
    </w:p>
    <w:p w14:paraId="15C2D1C8" w14:textId="77777777" w:rsidR="002772AF" w:rsidRPr="007064CD" w:rsidRDefault="002772AF" w:rsidP="00B07277">
      <w:pPr>
        <w:rPr>
          <w:lang w:val="es-ES"/>
        </w:rPr>
      </w:pPr>
    </w:p>
    <w:p w14:paraId="3CB97548" w14:textId="77777777" w:rsidR="00353A7B" w:rsidRPr="006E21D4" w:rsidRDefault="00353A7B" w:rsidP="00353A7B">
      <w:pPr>
        <w:pStyle w:val="CaptuloNmero"/>
        <w:rPr>
          <w:lang w:val="es-ES"/>
        </w:rPr>
      </w:pPr>
      <w:r w:rsidRPr="006E21D4">
        <w:rPr>
          <w:lang w:val="es-ES"/>
        </w:rPr>
        <w:t xml:space="preserve"> </w:t>
      </w:r>
    </w:p>
    <w:p w14:paraId="5276B811" w14:textId="4D7D054E" w:rsidR="001F5FEA" w:rsidRPr="00C11E5E" w:rsidRDefault="00F10805" w:rsidP="00F92564">
      <w:pPr>
        <w:pStyle w:val="Captulo"/>
        <w:rPr>
          <w:lang w:val="es-ES"/>
        </w:rPr>
      </w:pPr>
      <w:bookmarkStart w:id="38" w:name="_Toc238541386"/>
      <w:r w:rsidRPr="00C11E5E">
        <w:rPr>
          <w:lang w:val="es-ES"/>
        </w:rPr>
        <w:t>Metodología</w:t>
      </w:r>
      <w:bookmarkEnd w:id="38"/>
    </w:p>
    <w:p w14:paraId="76ECCBC6" w14:textId="09CBD7FE" w:rsidR="00CD14EE" w:rsidRDefault="00CD14EE" w:rsidP="00D845FA">
      <w:pPr>
        <w:pStyle w:val="Texto"/>
        <w:rPr>
          <w:rFonts w:ascii="Times New Roman" w:hAnsi="Times New Roman"/>
        </w:rPr>
      </w:pPr>
      <w:r>
        <w:t xml:space="preserve">Para el </w:t>
      </w:r>
      <w:r w:rsidRPr="00D845FA">
        <w:t>desarrollo</w:t>
      </w:r>
      <w:r>
        <w:t xml:space="preserve"> de este trabajo se ha adoptado una metodología </w:t>
      </w:r>
      <w:r w:rsidRPr="00CD14EE">
        <w:rPr>
          <w:rStyle w:val="nfasis"/>
          <w:i w:val="0"/>
          <w:iCs w:val="0"/>
        </w:rPr>
        <w:t>Agile</w:t>
      </w:r>
      <w:r>
        <w:t xml:space="preserve">, basada en el desarrollo iterativo e incremental. Esta metodología plantea la división del trabajo en fases o </w:t>
      </w:r>
      <w:r w:rsidRPr="00CD14EE">
        <w:rPr>
          <w:rStyle w:val="nfasis"/>
          <w:i w:val="0"/>
          <w:iCs w:val="0"/>
        </w:rPr>
        <w:t>sprints</w:t>
      </w:r>
      <w:r>
        <w:t>, al término de cada una de las cuales se obtiene una parte funcional y evaluable del proyecto, lo que permite detectar y corregir errores de forma temprana, minimizando su propagación.</w:t>
      </w:r>
    </w:p>
    <w:p w14:paraId="75525CF8" w14:textId="55DC0384" w:rsidR="00CD14EE" w:rsidRDefault="00CD14EE" w:rsidP="00CD14EE">
      <w:pPr>
        <w:pStyle w:val="Texto"/>
      </w:pPr>
      <w:r>
        <w:t>A diferencia del Modelo en Cascada, que sigue un enfoque lineal y secuencial en el que cada fase (requisitos, diseño, implementación, pruebas y despliegue) debe completarse antes de iniciar la siguiente, la metodología Agile ofrece mayor flexibilidad ante el cambio. Aplicar un enfoque en cascada en este trabajo supondría una limitación significativa, dado que tanto los requisitos como los obstáculos técnicos pueden evolucionar a lo largo del proceso, lo que obligaría a rediseñar el proyecto desde el inicio ante cualquier modificación.</w:t>
      </w:r>
    </w:p>
    <w:p w14:paraId="75E148CB" w14:textId="2F7DF800" w:rsidR="00B748C7" w:rsidRPr="00B748C7" w:rsidRDefault="00B748C7" w:rsidP="00B748C7">
      <w:pPr>
        <w:pStyle w:val="Texto"/>
      </w:pPr>
      <w:r w:rsidRPr="00B748C7">
        <w:t>En la práctica, el proyecto se organizó en 5 iteraciones sucesivas, cada una de las cuales produjo una parte funcional del sistema y, en cada una, se repitió un ciclo reducido de análisis de requisitos, diseño, implementación, pruebas y documentación:</w:t>
      </w:r>
    </w:p>
    <w:p w14:paraId="5EB28FAD" w14:textId="571312CC" w:rsidR="00B748C7" w:rsidRPr="00B748C7" w:rsidRDefault="00B748C7" w:rsidP="00B748C7">
      <w:pPr>
        <w:pStyle w:val="Texto"/>
        <w:numPr>
          <w:ilvl w:val="0"/>
          <w:numId w:val="38"/>
        </w:numPr>
      </w:pPr>
      <w:r w:rsidRPr="00B748C7">
        <w:rPr>
          <w:b/>
          <w:bCs/>
        </w:rPr>
        <w:t>Núcleo simbólico.</w:t>
      </w:r>
      <w:r w:rsidRPr="00B748C7">
        <w:t xml:space="preserve"> Construcción del contexto formal a partir de los datos y del mecanismo de cierre lógico sobre la base de implicaciones, empleando el paquete fcaR. Al final de esta iteración el sistema ya era capaz de deducir de forma determinista, aunque todavía sin interfaz ni lenguaje natural.</w:t>
      </w:r>
    </w:p>
    <w:p w14:paraId="033ECA7A" w14:textId="058E3AE7" w:rsidR="00B748C7" w:rsidRPr="00B748C7" w:rsidRDefault="00B748C7" w:rsidP="00B748C7">
      <w:pPr>
        <w:pStyle w:val="Texto"/>
        <w:numPr>
          <w:ilvl w:val="0"/>
          <w:numId w:val="38"/>
        </w:numPr>
      </w:pPr>
      <w:r w:rsidRPr="00B748C7">
        <w:rPr>
          <w:b/>
          <w:bCs/>
        </w:rPr>
        <w:t>Integración del modelo de lenguaje.</w:t>
      </w:r>
      <w:r w:rsidRPr="00B748C7">
        <w:t xml:space="preserve"> Incorporación del modelo local mediante ellmer y Ollama para dos tareas acotadas: la extracción de tripletas a partir de texto y la redacción de la respuesta final, con su capa de verificación.</w:t>
      </w:r>
    </w:p>
    <w:p w14:paraId="1AEA49A5" w14:textId="093CBC1C" w:rsidR="00B748C7" w:rsidRPr="00B748C7" w:rsidRDefault="00B748C7" w:rsidP="00B748C7">
      <w:pPr>
        <w:pStyle w:val="Texto"/>
        <w:numPr>
          <w:ilvl w:val="0"/>
          <w:numId w:val="38"/>
        </w:numPr>
      </w:pPr>
      <w:r w:rsidRPr="00B748C7">
        <w:rPr>
          <w:b/>
          <w:bCs/>
        </w:rPr>
        <w:lastRenderedPageBreak/>
        <w:t>Recuperación sobre grafo (Graph-RAG).</w:t>
      </w:r>
      <w:r w:rsidRPr="00B748C7">
        <w:t xml:space="preserve"> Construcción del grafo de conocimiento y de la propagación de la relación de implicación, que complementa el razonamiento lógico con el conocimiento relacional de riesgo.</w:t>
      </w:r>
    </w:p>
    <w:p w14:paraId="2917EF93" w14:textId="60044EAC" w:rsidR="00B748C7" w:rsidRPr="00B748C7" w:rsidRDefault="00B748C7" w:rsidP="00B748C7">
      <w:pPr>
        <w:pStyle w:val="Texto"/>
        <w:numPr>
          <w:ilvl w:val="0"/>
          <w:numId w:val="38"/>
        </w:numPr>
      </w:pPr>
      <w:r w:rsidRPr="00B748C7">
        <w:rPr>
          <w:b/>
          <w:bCs/>
        </w:rPr>
        <w:t>Interfaz y explicabilidad.</w:t>
      </w:r>
      <w:r w:rsidRPr="00B748C7">
        <w:t xml:space="preserve"> Desarrollo de la aplicación en Shiny: carga de datos, chat, y las vistas de grafo, retículo y reglas, junto con la trazabilidad de cada respuesta.</w:t>
      </w:r>
    </w:p>
    <w:p w14:paraId="6874D752" w14:textId="048061DB" w:rsidR="00D85A5A" w:rsidRDefault="00B748C7" w:rsidP="00B748C7">
      <w:pPr>
        <w:pStyle w:val="Texto"/>
        <w:numPr>
          <w:ilvl w:val="0"/>
          <w:numId w:val="38"/>
        </w:numPr>
      </w:pPr>
      <w:r w:rsidRPr="00B748C7">
        <w:rPr>
          <w:b/>
          <w:bCs/>
        </w:rPr>
        <w:t>Evaluación y validación.</w:t>
      </w:r>
      <w:r w:rsidRPr="00B748C7">
        <w:t xml:space="preserve"> Diseño del protocolo de evaluación comparativa (ablación de arquitecturas) y análisis de resultados.</w:t>
      </w:r>
    </w:p>
    <w:p w14:paraId="6B90A702" w14:textId="77777777" w:rsidR="00B748C7" w:rsidRDefault="00B748C7" w:rsidP="00B748C7">
      <w:pPr>
        <w:pStyle w:val="Texto"/>
        <w:ind w:left="720" w:firstLine="0"/>
      </w:pPr>
    </w:p>
    <w:p w14:paraId="61D8CB27" w14:textId="328D37ED" w:rsidR="00D85A5A" w:rsidRDefault="00D85A5A" w:rsidP="00D845FA">
      <w:pPr>
        <w:pStyle w:val="Estilo2"/>
        <w:rPr>
          <w:lang w:val="es-ES"/>
        </w:rPr>
      </w:pPr>
      <w:bookmarkStart w:id="39" w:name="_Toc238541387"/>
      <w:r w:rsidRPr="002A0D0C">
        <w:rPr>
          <w:lang w:val="es-ES"/>
        </w:rPr>
        <w:t>Requisitos</w:t>
      </w:r>
      <w:r w:rsidR="00163C37" w:rsidRPr="002A0D0C">
        <w:rPr>
          <w:lang w:val="es-ES"/>
        </w:rPr>
        <w:t xml:space="preserve"> del sistema</w:t>
      </w:r>
      <w:bookmarkEnd w:id="39"/>
    </w:p>
    <w:p w14:paraId="09BCD2D0" w14:textId="77777777" w:rsidR="007C53EF" w:rsidRPr="007C53EF" w:rsidRDefault="007C53EF" w:rsidP="007C53EF"/>
    <w:p w14:paraId="55F2D737" w14:textId="3CA3FD04" w:rsidR="00F92564" w:rsidRDefault="00163C37" w:rsidP="00163C37">
      <w:pPr>
        <w:pStyle w:val="Texto"/>
      </w:pPr>
      <w:r w:rsidRPr="00163C37">
        <w:t>Para garantizar el correcto funcionamiento de la arquitectura propuesta, se han establecido los siguientes requisitos funcionales y no funcionales</w:t>
      </w:r>
      <w:r w:rsidR="000D3A8D">
        <w:t>.</w:t>
      </w:r>
    </w:p>
    <w:p w14:paraId="76480B12" w14:textId="77777777" w:rsidR="002A0D0C" w:rsidRPr="002A0D0C" w:rsidRDefault="002A0D0C" w:rsidP="002A0D0C"/>
    <w:p w14:paraId="0E99B467" w14:textId="048485AE" w:rsidR="00D85A5A" w:rsidRPr="002A0D0C" w:rsidRDefault="00F92564" w:rsidP="002A0D0C">
      <w:pPr>
        <w:pStyle w:val="Estilo3"/>
      </w:pPr>
      <w:bookmarkStart w:id="40" w:name="_Toc238541388"/>
      <w:r w:rsidRPr="002A0D0C">
        <w:t>Requisitos Funcionales</w:t>
      </w:r>
      <w:bookmarkEnd w:id="40"/>
    </w:p>
    <w:p w14:paraId="5531D8B3" w14:textId="77777777" w:rsidR="00F10805" w:rsidRPr="002A0D0C" w:rsidRDefault="00F10805" w:rsidP="002A0D0C">
      <w:pPr>
        <w:rPr>
          <w:lang w:val="en-US"/>
        </w:rPr>
      </w:pPr>
    </w:p>
    <w:p w14:paraId="0D9ACD41" w14:textId="50133518" w:rsidR="00163C37" w:rsidRPr="00163C37" w:rsidRDefault="00163C37">
      <w:pPr>
        <w:pStyle w:val="Texto"/>
        <w:numPr>
          <w:ilvl w:val="0"/>
          <w:numId w:val="10"/>
        </w:numPr>
      </w:pPr>
      <w:r>
        <w:rPr>
          <w:b/>
          <w:bCs/>
        </w:rPr>
        <w:t xml:space="preserve">RF1. </w:t>
      </w:r>
      <w:r w:rsidRPr="00163C37">
        <w:rPr>
          <w:b/>
          <w:bCs/>
        </w:rPr>
        <w:t>Carga y procesamiento de documentos:</w:t>
      </w:r>
      <w:r w:rsidRPr="00163C37">
        <w:t xml:space="preserve"> El sistema debe permitir la subida de documentos, a partir de los cuales se extraerán los objetos, atributos y relaciones presentes en los textos.</w:t>
      </w:r>
    </w:p>
    <w:p w14:paraId="06C0DDA8" w14:textId="34AD1064" w:rsidR="00163C37" w:rsidRPr="00163C37" w:rsidRDefault="00163C37">
      <w:pPr>
        <w:pStyle w:val="Texto"/>
        <w:numPr>
          <w:ilvl w:val="0"/>
          <w:numId w:val="10"/>
        </w:numPr>
      </w:pPr>
      <w:r>
        <w:rPr>
          <w:b/>
          <w:bCs/>
        </w:rPr>
        <w:t xml:space="preserve">RF2. </w:t>
      </w:r>
      <w:r w:rsidRPr="00163C37">
        <w:rPr>
          <w:b/>
          <w:bCs/>
        </w:rPr>
        <w:t>Extracción de lógica matemática:</w:t>
      </w:r>
      <w:r w:rsidRPr="00163C37">
        <w:t xml:space="preserve"> El sistema debe utilizar el paquete fcaR para analizar los datos extraídos y calcular automáticamente las agrupaciones y las reglas matemáticas fijas.</w:t>
      </w:r>
    </w:p>
    <w:p w14:paraId="30041B7F" w14:textId="370AE6B1" w:rsidR="00163C37" w:rsidRPr="00163C37" w:rsidRDefault="00163C37">
      <w:pPr>
        <w:pStyle w:val="Texto"/>
        <w:numPr>
          <w:ilvl w:val="0"/>
          <w:numId w:val="10"/>
        </w:numPr>
      </w:pPr>
      <w:r>
        <w:rPr>
          <w:b/>
          <w:bCs/>
        </w:rPr>
        <w:t xml:space="preserve">RF3. </w:t>
      </w:r>
      <w:r w:rsidRPr="00163C37">
        <w:rPr>
          <w:b/>
          <w:bCs/>
        </w:rPr>
        <w:t>Interfaz de chat interactiva:</w:t>
      </w:r>
      <w:r w:rsidRPr="00163C37">
        <w:t xml:space="preserve"> Se debe proporcionar un espacio interactivo donde se puedan realizar consultas sobre los documentos utilizando lenguaje natural.</w:t>
      </w:r>
    </w:p>
    <w:p w14:paraId="289FAA16" w14:textId="063958E7" w:rsidR="00163C37" w:rsidRPr="00163C37" w:rsidRDefault="00163C37">
      <w:pPr>
        <w:pStyle w:val="Texto"/>
        <w:numPr>
          <w:ilvl w:val="0"/>
          <w:numId w:val="10"/>
        </w:numPr>
      </w:pPr>
      <w:r>
        <w:rPr>
          <w:b/>
          <w:bCs/>
        </w:rPr>
        <w:t xml:space="preserve">RF4. </w:t>
      </w:r>
      <w:r w:rsidR="003A6BF0">
        <w:rPr>
          <w:b/>
          <w:bCs/>
        </w:rPr>
        <w:t>Resolución guiada por la lógica</w:t>
      </w:r>
      <w:r w:rsidRPr="00163C37">
        <w:rPr>
          <w:b/>
          <w:bCs/>
        </w:rPr>
        <w:t>:</w:t>
      </w:r>
      <w:r w:rsidRPr="00163C37">
        <w:t xml:space="preserve"> </w:t>
      </w:r>
      <w:r w:rsidR="003A6BF0" w:rsidRPr="003A6BF0">
        <w:rPr>
          <w:lang w:val="es-ES_tradnl"/>
        </w:rPr>
        <w:t>Ante una consulta, el sistema debe resolverla mediante el razonamiento lógico del FCA y entregar al modelo de lenguaje el resultado ya deducido para que lo redacte, sin delegar en él la deducción.</w:t>
      </w:r>
    </w:p>
    <w:p w14:paraId="104CC465" w14:textId="6A24F142" w:rsidR="00163C37" w:rsidRPr="00163C37" w:rsidRDefault="00163C37">
      <w:pPr>
        <w:pStyle w:val="Texto"/>
        <w:numPr>
          <w:ilvl w:val="0"/>
          <w:numId w:val="10"/>
        </w:numPr>
      </w:pPr>
      <w:r>
        <w:rPr>
          <w:b/>
          <w:bCs/>
        </w:rPr>
        <w:t xml:space="preserve">RF5. </w:t>
      </w:r>
      <w:r w:rsidRPr="00163C37">
        <w:rPr>
          <w:b/>
          <w:bCs/>
        </w:rPr>
        <w:t xml:space="preserve">Validación de </w:t>
      </w:r>
      <w:r w:rsidR="003A6BF0">
        <w:rPr>
          <w:b/>
          <w:bCs/>
        </w:rPr>
        <w:t xml:space="preserve">la respuesta: </w:t>
      </w:r>
      <w:r w:rsidR="003A6BF0" w:rsidRPr="003A6BF0">
        <w:rPr>
          <w:lang w:val="es-ES_tradnl"/>
        </w:rPr>
        <w:t>Antes de mostrar la respuesta, el sistema debe comprobar que el texto redactado por el modelo no contradice el resultado deducido</w:t>
      </w:r>
      <w:r w:rsidR="003A6BF0">
        <w:rPr>
          <w:lang w:val="es-ES_tradnl"/>
        </w:rPr>
        <w:t xml:space="preserve"> y, </w:t>
      </w:r>
      <w:r w:rsidR="003A6BF0" w:rsidRPr="003A6BF0">
        <w:rPr>
          <w:lang w:val="es-ES_tradnl"/>
        </w:rPr>
        <w:t>en caso de discrepancia, debe sustituirlo por una redacción determinista.</w:t>
      </w:r>
    </w:p>
    <w:p w14:paraId="6C170538" w14:textId="01F545C7" w:rsidR="00163C37" w:rsidRDefault="00163C37">
      <w:pPr>
        <w:pStyle w:val="Texto"/>
        <w:numPr>
          <w:ilvl w:val="0"/>
          <w:numId w:val="10"/>
        </w:numPr>
      </w:pPr>
      <w:r>
        <w:rPr>
          <w:b/>
          <w:bCs/>
        </w:rPr>
        <w:t xml:space="preserve">RF6. </w:t>
      </w:r>
      <w:r w:rsidRPr="00163C37">
        <w:rPr>
          <w:b/>
          <w:bCs/>
        </w:rPr>
        <w:t>Visualización del razonamiento:</w:t>
      </w:r>
      <w:r w:rsidRPr="00163C37">
        <w:t xml:space="preserve"> Se deben generar gráficos interactivos mediante visNetwork para representar el camino lógico que ha seguido la IA para llegar a su conclusión.</w:t>
      </w:r>
    </w:p>
    <w:p w14:paraId="4376D4CC" w14:textId="77777777" w:rsidR="002A0D0C" w:rsidRPr="00163C37" w:rsidRDefault="002A0D0C" w:rsidP="002A0D0C">
      <w:pPr>
        <w:pStyle w:val="Texto"/>
        <w:ind w:left="360" w:firstLine="0"/>
      </w:pPr>
    </w:p>
    <w:p w14:paraId="69F029CE" w14:textId="7C9828BF" w:rsidR="002A0D0C" w:rsidRDefault="00163C37" w:rsidP="002A0D0C">
      <w:pPr>
        <w:pStyle w:val="Estilo3"/>
      </w:pPr>
      <w:bookmarkStart w:id="41" w:name="_Toc238541389"/>
      <w:r>
        <w:lastRenderedPageBreak/>
        <w:t>Requisitos No Funcionales</w:t>
      </w:r>
      <w:bookmarkEnd w:id="41"/>
    </w:p>
    <w:p w14:paraId="6E2CA6D0" w14:textId="6D429D66" w:rsidR="00163C37" w:rsidRPr="00163C37" w:rsidRDefault="00163C37" w:rsidP="00163C37">
      <w:pPr>
        <w:rPr>
          <w:lang w:val="en-US"/>
        </w:rPr>
      </w:pPr>
    </w:p>
    <w:p w14:paraId="1D4BFC72" w14:textId="1593198B" w:rsidR="00163C37" w:rsidRPr="00163C37" w:rsidRDefault="00163C37">
      <w:pPr>
        <w:pStyle w:val="Texto"/>
        <w:numPr>
          <w:ilvl w:val="0"/>
          <w:numId w:val="11"/>
        </w:numPr>
      </w:pPr>
      <w:r>
        <w:rPr>
          <w:b/>
          <w:bCs/>
        </w:rPr>
        <w:t xml:space="preserve">RNF1. </w:t>
      </w:r>
      <w:r w:rsidRPr="00163C37">
        <w:rPr>
          <w:b/>
          <w:bCs/>
        </w:rPr>
        <w:t>Privacidad total y seguridad:</w:t>
      </w:r>
      <w:r w:rsidRPr="00163C37">
        <w:rPr>
          <w:rStyle w:val="ng-star-inserted"/>
        </w:rPr>
        <w:t xml:space="preserve"> El sistema debe funcionar de manera completamente local utilizando la herramienta Ollama, sin enviar datos a servidores externos.</w:t>
      </w:r>
    </w:p>
    <w:p w14:paraId="07207650" w14:textId="6078BAFB" w:rsidR="00163C37" w:rsidRPr="00163C37" w:rsidRDefault="00163C37">
      <w:pPr>
        <w:pStyle w:val="Texto"/>
        <w:numPr>
          <w:ilvl w:val="0"/>
          <w:numId w:val="11"/>
        </w:numPr>
      </w:pPr>
      <w:r>
        <w:rPr>
          <w:b/>
          <w:bCs/>
        </w:rPr>
        <w:t xml:space="preserve">RNF2. </w:t>
      </w:r>
      <w:r w:rsidRPr="00163C37">
        <w:rPr>
          <w:b/>
          <w:bCs/>
        </w:rPr>
        <w:t>Fiabilidad y veracidad:</w:t>
      </w:r>
      <w:r w:rsidRPr="00163C37">
        <w:rPr>
          <w:rStyle w:val="ng-star-inserted"/>
        </w:rPr>
        <w:t xml:space="preserve"> Se debe garantizar que las respuestas generadas sean ciertas desde un punto de vista matemático, minimizando la probabilidad de alucinaciones.</w:t>
      </w:r>
    </w:p>
    <w:p w14:paraId="036786D3" w14:textId="253682A8" w:rsidR="00163C37" w:rsidRPr="00163C37" w:rsidRDefault="00163C37">
      <w:pPr>
        <w:pStyle w:val="Texto"/>
        <w:numPr>
          <w:ilvl w:val="0"/>
          <w:numId w:val="11"/>
        </w:numPr>
      </w:pPr>
      <w:r>
        <w:rPr>
          <w:b/>
          <w:bCs/>
        </w:rPr>
        <w:t xml:space="preserve">RNF3. </w:t>
      </w:r>
      <w:r w:rsidRPr="00163C37">
        <w:rPr>
          <w:b/>
          <w:bCs/>
        </w:rPr>
        <w:t>Trazabilidad y auditoría:</w:t>
      </w:r>
      <w:r w:rsidRPr="00163C37">
        <w:rPr>
          <w:rStyle w:val="ng-star-inserted"/>
        </w:rPr>
        <w:t xml:space="preserve"> Cada respuesta emitida por la IA debe ser transparente, permitiendo revisar los pasos exactos que tomó el sistema.</w:t>
      </w:r>
    </w:p>
    <w:p w14:paraId="35AC0320" w14:textId="0EA313F7" w:rsidR="00163C37" w:rsidRPr="00163C37" w:rsidRDefault="00163C37">
      <w:pPr>
        <w:pStyle w:val="Texto"/>
        <w:numPr>
          <w:ilvl w:val="0"/>
          <w:numId w:val="11"/>
        </w:numPr>
      </w:pPr>
      <w:r>
        <w:rPr>
          <w:b/>
          <w:bCs/>
        </w:rPr>
        <w:t xml:space="preserve">RNF4. </w:t>
      </w:r>
      <w:r w:rsidRPr="00163C37">
        <w:rPr>
          <w:b/>
          <w:bCs/>
        </w:rPr>
        <w:t>Fluidez y tiempo de respuesta:</w:t>
      </w:r>
      <w:r w:rsidRPr="00163C37">
        <w:rPr>
          <w:rStyle w:val="ng-star-inserted"/>
        </w:rPr>
        <w:t xml:space="preserve"> Se deben implementar procesos asíncronos en la interfaz Shiny para evitar que la aplicación se bloquee mientras el modelo de lenguaje procesa la respuesta.</w:t>
      </w:r>
    </w:p>
    <w:p w14:paraId="2300BE7D" w14:textId="785A8F56" w:rsidR="00163C37" w:rsidRDefault="00163C37">
      <w:pPr>
        <w:pStyle w:val="Texto"/>
        <w:numPr>
          <w:ilvl w:val="0"/>
          <w:numId w:val="11"/>
        </w:numPr>
        <w:rPr>
          <w:rStyle w:val="ng-star-inserted"/>
        </w:rPr>
      </w:pPr>
      <w:r>
        <w:rPr>
          <w:b/>
          <w:bCs/>
        </w:rPr>
        <w:t xml:space="preserve">RNF5. </w:t>
      </w:r>
      <w:r w:rsidRPr="00163C37">
        <w:rPr>
          <w:b/>
          <w:bCs/>
        </w:rPr>
        <w:t>Usabilidad:</w:t>
      </w:r>
      <w:r w:rsidRPr="00163C37">
        <w:rPr>
          <w:rStyle w:val="ng-star-inserted"/>
        </w:rPr>
        <w:t xml:space="preserve"> La aplicación debe presentar un diseño accesible, de modo que no se requieran conocimientos avanzados en programación o matemáticas para auditar las respuestas del modelo.</w:t>
      </w:r>
    </w:p>
    <w:p w14:paraId="73BC5C3C" w14:textId="77777777" w:rsidR="002A0D0C" w:rsidRPr="002A0D0C" w:rsidRDefault="002A0D0C" w:rsidP="002A0D0C"/>
    <w:p w14:paraId="63741B0D" w14:textId="0E1BE649" w:rsidR="00D6004B" w:rsidRDefault="00D6004B" w:rsidP="004A51FB">
      <w:pPr>
        <w:pStyle w:val="Estilo2"/>
        <w:rPr>
          <w:lang w:val="es-ES"/>
        </w:rPr>
      </w:pPr>
      <w:bookmarkStart w:id="42" w:name="_Toc238541390"/>
      <w:r w:rsidRPr="002A0D0C">
        <w:rPr>
          <w:lang w:val="es-ES"/>
        </w:rPr>
        <w:t>Diseño</w:t>
      </w:r>
      <w:bookmarkEnd w:id="42"/>
    </w:p>
    <w:p w14:paraId="7C2E2DDB" w14:textId="77777777" w:rsidR="002A0D0C" w:rsidRPr="002A0D0C" w:rsidRDefault="002A0D0C" w:rsidP="002A0D0C">
      <w:pPr>
        <w:rPr>
          <w:lang w:val="es-ES"/>
        </w:rPr>
      </w:pPr>
    </w:p>
    <w:p w14:paraId="22FD62B8" w14:textId="16A820E1" w:rsidR="00354A61" w:rsidRPr="00354A61" w:rsidRDefault="00354A61" w:rsidP="00354A61">
      <w:pPr>
        <w:pStyle w:val="Texto"/>
      </w:pPr>
      <w:r w:rsidRPr="00354A61">
        <w:t xml:space="preserve">Las herramientas que se han utilizado durante el transcurso del proyecto </w:t>
      </w:r>
      <w:r w:rsidR="00D25CEF">
        <w:t>serán definidas a continuación, donde</w:t>
      </w:r>
      <w:r w:rsidRPr="00354A61">
        <w:t xml:space="preserve"> el lenguaje de programación principal sería R, dado que constituye el núcleo del ecosistema del paquete matemático fcaR y facilita la orquestación de modelos de lenguaje mediante la librería ellmer. Además, el entorno interactivo se desarrollaría utilizando el marco de trabajo Shiny, pues proporciona la infraestructura necesaria para desplegar aplicaciones web directamente desde R.</w:t>
      </w:r>
    </w:p>
    <w:p w14:paraId="46CBA479" w14:textId="77777777" w:rsidR="00E11614" w:rsidRDefault="00354A61" w:rsidP="00354A61">
      <w:pPr>
        <w:pStyle w:val="Texto"/>
      </w:pPr>
      <w:r w:rsidRPr="00354A61">
        <w:t xml:space="preserve">En esta fase se definió, a nivel estético y funcional, cuáles serían los resultados esperados y la arquitectura visual del sistema. Para ello, se comenzó realizando varios bocetos o mockups de la aplicación utilizando herramientas de diseño vectorial colaborativo como Figma. A través de este proceso, se estructuró la interfaz en torno a los módulos críticos del sistema neuro-simbólico: un panel de ingesta de documentos, un entorno de chat conversacional y un área de explicabilidad visual. </w:t>
      </w:r>
    </w:p>
    <w:p w14:paraId="57EB7F30" w14:textId="77777777" w:rsidR="00E11614" w:rsidRDefault="00E11614" w:rsidP="00354A61">
      <w:pPr>
        <w:pStyle w:val="Texto"/>
      </w:pPr>
    </w:p>
    <w:p w14:paraId="10800D68" w14:textId="77777777" w:rsidR="00E11614" w:rsidRDefault="00E11614" w:rsidP="00354A61">
      <w:pPr>
        <w:pStyle w:val="Texto"/>
      </w:pPr>
    </w:p>
    <w:p w14:paraId="5BC8F372" w14:textId="77777777" w:rsidR="00E11614" w:rsidRDefault="00E11614" w:rsidP="00354A61">
      <w:pPr>
        <w:pStyle w:val="Texto"/>
      </w:pPr>
    </w:p>
    <w:p w14:paraId="21DE8352" w14:textId="77777777" w:rsidR="00E11614" w:rsidRDefault="00E11614" w:rsidP="00354A61">
      <w:pPr>
        <w:pStyle w:val="Texto"/>
      </w:pPr>
    </w:p>
    <w:p w14:paraId="4635AE94" w14:textId="77777777" w:rsidR="00E11614" w:rsidRDefault="00E11614" w:rsidP="00354A61">
      <w:pPr>
        <w:pStyle w:val="Texto"/>
      </w:pPr>
    </w:p>
    <w:p w14:paraId="3ED0A5FB" w14:textId="77777777" w:rsidR="00E11614" w:rsidRDefault="00E11614" w:rsidP="00354A61">
      <w:pPr>
        <w:pStyle w:val="Texto"/>
      </w:pPr>
    </w:p>
    <w:p w14:paraId="6DF7DF25" w14:textId="46768D60" w:rsidR="00E11614" w:rsidRDefault="00301D59" w:rsidP="00354A61">
      <w:pPr>
        <w:pStyle w:val="Texto"/>
      </w:pPr>
      <w:r>
        <w:rPr>
          <w:noProof/>
        </w:rPr>
        <w:lastRenderedPageBreak/>
        <mc:AlternateContent>
          <mc:Choice Requires="wps">
            <w:drawing>
              <wp:anchor distT="0" distB="0" distL="114300" distR="114300" simplePos="0" relativeHeight="251752448" behindDoc="1" locked="0" layoutInCell="1" allowOverlap="1" wp14:anchorId="4D1A7D2B" wp14:editId="47D4E76B">
                <wp:simplePos x="0" y="0"/>
                <wp:positionH relativeFrom="column">
                  <wp:posOffset>534670</wp:posOffset>
                </wp:positionH>
                <wp:positionV relativeFrom="paragraph">
                  <wp:posOffset>3154680</wp:posOffset>
                </wp:positionV>
                <wp:extent cx="4682490" cy="635"/>
                <wp:effectExtent l="0" t="0" r="0" b="0"/>
                <wp:wrapTight wrapText="bothSides">
                  <wp:wrapPolygon edited="0">
                    <wp:start x="0" y="0"/>
                    <wp:lineTo x="0" y="21600"/>
                    <wp:lineTo x="21600" y="21600"/>
                    <wp:lineTo x="21600" y="0"/>
                  </wp:wrapPolygon>
                </wp:wrapTight>
                <wp:docPr id="1706777476" name="Cuadro de texto 1"/>
                <wp:cNvGraphicFramePr/>
                <a:graphic xmlns:a="http://schemas.openxmlformats.org/drawingml/2006/main">
                  <a:graphicData uri="http://schemas.microsoft.com/office/word/2010/wordprocessingShape">
                    <wps:wsp>
                      <wps:cNvSpPr txBox="1"/>
                      <wps:spPr>
                        <a:xfrm>
                          <a:off x="0" y="0"/>
                          <a:ext cx="4682490" cy="635"/>
                        </a:xfrm>
                        <a:prstGeom prst="rect">
                          <a:avLst/>
                        </a:prstGeom>
                        <a:solidFill>
                          <a:prstClr val="white"/>
                        </a:solidFill>
                        <a:ln>
                          <a:noFill/>
                        </a:ln>
                      </wps:spPr>
                      <wps:txbx>
                        <w:txbxContent>
                          <w:p w14:paraId="2637D1C1" w14:textId="4CD5520B" w:rsidR="00301D59" w:rsidRPr="00301D59" w:rsidRDefault="00301D59" w:rsidP="00301D59">
                            <w:pPr>
                              <w:pStyle w:val="Descripcin"/>
                              <w:rPr>
                                <w:noProof/>
                                <w:sz w:val="24"/>
                                <w:szCs w:val="24"/>
                              </w:rPr>
                            </w:pPr>
                            <w:bookmarkStart w:id="43" w:name="_Toc238639129"/>
                            <w:r w:rsidRPr="00301D59">
                              <w:rPr>
                                <w:sz w:val="24"/>
                                <w:szCs w:val="24"/>
                              </w:rPr>
                              <w:t xml:space="preserve">Figura </w:t>
                            </w:r>
                            <w:r w:rsidRPr="00301D59">
                              <w:rPr>
                                <w:sz w:val="24"/>
                                <w:szCs w:val="24"/>
                              </w:rPr>
                              <w:fldChar w:fldCharType="begin"/>
                            </w:r>
                            <w:r w:rsidRPr="00301D59">
                              <w:rPr>
                                <w:sz w:val="24"/>
                                <w:szCs w:val="24"/>
                              </w:rPr>
                              <w:instrText xml:space="preserve"> SEQ Figura \* ARABIC </w:instrText>
                            </w:r>
                            <w:r w:rsidRPr="00301D59">
                              <w:rPr>
                                <w:sz w:val="24"/>
                                <w:szCs w:val="24"/>
                              </w:rPr>
                              <w:fldChar w:fldCharType="separate"/>
                            </w:r>
                            <w:r w:rsidR="0052251E">
                              <w:rPr>
                                <w:noProof/>
                                <w:sz w:val="24"/>
                                <w:szCs w:val="24"/>
                              </w:rPr>
                              <w:t>2</w:t>
                            </w:r>
                            <w:r w:rsidRPr="00301D59">
                              <w:rPr>
                                <w:sz w:val="24"/>
                                <w:szCs w:val="24"/>
                              </w:rPr>
                              <w:fldChar w:fldCharType="end"/>
                            </w:r>
                            <w:r w:rsidRPr="00301D59">
                              <w:rPr>
                                <w:sz w:val="24"/>
                                <w:szCs w:val="24"/>
                              </w:rPr>
                              <w:t xml:space="preserve"> Mockup inicial con Figma</w:t>
                            </w:r>
                            <w:bookmarkEnd w:id="4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D1A7D2B" id="_x0000_s1027" type="#_x0000_t202" style="position:absolute;left:0;text-align:left;margin-left:42.1pt;margin-top:248.4pt;width:368.7pt;height:.05pt;z-index:-251564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" stroked="f">
                <v:textbox style="mso-fit-shape-to-text:t" inset="0,0,0,0">
                  <w:txbxContent>
                    <w:p w14:paraId="2637D1C1" w14:textId="4CD5520B" w:rsidR="00301D59" w:rsidRPr="00301D59" w:rsidRDefault="00301D59" w:rsidP="00301D59">
                      <w:pPr>
                        <w:pStyle w:val="Descripcin"/>
                        <w:rPr>
                          <w:noProof/>
                          <w:sz w:val="24"/>
                          <w:szCs w:val="24"/>
                        </w:rPr>
                      </w:pPr>
                      <w:bookmarkStart w:id="44" w:name="_Toc238639129"/>
                      <w:r w:rsidRPr="00301D59">
                        <w:rPr>
                          <w:sz w:val="24"/>
                          <w:szCs w:val="24"/>
                        </w:rPr>
                        <w:t xml:space="preserve">Figura </w:t>
                      </w:r>
                      <w:r w:rsidRPr="00301D59">
                        <w:rPr>
                          <w:sz w:val="24"/>
                          <w:szCs w:val="24"/>
                        </w:rPr>
                        <w:fldChar w:fldCharType="begin"/>
                      </w:r>
                      <w:r w:rsidRPr="00301D59">
                        <w:rPr>
                          <w:sz w:val="24"/>
                          <w:szCs w:val="24"/>
                        </w:rPr>
                        <w:instrText xml:space="preserve"> SEQ Figura \* ARABIC </w:instrText>
                      </w:r>
                      <w:r w:rsidRPr="00301D59">
                        <w:rPr>
                          <w:sz w:val="24"/>
                          <w:szCs w:val="24"/>
                        </w:rPr>
                        <w:fldChar w:fldCharType="separate"/>
                      </w:r>
                      <w:r w:rsidR="0052251E">
                        <w:rPr>
                          <w:noProof/>
                          <w:sz w:val="24"/>
                          <w:szCs w:val="24"/>
                        </w:rPr>
                        <w:t>2</w:t>
                      </w:r>
                      <w:r w:rsidRPr="00301D59">
                        <w:rPr>
                          <w:sz w:val="24"/>
                          <w:szCs w:val="24"/>
                        </w:rPr>
                        <w:fldChar w:fldCharType="end"/>
                      </w:r>
                      <w:r w:rsidRPr="00301D59">
                        <w:rPr>
                          <w:sz w:val="24"/>
                          <w:szCs w:val="24"/>
                        </w:rPr>
                        <w:t xml:space="preserve"> Mockup inicial con Figma</w:t>
                      </w:r>
                      <w:bookmarkEnd w:id="44"/>
                    </w:p>
                  </w:txbxContent>
                </v:textbox>
                <w10:wrap type="tight"/>
              </v:shape>
            </w:pict>
          </mc:Fallback>
        </mc:AlternateContent>
      </w:r>
      <w:r w:rsidR="00E11614" w:rsidRPr="00E11614">
        <w:rPr>
          <w:noProof/>
        </w:rPr>
        <w:drawing>
          <wp:anchor distT="0" distB="0" distL="114300" distR="114300" simplePos="0" relativeHeight="251743232" behindDoc="1" locked="0" layoutInCell="1" allowOverlap="1" wp14:anchorId="34F808BB" wp14:editId="3BEF908A">
            <wp:simplePos x="0" y="0"/>
            <wp:positionH relativeFrom="margin">
              <wp:align>center</wp:align>
            </wp:positionH>
            <wp:positionV relativeFrom="paragraph">
              <wp:posOffset>0</wp:posOffset>
            </wp:positionV>
            <wp:extent cx="4682490" cy="3097530"/>
            <wp:effectExtent l="0" t="0" r="3810" b="7620"/>
            <wp:wrapTight wrapText="bothSides">
              <wp:wrapPolygon edited="0">
                <wp:start x="0" y="0"/>
                <wp:lineTo x="0" y="21520"/>
                <wp:lineTo x="21530" y="21520"/>
                <wp:lineTo x="21530" y="0"/>
                <wp:lineTo x="0" y="0"/>
              </wp:wrapPolygon>
            </wp:wrapTight>
            <wp:docPr id="19567350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735001" name=""/>
                    <pic:cNvPicPr/>
                  </pic:nvPicPr>
                  <pic:blipFill>
                    <a:blip r:embed="rId26">
                      <a:extLst>
                        <a:ext uri="{28A0092B-C50C-407E-A947-70E740481C1C}">
                          <a14:useLocalDpi xmlns:a14="http://schemas.microsoft.com/office/drawing/2010/main" val="0"/>
                        </a:ext>
                      </a:extLst>
                    </a:blip>
                    <a:stretch>
                      <a:fillRect/>
                    </a:stretch>
                  </pic:blipFill>
                  <pic:spPr>
                    <a:xfrm>
                      <a:off x="0" y="0"/>
                      <a:ext cx="4682490" cy="3097530"/>
                    </a:xfrm>
                    <a:prstGeom prst="rect">
                      <a:avLst/>
                    </a:prstGeom>
                  </pic:spPr>
                </pic:pic>
              </a:graphicData>
            </a:graphic>
            <wp14:sizeRelH relativeFrom="margin">
              <wp14:pctWidth>0</wp14:pctWidth>
            </wp14:sizeRelH>
            <wp14:sizeRelV relativeFrom="margin">
              <wp14:pctHeight>0</wp14:pctHeight>
            </wp14:sizeRelV>
          </wp:anchor>
        </w:drawing>
      </w:r>
    </w:p>
    <w:p w14:paraId="69AE22B8" w14:textId="77777777" w:rsidR="00E11614" w:rsidRDefault="00E11614" w:rsidP="00354A61">
      <w:pPr>
        <w:pStyle w:val="Texto"/>
      </w:pPr>
    </w:p>
    <w:p w14:paraId="659BD517" w14:textId="77777777" w:rsidR="00E11614" w:rsidRDefault="00E11614" w:rsidP="00354A61">
      <w:pPr>
        <w:pStyle w:val="Texto"/>
      </w:pPr>
    </w:p>
    <w:p w14:paraId="1C0DEFE1" w14:textId="77777777" w:rsidR="00E11614" w:rsidRDefault="00E11614" w:rsidP="00354A61">
      <w:pPr>
        <w:pStyle w:val="Texto"/>
      </w:pPr>
    </w:p>
    <w:p w14:paraId="01B024B7" w14:textId="77777777" w:rsidR="00E11614" w:rsidRDefault="00E11614" w:rsidP="00354A61">
      <w:pPr>
        <w:pStyle w:val="Texto"/>
      </w:pPr>
    </w:p>
    <w:p w14:paraId="26C3753E" w14:textId="77777777" w:rsidR="00E11614" w:rsidRDefault="00E11614" w:rsidP="00354A61">
      <w:pPr>
        <w:pStyle w:val="Texto"/>
      </w:pPr>
    </w:p>
    <w:p w14:paraId="3EC6A6F7" w14:textId="77777777" w:rsidR="00E11614" w:rsidRDefault="00E11614" w:rsidP="00354A61">
      <w:pPr>
        <w:pStyle w:val="Texto"/>
      </w:pPr>
    </w:p>
    <w:p w14:paraId="2F73C904" w14:textId="77777777" w:rsidR="00E11614" w:rsidRDefault="00E11614" w:rsidP="00354A61">
      <w:pPr>
        <w:pStyle w:val="Texto"/>
      </w:pPr>
    </w:p>
    <w:p w14:paraId="1EA051DB" w14:textId="77777777" w:rsidR="00E11614" w:rsidRDefault="00E11614" w:rsidP="00354A61">
      <w:pPr>
        <w:pStyle w:val="Texto"/>
      </w:pPr>
    </w:p>
    <w:p w14:paraId="16C229C0" w14:textId="77777777" w:rsidR="00E11614" w:rsidRDefault="00E11614" w:rsidP="00354A61">
      <w:pPr>
        <w:pStyle w:val="Texto"/>
      </w:pPr>
    </w:p>
    <w:p w14:paraId="6F74A17F" w14:textId="77777777" w:rsidR="00E11614" w:rsidRDefault="00E11614" w:rsidP="00354A61">
      <w:pPr>
        <w:pStyle w:val="Texto"/>
      </w:pPr>
    </w:p>
    <w:p w14:paraId="7333EE29" w14:textId="736E5ADD" w:rsidR="00E11614" w:rsidRDefault="00E11614" w:rsidP="00354A61">
      <w:pPr>
        <w:pStyle w:val="Texto"/>
      </w:pPr>
    </w:p>
    <w:p w14:paraId="7E9DD148" w14:textId="77777777" w:rsidR="00E11614" w:rsidRDefault="00E11614" w:rsidP="00354A61">
      <w:pPr>
        <w:pStyle w:val="Texto"/>
      </w:pPr>
    </w:p>
    <w:p w14:paraId="2D49EC18" w14:textId="77777777" w:rsidR="00E11614" w:rsidRDefault="00E11614" w:rsidP="00354A61">
      <w:pPr>
        <w:pStyle w:val="Texto"/>
      </w:pPr>
    </w:p>
    <w:p w14:paraId="6DC0FA2B" w14:textId="66001C48" w:rsidR="00354A61" w:rsidRDefault="00354A61" w:rsidP="00354A61">
      <w:pPr>
        <w:pStyle w:val="Texto"/>
      </w:pPr>
      <w:r w:rsidRPr="00354A61">
        <w:t>Esto se realizó para prever cuáles iban a ser las funcionalidades disponibles y cómo se iban a distribuir en la pantalla sin sobrecargar al usuario.</w:t>
      </w:r>
    </w:p>
    <w:p w14:paraId="1F4A2ED9" w14:textId="5B3F7811" w:rsidR="00354A61" w:rsidRDefault="00354A61" w:rsidP="00354A61">
      <w:pPr>
        <w:pStyle w:val="Texto"/>
      </w:pPr>
      <w:r w:rsidRPr="00354A61">
        <w:t>Además, otro paso fundamental en esta fase fue la elaboración de diagramas UML para visualizar la arquitectura del software.</w:t>
      </w:r>
    </w:p>
    <w:p w14:paraId="7F402424" w14:textId="77777777" w:rsidR="002A0D0C" w:rsidRPr="002A0D0C" w:rsidRDefault="002A0D0C" w:rsidP="002A0D0C"/>
    <w:p w14:paraId="7BF3EB9B" w14:textId="2FD66750" w:rsidR="00354A61" w:rsidRDefault="00354A61" w:rsidP="002A0D0C">
      <w:pPr>
        <w:pStyle w:val="Estilo3"/>
      </w:pPr>
      <w:bookmarkStart w:id="45" w:name="_Toc238541391"/>
      <w:r w:rsidRPr="00D25CEF">
        <w:t>Casos de uso</w:t>
      </w:r>
      <w:bookmarkEnd w:id="45"/>
    </w:p>
    <w:p w14:paraId="4C108CC4" w14:textId="77777777" w:rsidR="002A0D0C" w:rsidRPr="002A0D0C" w:rsidRDefault="002A0D0C" w:rsidP="002A0D0C"/>
    <w:p w14:paraId="705AF8F2" w14:textId="6D535757" w:rsidR="009A5FD0" w:rsidRDefault="00354A61" w:rsidP="00354A61">
      <w:pPr>
        <w:pStyle w:val="Texto"/>
      </w:pPr>
      <w:r w:rsidRPr="00354A61">
        <w:t xml:space="preserve">Un caso de uso constituye una representación gráfica de los requisitos funcionales, permitiendo observar cómo interactúa el usuario final con el sistema propuesto. </w:t>
      </w:r>
    </w:p>
    <w:p w14:paraId="345A3F3C" w14:textId="4C2F7A0A" w:rsidR="009A5FD0" w:rsidRDefault="00301D59" w:rsidP="00354A61">
      <w:pPr>
        <w:pStyle w:val="Texto"/>
      </w:pPr>
      <w:r>
        <w:rPr>
          <w:noProof/>
        </w:rPr>
        <w:lastRenderedPageBreak/>
        <mc:AlternateContent>
          <mc:Choice Requires="wps">
            <w:drawing>
              <wp:anchor distT="0" distB="0" distL="114300" distR="114300" simplePos="0" relativeHeight="251754496" behindDoc="0" locked="0" layoutInCell="1" allowOverlap="1" wp14:anchorId="5469B237" wp14:editId="66C59290">
                <wp:simplePos x="0" y="0"/>
                <wp:positionH relativeFrom="column">
                  <wp:posOffset>457835</wp:posOffset>
                </wp:positionH>
                <wp:positionV relativeFrom="paragraph">
                  <wp:posOffset>2981960</wp:posOffset>
                </wp:positionV>
                <wp:extent cx="5059680" cy="635"/>
                <wp:effectExtent l="0" t="0" r="0" b="0"/>
                <wp:wrapSquare wrapText="bothSides"/>
                <wp:docPr id="224293731" name="Cuadro de texto 1"/>
                <wp:cNvGraphicFramePr/>
                <a:graphic xmlns:a="http://schemas.openxmlformats.org/drawingml/2006/main">
                  <a:graphicData uri="http://schemas.microsoft.com/office/word/2010/wordprocessingShape">
                    <wps:wsp>
                      <wps:cNvSpPr txBox="1"/>
                      <wps:spPr>
                        <a:xfrm>
                          <a:off x="0" y="0"/>
                          <a:ext cx="5059680" cy="635"/>
                        </a:xfrm>
                        <a:prstGeom prst="rect">
                          <a:avLst/>
                        </a:prstGeom>
                        <a:solidFill>
                          <a:prstClr val="white"/>
                        </a:solidFill>
                        <a:ln>
                          <a:noFill/>
                        </a:ln>
                      </wps:spPr>
                      <wps:txbx>
                        <w:txbxContent>
                          <w:p w14:paraId="15DCA194" w14:textId="3CE99448" w:rsidR="00301D59" w:rsidRPr="00301D59" w:rsidRDefault="00301D59" w:rsidP="00301D59">
                            <w:pPr>
                              <w:pStyle w:val="Descripcin"/>
                              <w:rPr>
                                <w:noProof/>
                                <w:sz w:val="24"/>
                                <w:szCs w:val="24"/>
                              </w:rPr>
                            </w:pPr>
                            <w:bookmarkStart w:id="46" w:name="_Toc238639130"/>
                            <w:r w:rsidRPr="00301D59">
                              <w:rPr>
                                <w:sz w:val="24"/>
                                <w:szCs w:val="24"/>
                              </w:rPr>
                              <w:t xml:space="preserve">Figura </w:t>
                            </w:r>
                            <w:r w:rsidRPr="00301D59">
                              <w:rPr>
                                <w:sz w:val="24"/>
                                <w:szCs w:val="24"/>
                              </w:rPr>
                              <w:fldChar w:fldCharType="begin"/>
                            </w:r>
                            <w:r w:rsidRPr="00301D59">
                              <w:rPr>
                                <w:sz w:val="24"/>
                                <w:szCs w:val="24"/>
                              </w:rPr>
                              <w:instrText xml:space="preserve"> SEQ Figura \* ARABIC </w:instrText>
                            </w:r>
                            <w:r w:rsidRPr="00301D59">
                              <w:rPr>
                                <w:sz w:val="24"/>
                                <w:szCs w:val="24"/>
                              </w:rPr>
                              <w:fldChar w:fldCharType="separate"/>
                            </w:r>
                            <w:r w:rsidR="0052251E">
                              <w:rPr>
                                <w:noProof/>
                                <w:sz w:val="24"/>
                                <w:szCs w:val="24"/>
                              </w:rPr>
                              <w:t>3</w:t>
                            </w:r>
                            <w:r w:rsidRPr="00301D59">
                              <w:rPr>
                                <w:sz w:val="24"/>
                                <w:szCs w:val="24"/>
                              </w:rPr>
                              <w:fldChar w:fldCharType="end"/>
                            </w:r>
                            <w:r w:rsidRPr="00301D59">
                              <w:rPr>
                                <w:sz w:val="24"/>
                                <w:szCs w:val="24"/>
                              </w:rPr>
                              <w:t xml:space="preserve"> Diagrama UML</w:t>
                            </w:r>
                            <w:bookmarkEnd w:id="4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469B237" id="_x0000_s1028" type="#_x0000_t202" style="position:absolute;left:0;text-align:left;margin-left:36.05pt;margin-top:234.8pt;width:398.4pt;height:.05pt;z-index:251754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" stroked="f">
                <v:textbox style="mso-fit-shape-to-text:t" inset="0,0,0,0">
                  <w:txbxContent>
                    <w:p w14:paraId="15DCA194" w14:textId="3CE99448" w:rsidR="00301D59" w:rsidRPr="00301D59" w:rsidRDefault="00301D59" w:rsidP="00301D59">
                      <w:pPr>
                        <w:pStyle w:val="Descripcin"/>
                        <w:rPr>
                          <w:noProof/>
                          <w:sz w:val="24"/>
                          <w:szCs w:val="24"/>
                        </w:rPr>
                      </w:pPr>
                      <w:bookmarkStart w:id="47" w:name="_Toc238639130"/>
                      <w:r w:rsidRPr="00301D59">
                        <w:rPr>
                          <w:sz w:val="24"/>
                          <w:szCs w:val="24"/>
                        </w:rPr>
                        <w:t xml:space="preserve">Figura </w:t>
                      </w:r>
                      <w:r w:rsidRPr="00301D59">
                        <w:rPr>
                          <w:sz w:val="24"/>
                          <w:szCs w:val="24"/>
                        </w:rPr>
                        <w:fldChar w:fldCharType="begin"/>
                      </w:r>
                      <w:r w:rsidRPr="00301D59">
                        <w:rPr>
                          <w:sz w:val="24"/>
                          <w:szCs w:val="24"/>
                        </w:rPr>
                        <w:instrText xml:space="preserve"> SEQ Figura \* ARABIC </w:instrText>
                      </w:r>
                      <w:r w:rsidRPr="00301D59">
                        <w:rPr>
                          <w:sz w:val="24"/>
                          <w:szCs w:val="24"/>
                        </w:rPr>
                        <w:fldChar w:fldCharType="separate"/>
                      </w:r>
                      <w:r w:rsidR="0052251E">
                        <w:rPr>
                          <w:noProof/>
                          <w:sz w:val="24"/>
                          <w:szCs w:val="24"/>
                        </w:rPr>
                        <w:t>3</w:t>
                      </w:r>
                      <w:r w:rsidRPr="00301D59">
                        <w:rPr>
                          <w:sz w:val="24"/>
                          <w:szCs w:val="24"/>
                        </w:rPr>
                        <w:fldChar w:fldCharType="end"/>
                      </w:r>
                      <w:r w:rsidRPr="00301D59">
                        <w:rPr>
                          <w:sz w:val="24"/>
                          <w:szCs w:val="24"/>
                        </w:rPr>
                        <w:t xml:space="preserve"> Diagrama UML</w:t>
                      </w:r>
                      <w:bookmarkEnd w:id="47"/>
                    </w:p>
                  </w:txbxContent>
                </v:textbox>
                <w10:wrap type="square"/>
              </v:shape>
            </w:pict>
          </mc:Fallback>
        </mc:AlternateContent>
      </w:r>
      <w:r w:rsidR="009A5FD0" w:rsidRPr="009A5FD0">
        <w:rPr>
          <w:noProof/>
        </w:rPr>
        <w:drawing>
          <wp:anchor distT="0" distB="0" distL="114300" distR="114300" simplePos="0" relativeHeight="251667456" behindDoc="0" locked="0" layoutInCell="1" allowOverlap="1" wp14:anchorId="424CA63F" wp14:editId="56998930">
            <wp:simplePos x="0" y="0"/>
            <wp:positionH relativeFrom="column">
              <wp:posOffset>457901</wp:posOffset>
            </wp:positionH>
            <wp:positionV relativeFrom="paragraph">
              <wp:posOffset>176530</wp:posOffset>
            </wp:positionV>
            <wp:extent cx="5059680" cy="2748661"/>
            <wp:effectExtent l="0" t="0" r="7620" b="0"/>
            <wp:wrapSquare wrapText="bothSides"/>
            <wp:docPr id="12013778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377873" name=""/>
                    <pic:cNvPicPr/>
                  </pic:nvPicPr>
                  <pic:blipFill>
                    <a:blip r:embed="rId27">
                      <a:extLst>
                        <a:ext uri="{28A0092B-C50C-407E-A947-70E740481C1C}">
                          <a14:useLocalDpi xmlns:a14="http://schemas.microsoft.com/office/drawing/2010/main" val="0"/>
                        </a:ext>
                      </a:extLst>
                    </a:blip>
                    <a:stretch>
                      <a:fillRect/>
                    </a:stretch>
                  </pic:blipFill>
                  <pic:spPr>
                    <a:xfrm>
                      <a:off x="0" y="0"/>
                      <a:ext cx="5059680" cy="2748661"/>
                    </a:xfrm>
                    <a:prstGeom prst="rect">
                      <a:avLst/>
                    </a:prstGeom>
                  </pic:spPr>
                </pic:pic>
              </a:graphicData>
            </a:graphic>
            <wp14:sizeRelH relativeFrom="margin">
              <wp14:pctWidth>0</wp14:pctWidth>
            </wp14:sizeRelH>
            <wp14:sizeRelV relativeFrom="margin">
              <wp14:pctHeight>0</wp14:pctHeight>
            </wp14:sizeRelV>
          </wp:anchor>
        </w:drawing>
      </w:r>
    </w:p>
    <w:p w14:paraId="57A2A307" w14:textId="44AE69D3" w:rsidR="00354A61" w:rsidRPr="00354A61" w:rsidRDefault="00354A61" w:rsidP="00354A61">
      <w:pPr>
        <w:pStyle w:val="Texto"/>
      </w:pPr>
      <w:r w:rsidRPr="00354A61">
        <w:t xml:space="preserve">En el contexto de la arquitectura </w:t>
      </w:r>
      <w:r w:rsidR="00C11E5E" w:rsidRPr="00C11E5E">
        <w:rPr>
          <w:lang w:val="es-ES_tradnl"/>
        </w:rPr>
        <w:t>Graph-RAG + FCA</w:t>
      </w:r>
      <w:r w:rsidR="00C11E5E">
        <w:rPr>
          <w:lang w:val="es-ES_tradnl"/>
        </w:rPr>
        <w:t xml:space="preserve"> </w:t>
      </w:r>
      <w:r w:rsidRPr="00354A61">
        <w:t>desarrollada, el flujo de trabajo principal del usuario se articula en los siguientes pasos:</w:t>
      </w:r>
    </w:p>
    <w:p w14:paraId="30A56C3A" w14:textId="38EC0DB5" w:rsidR="00D25CEF" w:rsidRPr="007C53EF" w:rsidRDefault="00354A61">
      <w:pPr>
        <w:pStyle w:val="Texto"/>
        <w:numPr>
          <w:ilvl w:val="0"/>
          <w:numId w:val="10"/>
        </w:numPr>
      </w:pPr>
      <w:r w:rsidRPr="007C53EF">
        <w:rPr>
          <w:b/>
          <w:bCs/>
        </w:rPr>
        <w:t>Carga y procesamiento de contexto:</w:t>
      </w:r>
      <w:r w:rsidRPr="007C53EF">
        <w:t xml:space="preserve"> Una vez proporcionados, el sistema procesa la información en segundo plano, extrayendo las entidades y delegando en fcaR el cálculo del retículo de conceptos y la base de implicaciones lógicas.</w:t>
      </w:r>
    </w:p>
    <w:p w14:paraId="6CCE5EBF" w14:textId="07F72C12" w:rsidR="00D25CEF" w:rsidRPr="007C53EF" w:rsidRDefault="00354A61">
      <w:pPr>
        <w:pStyle w:val="Texto"/>
        <w:numPr>
          <w:ilvl w:val="0"/>
          <w:numId w:val="10"/>
        </w:numPr>
      </w:pPr>
      <w:r w:rsidRPr="007C53EF">
        <w:rPr>
          <w:b/>
          <w:bCs/>
        </w:rPr>
        <w:t>Interacción conversacional (Chat):</w:t>
      </w:r>
      <w:r w:rsidRPr="007C53EF">
        <w:t xml:space="preserve"> Una vez formalizado el contexto, el usuario puede introducir consultas en lenguaje natural</w:t>
      </w:r>
      <w:r w:rsidR="00801B33" w:rsidRPr="007C53EF">
        <w:t xml:space="preserve">, que </w:t>
      </w:r>
      <w:r w:rsidRPr="007C53EF">
        <w:t>desencadena el proceso de recuperación, donde el sistema inyecta las reglas matemáticas en el prompt y se comunica con el Modelo de Lenguaje para generar una respuesta.</w:t>
      </w:r>
    </w:p>
    <w:p w14:paraId="00AED4EA" w14:textId="095EF790" w:rsidR="00D25CEF" w:rsidRPr="007C53EF" w:rsidRDefault="00354A61">
      <w:pPr>
        <w:pStyle w:val="Texto"/>
        <w:numPr>
          <w:ilvl w:val="0"/>
          <w:numId w:val="10"/>
        </w:numPr>
      </w:pPr>
      <w:r w:rsidRPr="007C53EF">
        <w:rPr>
          <w:b/>
          <w:bCs/>
        </w:rPr>
        <w:t>Auditoría y Explicabilidad Visual:</w:t>
      </w:r>
      <w:r w:rsidRPr="007C53EF">
        <w:t xml:space="preserve"> Tras recibir la respuesta del asistente, el usuario puede navegar a una pestaña dedicada a la visualización. En ella, se renderiza de forma interactiva el Diagrama de Hasse, permitiendo al usuario </w:t>
      </w:r>
      <w:r w:rsidR="00D25CEF" w:rsidRPr="007C53EF">
        <w:t>ver la ruta que</w:t>
      </w:r>
      <w:r w:rsidRPr="007C53EF">
        <w:t xml:space="preserve"> el sistema ha seguido para alcanzar su conclusión.</w:t>
      </w:r>
    </w:p>
    <w:p w14:paraId="3A74A389" w14:textId="7FD81222" w:rsidR="00D6004B" w:rsidRPr="002A0D0C" w:rsidRDefault="00354A61">
      <w:pPr>
        <w:pStyle w:val="Texto"/>
        <w:numPr>
          <w:ilvl w:val="0"/>
          <w:numId w:val="10"/>
        </w:numPr>
      </w:pPr>
      <w:r w:rsidRPr="00B17AB7">
        <w:rPr>
          <w:b/>
          <w:bCs/>
        </w:rPr>
        <w:t>Exportación de resultados:</w:t>
      </w:r>
      <w:r w:rsidRPr="007C53EF">
        <w:t xml:space="preserve"> Por último, </w:t>
      </w:r>
      <w:r w:rsidR="00B17AB7" w:rsidRPr="00B17AB7">
        <w:rPr>
          <w:lang w:val="es-ES_tradnl"/>
        </w:rPr>
        <w:t xml:space="preserve">la aplicación ofrece funcionalidades de descarga en dos puntos del flujo. Durante la ingesta, permite exportar en formato CSV las tripletas de conocimiento extraídas del documento. En la pestaña de Evaluación, permite descargar un informe de resultados en HTML </w:t>
      </w:r>
      <w:r w:rsidR="00B17AB7">
        <w:rPr>
          <w:lang w:val="es-ES_tradnl"/>
        </w:rPr>
        <w:t>(</w:t>
      </w:r>
      <w:r w:rsidR="00B17AB7" w:rsidRPr="00B17AB7">
        <w:rPr>
          <w:lang w:val="es-ES_tradnl"/>
        </w:rPr>
        <w:t xml:space="preserve">que incluye el resumen por </w:t>
      </w:r>
      <w:r w:rsidR="000B7717">
        <w:rPr>
          <w:lang w:val="es-ES_tradnl"/>
        </w:rPr>
        <w:t>enfoque</w:t>
      </w:r>
      <w:r w:rsidR="00B17AB7" w:rsidRPr="00B17AB7">
        <w:rPr>
          <w:lang w:val="es-ES_tradnl"/>
        </w:rPr>
        <w:t>, las gráficas comparativas y el detalle por pregunta</w:t>
      </w:r>
      <w:r w:rsidR="00B17AB7">
        <w:rPr>
          <w:lang w:val="es-ES_tradnl"/>
        </w:rPr>
        <w:t>)</w:t>
      </w:r>
      <w:r w:rsidR="00B17AB7" w:rsidRPr="00B17AB7">
        <w:rPr>
          <w:lang w:val="es-ES_tradnl"/>
        </w:rPr>
        <w:t xml:space="preserve"> junto con los datos en bruto en CSV, de modo que las métricas y la comparativa entre arquitecturas pueden analizarse posteriormente sin necesidad de reprocesar los documentos.</w:t>
      </w:r>
    </w:p>
    <w:p w14:paraId="0875F748" w14:textId="221CDA4A" w:rsidR="00D6004B" w:rsidRDefault="00D6004B" w:rsidP="004A51FB">
      <w:pPr>
        <w:pStyle w:val="Estilo2"/>
      </w:pPr>
      <w:bookmarkStart w:id="48" w:name="_Toc238541392"/>
      <w:r>
        <w:lastRenderedPageBreak/>
        <w:t>Implementación</w:t>
      </w:r>
      <w:bookmarkEnd w:id="48"/>
    </w:p>
    <w:p w14:paraId="4D622115" w14:textId="77777777" w:rsidR="002A0D0C" w:rsidRPr="002A0D0C" w:rsidRDefault="002A0D0C" w:rsidP="002A0D0C"/>
    <w:p w14:paraId="608D6D8E" w14:textId="77777777" w:rsidR="00692158" w:rsidRPr="00692158" w:rsidRDefault="00692158" w:rsidP="00692158">
      <w:pPr>
        <w:pStyle w:val="Texto"/>
        <w:ind w:firstLine="720"/>
      </w:pPr>
      <w:r w:rsidRPr="00692158">
        <w:t>La implementación se abordó de forma incremental, siguiendo las cinco iteraciones descritas al inicio del capítulo. En lugar de programar el sistema completo de una vez, se fue construyendo funcionalidad a funcionalidad, intercalando fases de programación, prueba y revisión, y teniendo en cuenta las dependencias entre módulos: por ejemplo, el motor simbólico y la recuperación sobre grafo se implementaron y validaron antes que la interfaz, puesto que esta consume sus resultados.</w:t>
      </w:r>
    </w:p>
    <w:p w14:paraId="2CB0BAA7" w14:textId="306C8F32" w:rsidR="00692158" w:rsidRPr="00692158" w:rsidRDefault="00692158" w:rsidP="00692158">
      <w:pPr>
        <w:pStyle w:val="Texto"/>
        <w:ind w:firstLine="720"/>
      </w:pPr>
      <w:r w:rsidRPr="00692158">
        <w:t>Cada módulo se desarrolló como una pieza independiente con una responsabilidad única</w:t>
      </w:r>
      <w:r>
        <w:t>,</w:t>
      </w:r>
      <w:r w:rsidRPr="00692158">
        <w:t xml:space="preserve"> lo que permitió probarlos por separado y sustituirlos o corregirlos sin afectar al resto. A medida que se integraban, se realizaban pruebas funcionales del flujo completo y pruebas de robustez ante entradas problemáticas (consultas con erratas, atributos inexistentes, documentos sin conocimiento extraíble), corrigiendo los fallos de forma temprana.</w:t>
      </w:r>
    </w:p>
    <w:p w14:paraId="12F558E2" w14:textId="4FBE41F0" w:rsidR="00692158" w:rsidRPr="00692158" w:rsidRDefault="00692158" w:rsidP="00692158">
      <w:pPr>
        <w:pStyle w:val="Texto"/>
        <w:ind w:firstLine="720"/>
      </w:pPr>
      <w:r w:rsidRPr="00692158">
        <w:t xml:space="preserve">Un aspecto relevante de la implementación fue la ejecución asíncrona del modelo de lenguaje: dado que se ejecuta en local y su respuesta tarda, la generación se realiza en un proceso en segundo plano para que la interfaz no se bloquee, mostrando de inmediato la parte determinista del razonamiento y añadiendo la redacción cuando el modelo termina. </w:t>
      </w:r>
    </w:p>
    <w:p w14:paraId="3046EC50" w14:textId="77777777" w:rsidR="002A0D0C" w:rsidRPr="00C11E5E" w:rsidRDefault="002A0D0C" w:rsidP="002A0D0C">
      <w:pPr>
        <w:rPr>
          <w:lang w:val="es-ES"/>
        </w:rPr>
      </w:pPr>
    </w:p>
    <w:p w14:paraId="3A5C18AB" w14:textId="37029F1F" w:rsidR="00D6004B" w:rsidRDefault="00D6004B" w:rsidP="004A51FB">
      <w:pPr>
        <w:pStyle w:val="Estilo2"/>
      </w:pPr>
      <w:bookmarkStart w:id="49" w:name="_Toc238541393"/>
      <w:r>
        <w:t>Documentación</w:t>
      </w:r>
      <w:bookmarkEnd w:id="49"/>
    </w:p>
    <w:p w14:paraId="7BD8CE98" w14:textId="77777777" w:rsidR="002A0D0C" w:rsidRPr="002A0D0C" w:rsidRDefault="002A0D0C" w:rsidP="002A0D0C"/>
    <w:p w14:paraId="4E37889F" w14:textId="3D721F81" w:rsidR="00FE682F" w:rsidRPr="00C11E5E" w:rsidRDefault="00354A61" w:rsidP="002A0D0C">
      <w:pPr>
        <w:pStyle w:val="Texto"/>
        <w:ind w:firstLine="720"/>
      </w:pPr>
      <w:r w:rsidRPr="00C11E5E">
        <w:t xml:space="preserve">A lo largo de la realización del </w:t>
      </w:r>
      <w:r w:rsidR="000D3A8D" w:rsidRPr="00C11E5E">
        <w:t>p</w:t>
      </w:r>
      <w:r w:rsidRPr="00C11E5E">
        <w:t>royecto, se ha ido documentando los cambios realizados de manera incremental</w:t>
      </w:r>
      <w:r w:rsidR="000D3A8D" w:rsidRPr="00C11E5E">
        <w:t>.</w:t>
      </w:r>
    </w:p>
    <w:p w14:paraId="41986CBA" w14:textId="77777777" w:rsidR="0006714F" w:rsidRPr="00C11E5E" w:rsidRDefault="0006714F" w:rsidP="000D3A8D">
      <w:pPr>
        <w:pStyle w:val="Texto"/>
        <w:ind w:firstLine="0"/>
      </w:pPr>
    </w:p>
    <w:p w14:paraId="17770AE8" w14:textId="77777777" w:rsidR="004A51FB" w:rsidRPr="00C11E5E" w:rsidRDefault="004A51FB" w:rsidP="000D3A8D">
      <w:pPr>
        <w:pStyle w:val="Texto"/>
        <w:ind w:firstLine="0"/>
      </w:pPr>
    </w:p>
    <w:p w14:paraId="22B4F893" w14:textId="77777777" w:rsidR="0006714F" w:rsidRPr="00C11E5E" w:rsidRDefault="0006714F" w:rsidP="000D3A8D">
      <w:pPr>
        <w:pStyle w:val="Texto"/>
        <w:ind w:firstLine="0"/>
      </w:pPr>
    </w:p>
    <w:p w14:paraId="5099A88C" w14:textId="77777777" w:rsidR="000D3A8D" w:rsidRDefault="000D3A8D" w:rsidP="000D3A8D">
      <w:pPr>
        <w:pStyle w:val="Texto"/>
        <w:ind w:firstLine="0"/>
      </w:pPr>
    </w:p>
    <w:p w14:paraId="4B1420E3" w14:textId="77777777" w:rsidR="00692158" w:rsidRDefault="00692158" w:rsidP="000D3A8D">
      <w:pPr>
        <w:pStyle w:val="Texto"/>
        <w:ind w:firstLine="0"/>
      </w:pPr>
    </w:p>
    <w:p w14:paraId="08942D79" w14:textId="77777777" w:rsidR="000D621F" w:rsidRDefault="000D621F" w:rsidP="002A0D0C">
      <w:pPr>
        <w:pStyle w:val="Texto"/>
        <w:ind w:firstLine="720"/>
      </w:pPr>
    </w:p>
    <w:p w14:paraId="51C98A44" w14:textId="77777777" w:rsidR="002772AF" w:rsidRPr="00D6004B" w:rsidRDefault="002772AF" w:rsidP="002A0D0C">
      <w:pPr>
        <w:pStyle w:val="Texto"/>
        <w:ind w:firstLine="720"/>
      </w:pPr>
    </w:p>
    <w:p w14:paraId="6163251D" w14:textId="77777777" w:rsidR="00F10805" w:rsidRPr="009F1A6A" w:rsidRDefault="00F10805" w:rsidP="006C0DF7">
      <w:pPr>
        <w:pStyle w:val="CaptuloNmero"/>
        <w:rPr>
          <w:lang w:val="es-ES"/>
        </w:rPr>
      </w:pPr>
    </w:p>
    <w:p w14:paraId="183A8483" w14:textId="48787D49" w:rsidR="00F10805" w:rsidRPr="009F1A6A" w:rsidRDefault="00C66D7D" w:rsidP="00455F05">
      <w:pPr>
        <w:pStyle w:val="Captulo"/>
        <w:ind w:left="2552"/>
        <w:rPr>
          <w:lang w:val="es-ES"/>
        </w:rPr>
      </w:pPr>
      <w:r w:rsidRPr="009F1A6A">
        <w:rPr>
          <w:lang w:val="es-ES"/>
        </w:rPr>
        <w:t xml:space="preserve"> </w:t>
      </w:r>
      <w:bookmarkStart w:id="50" w:name="_Toc238541394"/>
      <w:r w:rsidR="00455F05" w:rsidRPr="009F1A6A">
        <w:rPr>
          <w:lang w:val="es-ES"/>
        </w:rPr>
        <w:t>FCA en Graph-RAG</w:t>
      </w:r>
      <w:bookmarkEnd w:id="50"/>
    </w:p>
    <w:p w14:paraId="71845191" w14:textId="77777777" w:rsidR="00F10805" w:rsidRPr="009F1A6A" w:rsidRDefault="00F10805" w:rsidP="006C0DF7">
      <w:pPr>
        <w:rPr>
          <w:lang w:val="es-ES"/>
        </w:rPr>
      </w:pPr>
    </w:p>
    <w:p w14:paraId="01D9A489" w14:textId="77777777" w:rsidR="00F10805" w:rsidRPr="009F1A6A" w:rsidRDefault="00F10805" w:rsidP="006C0DF7">
      <w:pPr>
        <w:rPr>
          <w:lang w:val="es-ES"/>
        </w:rPr>
      </w:pPr>
    </w:p>
    <w:p w14:paraId="4E7B4D97" w14:textId="3050DAF0" w:rsidR="00453BB2" w:rsidRPr="00453BB2" w:rsidRDefault="00453BB2" w:rsidP="00453BB2">
      <w:pPr>
        <w:pStyle w:val="Texto"/>
      </w:pPr>
      <w:r w:rsidRPr="00453BB2">
        <w:t xml:space="preserve">La combinación del </w:t>
      </w:r>
      <w:r w:rsidR="00BC293C">
        <w:t>FCA</w:t>
      </w:r>
      <w:r w:rsidRPr="00453BB2">
        <w:t xml:space="preserve"> con una arquitectura Graph-RAG da lugar al motor de inferencia neuro-simbólico que constituye el núcleo de este </w:t>
      </w:r>
      <w:r w:rsidR="000C08D7" w:rsidRPr="00453BB2">
        <w:t>trabajo</w:t>
      </w:r>
      <w:r w:rsidR="000C08D7">
        <w:t>.</w:t>
      </w:r>
      <w:r w:rsidRPr="00453BB2">
        <w:t xml:space="preserve"> </w:t>
      </w:r>
      <w:r w:rsidR="00875001">
        <w:t>En este capítulo</w:t>
      </w:r>
      <w:r w:rsidRPr="00453BB2">
        <w:t xml:space="preserve"> se describe qué papel desempeña realmente el modelo de lenguaje, cómo el FCA aporta la autoridad lógica que garantiza la corrección, y de qué manera el grafo recupera el conocimiento que el contexto formal, por sí solo, no es capaz de capturar. El objetivo es que toda respuesta del sistema sea, a la vez, correcta por construcción y explicable paso a paso.</w:t>
      </w:r>
    </w:p>
    <w:p w14:paraId="6B5C7CFC" w14:textId="35DC66DC" w:rsidR="00453BB2" w:rsidRPr="00453BB2" w:rsidRDefault="00453BB2" w:rsidP="00453BB2">
      <w:pPr>
        <w:pStyle w:val="Estilo2"/>
        <w:rPr>
          <w:lang w:val="en-US"/>
        </w:rPr>
      </w:pPr>
      <w:bookmarkStart w:id="51" w:name="_Toc238541395"/>
      <w:r w:rsidRPr="00453BB2">
        <w:rPr>
          <w:lang w:val="en-US"/>
        </w:rPr>
        <w:t>Síntesis neuro-simbólica</w:t>
      </w:r>
      <w:bookmarkEnd w:id="51"/>
    </w:p>
    <w:p w14:paraId="5633B54C" w14:textId="77777777" w:rsidR="00453BB2" w:rsidRPr="00453BB2" w:rsidRDefault="00453BB2" w:rsidP="00453BB2">
      <w:pPr>
        <w:pStyle w:val="Texto"/>
      </w:pPr>
      <w:r w:rsidRPr="00453BB2">
        <w:t xml:space="preserve">La arquitectura se fundamenta en la Teoría del Proceso Dual (Kahneman, 2011), que distingue dos modos de cognición complementarios: un </w:t>
      </w:r>
      <w:r w:rsidRPr="00C152A5">
        <w:rPr>
          <w:b/>
          <w:bCs/>
        </w:rPr>
        <w:t>Sistema 1</w:t>
      </w:r>
      <w:r w:rsidRPr="00453BB2">
        <w:t xml:space="preserve">, rápido, asociativo e intuitivo, y un </w:t>
      </w:r>
      <w:r w:rsidRPr="00C152A5">
        <w:rPr>
          <w:b/>
          <w:bCs/>
        </w:rPr>
        <w:t>Sistema 2</w:t>
      </w:r>
      <w:r w:rsidRPr="00453BB2">
        <w:t>, lento, deliberado y analítico. Trasladada a la inteligencia artificial, esta distinción permite asignar a cada tecnología el papel para el que resulta más apropiada.</w:t>
      </w:r>
    </w:p>
    <w:p w14:paraId="18BF183A" w14:textId="6642319E" w:rsidR="00453BB2" w:rsidRPr="00453BB2" w:rsidRDefault="00453BB2" w:rsidP="00453BB2">
      <w:pPr>
        <w:pStyle w:val="Texto"/>
      </w:pPr>
      <w:r w:rsidRPr="00453BB2">
        <w:t>En el sistema propuesto, el Sistema 1 lo desempeña el LLM, que aporta comprensión del lenguaje natural y reconocimiento de patrones, pero cuyo funcionamiento probabilístico lo hace propenso a la invención de información. El Sistema 2 lo desempeña el FCA, que aporta un razonamiento deductivo y determinista a partir de las reglas absolutas extraídas de los datos: la base de implicaciones de Duquenne-Guigues. Entre ambos se sitúa la capa de recuperación Graph-RAG, encargada de aportar al razonamiento el conocimiento entidad-entidad estructurado que el contexto formal no representa de manera directa.</w:t>
      </w:r>
    </w:p>
    <w:p w14:paraId="761126F5" w14:textId="6FC7961B" w:rsidR="00453BB2" w:rsidRPr="00453BB2" w:rsidRDefault="00453BB2" w:rsidP="00453BB2">
      <w:pPr>
        <w:pStyle w:val="Texto"/>
      </w:pPr>
      <w:r w:rsidRPr="00453BB2">
        <w:lastRenderedPageBreak/>
        <w:t>La clave de la integración es la subordinación del Sistema 1 al Sistema 2. El</w:t>
      </w:r>
      <w:r w:rsidR="00875001">
        <w:t xml:space="preserve"> </w:t>
      </w:r>
      <w:r w:rsidRPr="00453BB2">
        <w:t>conocimiento que se entrega al usuario procede siempre del cierre lógico calculado por el FCA sobre la base de implicaciones, de modo que ninguna afirmación que llegue a la respuesta final puede contradecir las reglas del dominio. De esta forma, la naturaleza estocástica del LLM queda acotada por una capa de verificación matemática, y su capacidad generativa se limita a expresar en lenguaje fluido un resultado que ya ha sido deducido de manera fiable.</w:t>
      </w:r>
    </w:p>
    <w:p w14:paraId="0B10868F" w14:textId="2218E4B6" w:rsidR="00453BB2" w:rsidRPr="00453BB2" w:rsidRDefault="00453BB2" w:rsidP="00453BB2">
      <w:pPr>
        <w:pStyle w:val="Estilo2"/>
        <w:rPr>
          <w:lang w:val="es-ES"/>
        </w:rPr>
      </w:pPr>
      <w:bookmarkStart w:id="52" w:name="_Toc238541396"/>
      <w:r w:rsidRPr="00453BB2">
        <w:rPr>
          <w:lang w:val="es-ES"/>
        </w:rPr>
        <w:t>El LLM como extractor y redactor</w:t>
      </w:r>
      <w:bookmarkEnd w:id="52"/>
    </w:p>
    <w:p w14:paraId="1406D1AD" w14:textId="62928E86" w:rsidR="00453BB2" w:rsidRPr="00453BB2" w:rsidRDefault="00453BB2" w:rsidP="00453BB2">
      <w:pPr>
        <w:pStyle w:val="Texto"/>
      </w:pPr>
      <w:r w:rsidRPr="00453BB2">
        <w:t>Para que el motor lógico pueda ejercer su función, el rol del modelo de lenguaje dentro de la arquitectura queda deliberadamente acotado. El LLM interviene únicamente en tres tareas</w:t>
      </w:r>
      <w:r w:rsidR="00C152A5">
        <w:t xml:space="preserve"> </w:t>
      </w:r>
      <w:r w:rsidRPr="00453BB2">
        <w:t>delimitadas, y en ninguna de ellas razona sobre la veracidad de los datos.</w:t>
      </w:r>
    </w:p>
    <w:p w14:paraId="64A69663" w14:textId="3F7E9403" w:rsidR="00453BB2" w:rsidRPr="00453BB2" w:rsidRDefault="00453BB2" w:rsidP="00453BB2">
      <w:pPr>
        <w:pStyle w:val="Texto"/>
      </w:pPr>
      <w:r w:rsidRPr="00453BB2">
        <w:t xml:space="preserve">La primera es la </w:t>
      </w:r>
      <w:r w:rsidRPr="00C152A5">
        <w:rPr>
          <w:b/>
          <w:bCs/>
          <w:i/>
          <w:iCs/>
        </w:rPr>
        <w:t>extracción de conocimiento</w:t>
      </w:r>
      <w:r w:rsidRPr="00453BB2">
        <w:t xml:space="preserve"> durante la ingesta de documentos. El modelo actúa como extractor de entidades y relaciones </w:t>
      </w:r>
      <w:r w:rsidRPr="00C152A5">
        <w:rPr>
          <w:b/>
          <w:bCs/>
        </w:rPr>
        <w:t>(NER+RE)</w:t>
      </w:r>
      <w:r w:rsidRPr="00453BB2">
        <w:t xml:space="preserve">, procesando el texto en lenguaje natural y convirtiéndolo en tripletas de la forma </w:t>
      </w:r>
      <w:r w:rsidRPr="00C152A5">
        <w:rPr>
          <w:b/>
          <w:bCs/>
          <w:i/>
          <w:iCs/>
        </w:rPr>
        <w:t>sujeto</w:t>
      </w:r>
      <w:r w:rsidR="00875001">
        <w:rPr>
          <w:b/>
          <w:bCs/>
          <w:i/>
          <w:iCs/>
        </w:rPr>
        <w:t>-</w:t>
      </w:r>
      <w:r w:rsidRPr="00C152A5">
        <w:rPr>
          <w:b/>
          <w:bCs/>
          <w:i/>
          <w:iCs/>
        </w:rPr>
        <w:t>relación</w:t>
      </w:r>
      <w:r w:rsidR="00875001">
        <w:rPr>
          <w:b/>
          <w:bCs/>
          <w:i/>
          <w:iCs/>
        </w:rPr>
        <w:t>-</w:t>
      </w:r>
      <w:r w:rsidRPr="00C152A5">
        <w:rPr>
          <w:b/>
          <w:bCs/>
          <w:i/>
          <w:iCs/>
        </w:rPr>
        <w:t>objeto</w:t>
      </w:r>
      <w:r w:rsidRPr="00453BB2">
        <w:t>. Este proceso de autoformalización es el único punto en el que el LLM contribuye a construir la representación del dominio, y su salida se valida y normaliza antes de integrarse en el contexto formal.</w:t>
      </w:r>
    </w:p>
    <w:p w14:paraId="65E44B2C" w14:textId="12C51E2A" w:rsidR="00453BB2" w:rsidRPr="00453BB2" w:rsidRDefault="00453BB2" w:rsidP="00453BB2">
      <w:pPr>
        <w:pStyle w:val="Texto"/>
      </w:pPr>
      <w:r w:rsidRPr="00453BB2">
        <w:t xml:space="preserve">La segunda es la </w:t>
      </w:r>
      <w:r w:rsidRPr="00C152A5">
        <w:rPr>
          <w:b/>
          <w:bCs/>
          <w:i/>
          <w:iCs/>
        </w:rPr>
        <w:t>interpretación de la consulta</w:t>
      </w:r>
      <w:r w:rsidRPr="00453BB2">
        <w:t xml:space="preserve">. </w:t>
      </w:r>
      <w:r w:rsidR="00C152A5">
        <w:t>Asimismo, e</w:t>
      </w:r>
      <w:r w:rsidRPr="00453BB2">
        <w:t xml:space="preserve">sta interpretación se realiza, de forma prioritaria, mediante una capa determinista de procesamiento del lenguaje: un enrutador semántico que identifica en la pregunta los sujetos y atributos pertenecientes al vocabulario del </w:t>
      </w:r>
      <w:r w:rsidR="000C08D7" w:rsidRPr="00453BB2">
        <w:t>dominio</w:t>
      </w:r>
      <w:r w:rsidRPr="00453BB2">
        <w:t xml:space="preserve"> reconoce la intención (consulta de un hecho, listado, filtro inverso o hipótesis) y detecta la categoría solicitada. El </w:t>
      </w:r>
      <w:r w:rsidR="00C152A5">
        <w:t>LLM</w:t>
      </w:r>
      <w:r w:rsidRPr="00453BB2">
        <w:t xml:space="preserve"> interviene aquí solo como mecanismo de respaldo, cuando la capa determinista no logra resolver la entrada por la presencia de erratas o sinónimos, mapeando entonces la consulta al vocabulario reconocido. La construcción del contexto formal y la interpretación de las consultas son, por tanto, procesos deterministas; el LLM no sustituye a la lógica en ninguno de ellos.</w:t>
      </w:r>
    </w:p>
    <w:p w14:paraId="0224D6D1" w14:textId="77777777" w:rsidR="00453BB2" w:rsidRPr="00453BB2" w:rsidRDefault="00453BB2" w:rsidP="00453BB2">
      <w:pPr>
        <w:pStyle w:val="Texto"/>
      </w:pPr>
      <w:r w:rsidRPr="00453BB2">
        <w:t xml:space="preserve">La tercera es la </w:t>
      </w:r>
      <w:r w:rsidRPr="00C152A5">
        <w:rPr>
          <w:b/>
          <w:bCs/>
          <w:i/>
          <w:iCs/>
        </w:rPr>
        <w:t>redacción de la respuesta</w:t>
      </w:r>
      <w:r w:rsidRPr="00453BB2">
        <w:t>. Una vez que el motor simbólico ha deducido el resultado, el modelo retoma su capacidad generativa para sintetizar una respuesta natural y coherente. En esta fase su libertad está estrictamente restringida al conjunto de atributos deducido: la generación se ancla al veredicto lógico y, como se detalla en la sección siguiente, se verifica antes de mostrarse al usuario.</w:t>
      </w:r>
    </w:p>
    <w:p w14:paraId="5A51BEC1" w14:textId="254F9064" w:rsidR="00453BB2" w:rsidRPr="00453BB2" w:rsidRDefault="00453BB2" w:rsidP="00453BB2">
      <w:pPr>
        <w:pStyle w:val="Estilo2"/>
        <w:rPr>
          <w:lang w:val="es-ES"/>
        </w:rPr>
      </w:pPr>
      <w:bookmarkStart w:id="53" w:name="_Toc238541397"/>
      <w:r w:rsidRPr="00453BB2">
        <w:rPr>
          <w:lang w:val="es-ES"/>
        </w:rPr>
        <w:t>El FCA como autoridad lógica</w:t>
      </w:r>
      <w:bookmarkEnd w:id="53"/>
    </w:p>
    <w:p w14:paraId="0D0FE01D" w14:textId="77777777" w:rsidR="00453BB2" w:rsidRPr="00453BB2" w:rsidRDefault="00453BB2" w:rsidP="00453BB2">
      <w:pPr>
        <w:pStyle w:val="Texto"/>
      </w:pPr>
      <w:r w:rsidRPr="00453BB2">
        <w:t xml:space="preserve">El componente que garantiza la corrección del sistema es la base de implicaciones de Duquenne-Guigues, que constituye el conjunto mínimo de reglas lógicas que se cumplen para todos los objetos del contexto formal y que, por tanto, representan verdades inmutables del dominio. Sobre esta base, </w:t>
      </w:r>
      <w:r w:rsidRPr="00453BB2">
        <w:lastRenderedPageBreak/>
        <w:t>el razonamiento se realiza mediante cierre lógico (encadenamiento hacia delante): partiendo del conjunto de atributos de la consulta, se aplican de forma iterativa todas las implicaciones cuya premisa se cumple, incorporando sus consecuentes, hasta alcanzar un punto fijo en el que no es posible deducir ningún atributo nuevo. El resultado es un conjunto cerrado, lógicamente completo y libre de contradicciones.</w:t>
      </w:r>
    </w:p>
    <w:p w14:paraId="35157587" w14:textId="25928956" w:rsidR="00453BB2" w:rsidRPr="00453BB2" w:rsidRDefault="00453BB2" w:rsidP="00453BB2">
      <w:pPr>
        <w:pStyle w:val="Texto"/>
      </w:pPr>
      <w:r w:rsidRPr="00453BB2">
        <w:t>Este razonamiento se complementa con la capa de recuperación Graph</w:t>
      </w:r>
      <w:r w:rsidR="001A7313">
        <w:t>-</w:t>
      </w:r>
      <w:r w:rsidRPr="00453BB2">
        <w:t xml:space="preserve">RAG, que aporta el conocimiento entidad-entidad que el contexto formal no captura por co-ocurrencia. Dicho conocimiento se modela como relaciones tipadas en un grafo dirigido, pero solo una de esas relaciones, la relación </w:t>
      </w:r>
      <w:r w:rsidR="00C152A5">
        <w:t>“</w:t>
      </w:r>
      <w:r w:rsidRPr="00C152A5">
        <w:rPr>
          <w:b/>
          <w:bCs/>
        </w:rPr>
        <w:t>implica</w:t>
      </w:r>
      <w:r w:rsidR="00C152A5">
        <w:rPr>
          <w:b/>
          <w:bCs/>
        </w:rPr>
        <w:t>”</w:t>
      </w:r>
      <w:r w:rsidRPr="00453BB2">
        <w:t>, propaga estado hacia el sujeto de la consulta. Se trata de una decisión de diseño deliberada: propagar otras relaciones (como contraindicado_con, trata o pertenece_a) introduciría en la respuesta atributos que no son ciertos para el sujeto, reintroduciendo precisamente el tipo de error que el sistema pretende evitar. Restringir la propagación a la relación implica mantiene la garantía de que todo atributo recuperado por el grafo es lógicamente atribuible al sujeto.</w:t>
      </w:r>
    </w:p>
    <w:p w14:paraId="134A9057" w14:textId="77777777" w:rsidR="00453BB2" w:rsidRPr="00453BB2" w:rsidRDefault="00453BB2" w:rsidP="00453BB2">
      <w:pPr>
        <w:pStyle w:val="Texto"/>
      </w:pPr>
      <w:r w:rsidRPr="00453BB2">
        <w:t>La autoridad lógica del FCA se ejerce en dos momentos:</w:t>
      </w:r>
    </w:p>
    <w:p w14:paraId="2E901A58" w14:textId="77777777" w:rsidR="00453BB2" w:rsidRPr="00C152A5" w:rsidRDefault="00453BB2">
      <w:pPr>
        <w:pStyle w:val="Texto"/>
        <w:numPr>
          <w:ilvl w:val="0"/>
          <w:numId w:val="12"/>
        </w:numPr>
        <w:rPr>
          <w:b/>
          <w:bCs/>
        </w:rPr>
      </w:pPr>
      <w:r w:rsidRPr="00453BB2">
        <w:rPr>
          <w:b/>
          <w:bCs/>
        </w:rPr>
        <w:t>Anclaje previo a la generación.</w:t>
      </w:r>
      <w:r w:rsidRPr="00C152A5">
        <w:rPr>
          <w:b/>
          <w:bCs/>
        </w:rPr>
        <w:t xml:space="preserve"> </w:t>
      </w:r>
      <w:r w:rsidRPr="00C152A5">
        <w:t>Antes de que el modelo de lenguaje redacte, el sistema calcula el cierre lógico de la consulta e incorpora el conocimiento recuperado por el grafo. El modelo no recibe la pregunta en abierto, sino un veredicto ya deducido; su tarea se reduce a expresarlo, no a resolverlo.</w:t>
      </w:r>
    </w:p>
    <w:p w14:paraId="694F7968" w14:textId="77777777" w:rsidR="00453BB2" w:rsidRPr="00C152A5" w:rsidRDefault="00453BB2">
      <w:pPr>
        <w:pStyle w:val="Texto"/>
        <w:numPr>
          <w:ilvl w:val="0"/>
          <w:numId w:val="12"/>
        </w:numPr>
        <w:rPr>
          <w:b/>
          <w:bCs/>
        </w:rPr>
      </w:pPr>
      <w:r w:rsidRPr="00453BB2">
        <w:rPr>
          <w:b/>
          <w:bCs/>
        </w:rPr>
        <w:t>Verificación posterior.</w:t>
      </w:r>
      <w:r w:rsidRPr="00C152A5">
        <w:rPr>
          <w:b/>
          <w:bCs/>
        </w:rPr>
        <w:t xml:space="preserve"> </w:t>
      </w:r>
      <w:r w:rsidRPr="00C152A5">
        <w:t>La redacción producida por el modelo se contrasta contra ese veredicto determinista. Si el texto generado añade atributos no deducidos, niega algo que sí se deduce o contradice el resultado, la desviación se detecta y la redacción se sustituye por una versión determinista fiel al veredicto. De este modo, aunque el modelo cometa un error de expresión, este nunca llega al usuario.</w:t>
      </w:r>
    </w:p>
    <w:p w14:paraId="28F18A03" w14:textId="77777777" w:rsidR="00453BB2" w:rsidRPr="00453BB2" w:rsidRDefault="00453BB2" w:rsidP="00453BB2">
      <w:pPr>
        <w:pStyle w:val="Texto"/>
      </w:pPr>
      <w:r w:rsidRPr="00453BB2">
        <w:t>Cabe precisar que el retículo de conceptos y su diagrama de Hasse no intervienen como motor de inferencia consulta a consulta; el razonamiento se apoya en el cierre sobre la base de implicaciones. El retículo se emplea, como se detalla a continuación, con fines de visualización y explicabilidad.</w:t>
      </w:r>
    </w:p>
    <w:p w14:paraId="554858E6" w14:textId="0E3F75DC" w:rsidR="00453BB2" w:rsidRPr="00453BB2" w:rsidRDefault="00453BB2" w:rsidP="00453BB2">
      <w:pPr>
        <w:pStyle w:val="Estilo2"/>
        <w:rPr>
          <w:lang w:val="es-ES"/>
        </w:rPr>
      </w:pPr>
      <w:bookmarkStart w:id="54" w:name="_Toc238541398"/>
      <w:r w:rsidRPr="00453BB2">
        <w:rPr>
          <w:lang w:val="es-ES"/>
        </w:rPr>
        <w:t>Explicabilidad y trazabilidad</w:t>
      </w:r>
      <w:bookmarkEnd w:id="54"/>
    </w:p>
    <w:p w14:paraId="53875827" w14:textId="77777777" w:rsidR="00453BB2" w:rsidRPr="00453BB2" w:rsidRDefault="00453BB2" w:rsidP="00453BB2">
      <w:pPr>
        <w:pStyle w:val="Texto"/>
      </w:pPr>
      <w:r w:rsidRPr="00453BB2">
        <w:t>La integración del FCA transforma un modelo probabilístico opaco en un sistema cuyas conclusiones son auditables. Dado que el cierre lógico es determinista y reproducible, cada respuesta puede acompañarse de la traza exacta del proceso de decisión, que el sistema presenta de forma estructurada en los siguientes pasos:</w:t>
      </w:r>
    </w:p>
    <w:p w14:paraId="0A4DBFE4" w14:textId="77777777" w:rsidR="00453BB2" w:rsidRPr="00453BB2" w:rsidRDefault="00453BB2">
      <w:pPr>
        <w:pStyle w:val="Texto"/>
        <w:numPr>
          <w:ilvl w:val="0"/>
          <w:numId w:val="16"/>
        </w:numPr>
        <w:rPr>
          <w:b/>
          <w:bCs/>
        </w:rPr>
      </w:pPr>
      <w:r w:rsidRPr="00453BB2">
        <w:rPr>
          <w:b/>
          <w:bCs/>
        </w:rPr>
        <w:lastRenderedPageBreak/>
        <w:t xml:space="preserve">Conjunto de partida: </w:t>
      </w:r>
      <w:r w:rsidRPr="00C152A5">
        <w:t>los atributos que el sujeto (o la hipótesis planteada) tiene inicialmente.</w:t>
      </w:r>
    </w:p>
    <w:p w14:paraId="63C73AA2" w14:textId="2F8A7535" w:rsidR="00453BB2" w:rsidRPr="00453BB2" w:rsidRDefault="00453BB2">
      <w:pPr>
        <w:pStyle w:val="Texto"/>
        <w:numPr>
          <w:ilvl w:val="0"/>
          <w:numId w:val="16"/>
        </w:numPr>
        <w:rPr>
          <w:b/>
          <w:bCs/>
        </w:rPr>
      </w:pPr>
      <w:r w:rsidRPr="00453BB2">
        <w:rPr>
          <w:b/>
          <w:bCs/>
        </w:rPr>
        <w:t xml:space="preserve">Recuperación Graph-RAG: </w:t>
      </w:r>
      <w:r w:rsidRPr="00C152A5">
        <w:t xml:space="preserve">las aristas </w:t>
      </w:r>
      <w:r w:rsidR="000C08D7">
        <w:t>“</w:t>
      </w:r>
      <w:r w:rsidRPr="00C152A5">
        <w:t>implica</w:t>
      </w:r>
      <w:r w:rsidR="000C08D7">
        <w:t>”</w:t>
      </w:r>
      <w:r w:rsidRPr="00C152A5">
        <w:t xml:space="preserve"> del grafo que se activan a partir de ese conjunto, mostradas explícitamente como relaciones entidad-entidad.</w:t>
      </w:r>
    </w:p>
    <w:p w14:paraId="6D214A84" w14:textId="77777777" w:rsidR="00453BB2" w:rsidRPr="00C152A5" w:rsidRDefault="00453BB2">
      <w:pPr>
        <w:pStyle w:val="Texto"/>
        <w:numPr>
          <w:ilvl w:val="0"/>
          <w:numId w:val="16"/>
        </w:numPr>
      </w:pPr>
      <w:r w:rsidRPr="00453BB2">
        <w:rPr>
          <w:b/>
          <w:bCs/>
        </w:rPr>
        <w:t xml:space="preserve">Reglas FCA aplicadas: </w:t>
      </w:r>
      <w:r w:rsidRPr="00C152A5">
        <w:t>las implicaciones de la base de Duquenne-Guigues que se disparan, enumeradas pasada a pasada, indicando en cada una qué atributos añade.</w:t>
      </w:r>
    </w:p>
    <w:p w14:paraId="313498D9" w14:textId="77777777" w:rsidR="00453BB2" w:rsidRPr="00453BB2" w:rsidRDefault="00453BB2">
      <w:pPr>
        <w:pStyle w:val="Texto"/>
        <w:numPr>
          <w:ilvl w:val="0"/>
          <w:numId w:val="16"/>
        </w:numPr>
        <w:rPr>
          <w:b/>
          <w:bCs/>
        </w:rPr>
      </w:pPr>
      <w:r w:rsidRPr="00453BB2">
        <w:rPr>
          <w:b/>
          <w:bCs/>
        </w:rPr>
        <w:t xml:space="preserve">Resultado deducido: </w:t>
      </w:r>
      <w:r w:rsidRPr="00C152A5">
        <w:t>el conjunto cerrado final, agrupado por categoría clínica para facilitar su lectura.</w:t>
      </w:r>
    </w:p>
    <w:p w14:paraId="49D89014" w14:textId="77777777" w:rsidR="00453BB2" w:rsidRPr="00453BB2" w:rsidRDefault="00453BB2">
      <w:pPr>
        <w:pStyle w:val="Texto"/>
        <w:numPr>
          <w:ilvl w:val="0"/>
          <w:numId w:val="16"/>
        </w:numPr>
        <w:rPr>
          <w:b/>
          <w:bCs/>
        </w:rPr>
      </w:pPr>
      <w:r w:rsidRPr="00453BB2">
        <w:rPr>
          <w:b/>
          <w:bCs/>
        </w:rPr>
        <w:t xml:space="preserve">Resolución: </w:t>
      </w:r>
      <w:r w:rsidRPr="00C152A5">
        <w:t>el veredicto en lenguaje natural, coherente con los pasos anteriores.</w:t>
      </w:r>
    </w:p>
    <w:p w14:paraId="141C218A" w14:textId="77777777" w:rsidR="00453BB2" w:rsidRPr="00453BB2" w:rsidRDefault="00453BB2" w:rsidP="00453BB2">
      <w:pPr>
        <w:pStyle w:val="Texto"/>
      </w:pPr>
      <w:r w:rsidRPr="00453BB2">
        <w:t>Esta traza permite a un usuario o auditor reconstruir el camino lógico completo, comprobar qué regla justifica cada conclusión y verificar que la respuesta se fundamenta exclusivamente en el conocimiento presente en los datos. La explicabilidad deja así de ser una aproximación a posteriori y pasa a ser una propiedad intrínseca del propio mecanismo de inferencia.</w:t>
      </w:r>
    </w:p>
    <w:p w14:paraId="163F6F8C" w14:textId="7C0C7402" w:rsidR="00453BB2" w:rsidRPr="00453BB2" w:rsidRDefault="00453BB2" w:rsidP="00453BB2">
      <w:pPr>
        <w:pStyle w:val="Estilo2"/>
        <w:rPr>
          <w:bCs/>
          <w:lang w:val="es-ES"/>
        </w:rPr>
      </w:pPr>
      <w:bookmarkStart w:id="55" w:name="_Toc238541399"/>
      <w:r w:rsidRPr="00453BB2">
        <w:rPr>
          <w:lang w:val="en-US"/>
        </w:rPr>
        <w:t>Caso ilustrativo</w:t>
      </w:r>
      <w:bookmarkEnd w:id="55"/>
    </w:p>
    <w:p w14:paraId="1AA6FB1E" w14:textId="57A6E8F7" w:rsidR="00453BB2" w:rsidRPr="00453BB2" w:rsidRDefault="00453BB2" w:rsidP="00453BB2">
      <w:pPr>
        <w:pStyle w:val="Texto"/>
      </w:pPr>
      <w:r w:rsidRPr="00453BB2">
        <w:t>Para concretar el funcionamiento del paradigma se plantea un ejemplo del dominio clínico sobre el que opera la aplicación. Supóngase la consulta hipotética: "</w:t>
      </w:r>
      <w:r w:rsidRPr="00692411">
        <w:rPr>
          <w:b/>
          <w:bCs/>
        </w:rPr>
        <w:t>Si un paciente tiene Asma, ¿qué riesgos tendría?</w:t>
      </w:r>
      <w:r w:rsidRPr="00453BB2">
        <w:t>".</w:t>
      </w:r>
    </w:p>
    <w:p w14:paraId="12FC7CA7" w14:textId="77777777" w:rsidR="00453BB2" w:rsidRPr="00453BB2" w:rsidRDefault="00453BB2" w:rsidP="00453BB2">
      <w:pPr>
        <w:pStyle w:val="Texto"/>
      </w:pPr>
      <w:r w:rsidRPr="00453BB2">
        <w:t>En una arquitectura Graph-RAG convencional, la respuesta dependería de que el modelo de lenguaje encontrara y conectara la información pertinente por similitud semántica, con el riesgo de omitir relaciones no explícitas o de completar el vacío con una suposición. En la arquitectura Graph-RAG + FCA, en cambio, el proceso es determinista y verificable.</w:t>
      </w:r>
    </w:p>
    <w:p w14:paraId="7B46C278" w14:textId="77777777" w:rsidR="00453BB2" w:rsidRDefault="00453BB2" w:rsidP="00453BB2">
      <w:pPr>
        <w:pStyle w:val="Texto"/>
      </w:pPr>
      <w:r w:rsidRPr="00453BB2">
        <w:t xml:space="preserve">El conjunto de partida es Asma. La capa de recuperación Graph-RAG localiza en el grafo la arista </w:t>
      </w:r>
      <w:r w:rsidRPr="00C3411E">
        <w:rPr>
          <w:b/>
          <w:bCs/>
        </w:rPr>
        <w:t>Asma</w:t>
      </w:r>
      <w:r w:rsidRPr="00453BB2">
        <w:t xml:space="preserve"> </w:t>
      </w:r>
      <w:r w:rsidRPr="00C3411E">
        <w:rPr>
          <w:i/>
          <w:iCs/>
        </w:rPr>
        <w:t>--implica--&gt;</w:t>
      </w:r>
      <w:r w:rsidRPr="00453BB2">
        <w:t xml:space="preserve"> </w:t>
      </w:r>
      <w:r w:rsidRPr="00C3411E">
        <w:rPr>
          <w:b/>
          <w:bCs/>
        </w:rPr>
        <w:t>Riesgo_Broncoespasmo</w:t>
      </w:r>
      <w:r w:rsidRPr="00453BB2">
        <w:t xml:space="preserve"> y la incorpora al razonamiento; a continuación, el FCA cierra el conjunto aplicando las implicaciones pertinentes de la base de Duquenne-Guigues. El sistema deduce así, con certeza y no por asociación, que un paciente asmático adquiere el atributo Riesgo_Broncoespasmo, y presenta la traza correspondiente (conjunto de partida, arista implica recuperada, reglas aplicadas y resultado). El modelo de lenguaje se limita a redactar ese resultado ya validado.</w:t>
      </w:r>
    </w:p>
    <w:p w14:paraId="09C91C87" w14:textId="51657858" w:rsidR="00C3411E" w:rsidRPr="00453BB2" w:rsidRDefault="00301D59" w:rsidP="00C3411E">
      <w:pPr>
        <w:pStyle w:val="Texto"/>
        <w:jc w:val="center"/>
      </w:pPr>
      <w:r>
        <w:rPr>
          <w:noProof/>
        </w:rPr>
        <w:lastRenderedPageBreak/>
        <mc:AlternateContent>
          <mc:Choice Requires="wps">
            <w:drawing>
              <wp:anchor distT="0" distB="0" distL="114300" distR="114300" simplePos="0" relativeHeight="251756544" behindDoc="1" locked="0" layoutInCell="1" allowOverlap="1" wp14:anchorId="3CC6A987" wp14:editId="5DAF58B3">
                <wp:simplePos x="0" y="0"/>
                <wp:positionH relativeFrom="column">
                  <wp:posOffset>0</wp:posOffset>
                </wp:positionH>
                <wp:positionV relativeFrom="paragraph">
                  <wp:posOffset>2896235</wp:posOffset>
                </wp:positionV>
                <wp:extent cx="5755640" cy="635"/>
                <wp:effectExtent l="0" t="0" r="0" b="0"/>
                <wp:wrapTight wrapText="bothSides">
                  <wp:wrapPolygon edited="0">
                    <wp:start x="0" y="0"/>
                    <wp:lineTo x="0" y="21600"/>
                    <wp:lineTo x="21600" y="21600"/>
                    <wp:lineTo x="21600" y="0"/>
                  </wp:wrapPolygon>
                </wp:wrapTight>
                <wp:docPr id="126777883" name="Cuadro de texto 1"/>
                <wp:cNvGraphicFramePr/>
                <a:graphic xmlns:a="http://schemas.openxmlformats.org/drawingml/2006/main">
                  <a:graphicData uri="http://schemas.microsoft.com/office/word/2010/wordprocessingShape">
                    <wps:wsp>
                      <wps:cNvSpPr txBox="1"/>
                      <wps:spPr>
                        <a:xfrm>
                          <a:off x="0" y="0"/>
                          <a:ext cx="5755640" cy="635"/>
                        </a:xfrm>
                        <a:prstGeom prst="rect">
                          <a:avLst/>
                        </a:prstGeom>
                        <a:solidFill>
                          <a:prstClr val="white"/>
                        </a:solidFill>
                        <a:ln>
                          <a:noFill/>
                        </a:ln>
                      </wps:spPr>
                      <wps:txbx>
                        <w:txbxContent>
                          <w:p w14:paraId="44C1945C" w14:textId="7749200F" w:rsidR="00301D59" w:rsidRPr="00301D59" w:rsidRDefault="00301D59" w:rsidP="00301D59">
                            <w:pPr>
                              <w:pStyle w:val="Descripcin"/>
                              <w:rPr>
                                <w:noProof/>
                                <w:sz w:val="24"/>
                                <w:szCs w:val="24"/>
                              </w:rPr>
                            </w:pPr>
                            <w:bookmarkStart w:id="56" w:name="_Toc238639131"/>
                            <w:r w:rsidRPr="00301D59">
                              <w:rPr>
                                <w:sz w:val="24"/>
                                <w:szCs w:val="24"/>
                              </w:rPr>
                              <w:t xml:space="preserve">Figura </w:t>
                            </w:r>
                            <w:r w:rsidRPr="00301D59">
                              <w:rPr>
                                <w:sz w:val="24"/>
                                <w:szCs w:val="24"/>
                              </w:rPr>
                              <w:fldChar w:fldCharType="begin"/>
                            </w:r>
                            <w:r w:rsidRPr="00301D59">
                              <w:rPr>
                                <w:sz w:val="24"/>
                                <w:szCs w:val="24"/>
                              </w:rPr>
                              <w:instrText xml:space="preserve"> SEQ Figura \* ARABIC </w:instrText>
                            </w:r>
                            <w:r w:rsidRPr="00301D59">
                              <w:rPr>
                                <w:sz w:val="24"/>
                                <w:szCs w:val="24"/>
                              </w:rPr>
                              <w:fldChar w:fldCharType="separate"/>
                            </w:r>
                            <w:r w:rsidR="0052251E">
                              <w:rPr>
                                <w:noProof/>
                                <w:sz w:val="24"/>
                                <w:szCs w:val="24"/>
                              </w:rPr>
                              <w:t>4</w:t>
                            </w:r>
                            <w:r w:rsidRPr="00301D59">
                              <w:rPr>
                                <w:sz w:val="24"/>
                                <w:szCs w:val="24"/>
                              </w:rPr>
                              <w:fldChar w:fldCharType="end"/>
                            </w:r>
                            <w:r w:rsidRPr="00301D59">
                              <w:rPr>
                                <w:sz w:val="24"/>
                                <w:szCs w:val="24"/>
                              </w:rPr>
                              <w:t xml:space="preserve"> Captura de la traza real del caso ilustrativo</w:t>
                            </w:r>
                            <w:bookmarkEnd w:id="5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CC6A987" id="_x0000_s1029" type="#_x0000_t202" style="position:absolute;left:0;text-align:left;margin-left:0;margin-top:228.05pt;width:453.2pt;height:.05pt;z-index:-251559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" stroked="f">
                <v:textbox style="mso-fit-shape-to-text:t" inset="0,0,0,0">
                  <w:txbxContent>
                    <w:p w14:paraId="44C1945C" w14:textId="7749200F" w:rsidR="00301D59" w:rsidRPr="00301D59" w:rsidRDefault="00301D59" w:rsidP="00301D59">
                      <w:pPr>
                        <w:pStyle w:val="Descripcin"/>
                        <w:rPr>
                          <w:noProof/>
                          <w:sz w:val="24"/>
                          <w:szCs w:val="24"/>
                        </w:rPr>
                      </w:pPr>
                      <w:bookmarkStart w:id="57" w:name="_Toc238639131"/>
                      <w:r w:rsidRPr="00301D59">
                        <w:rPr>
                          <w:sz w:val="24"/>
                          <w:szCs w:val="24"/>
                        </w:rPr>
                        <w:t xml:space="preserve">Figura </w:t>
                      </w:r>
                      <w:r w:rsidRPr="00301D59">
                        <w:rPr>
                          <w:sz w:val="24"/>
                          <w:szCs w:val="24"/>
                        </w:rPr>
                        <w:fldChar w:fldCharType="begin"/>
                      </w:r>
                      <w:r w:rsidRPr="00301D59">
                        <w:rPr>
                          <w:sz w:val="24"/>
                          <w:szCs w:val="24"/>
                        </w:rPr>
                        <w:instrText xml:space="preserve"> SEQ Figura \* ARABIC </w:instrText>
                      </w:r>
                      <w:r w:rsidRPr="00301D59">
                        <w:rPr>
                          <w:sz w:val="24"/>
                          <w:szCs w:val="24"/>
                        </w:rPr>
                        <w:fldChar w:fldCharType="separate"/>
                      </w:r>
                      <w:r w:rsidR="0052251E">
                        <w:rPr>
                          <w:noProof/>
                          <w:sz w:val="24"/>
                          <w:szCs w:val="24"/>
                        </w:rPr>
                        <w:t>4</w:t>
                      </w:r>
                      <w:r w:rsidRPr="00301D59">
                        <w:rPr>
                          <w:sz w:val="24"/>
                          <w:szCs w:val="24"/>
                        </w:rPr>
                        <w:fldChar w:fldCharType="end"/>
                      </w:r>
                      <w:r w:rsidRPr="00301D59">
                        <w:rPr>
                          <w:sz w:val="24"/>
                          <w:szCs w:val="24"/>
                        </w:rPr>
                        <w:t xml:space="preserve"> Captura de la traza real del caso ilustrativo</w:t>
                      </w:r>
                      <w:bookmarkEnd w:id="57"/>
                    </w:p>
                  </w:txbxContent>
                </v:textbox>
                <w10:wrap type="tight"/>
              </v:shape>
            </w:pict>
          </mc:Fallback>
        </mc:AlternateContent>
      </w:r>
      <w:r w:rsidR="00C3411E" w:rsidRPr="00C3411E">
        <w:rPr>
          <w:noProof/>
        </w:rPr>
        <w:drawing>
          <wp:anchor distT="0" distB="0" distL="114300" distR="114300" simplePos="0" relativeHeight="251674624" behindDoc="1" locked="0" layoutInCell="1" allowOverlap="1" wp14:anchorId="58A06103" wp14:editId="683B382A">
            <wp:simplePos x="0" y="0"/>
            <wp:positionH relativeFrom="margin">
              <wp:align>right</wp:align>
            </wp:positionH>
            <wp:positionV relativeFrom="paragraph">
              <wp:posOffset>0</wp:posOffset>
            </wp:positionV>
            <wp:extent cx="5755640" cy="2839085"/>
            <wp:effectExtent l="0" t="0" r="0" b="0"/>
            <wp:wrapTight wrapText="bothSides">
              <wp:wrapPolygon edited="0">
                <wp:start x="0" y="0"/>
                <wp:lineTo x="0" y="21450"/>
                <wp:lineTo x="21519" y="21450"/>
                <wp:lineTo x="21519" y="0"/>
                <wp:lineTo x="0" y="0"/>
              </wp:wrapPolygon>
            </wp:wrapTight>
            <wp:docPr id="18452701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270165"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55640" cy="2839085"/>
                    </a:xfrm>
                    <a:prstGeom prst="rect">
                      <a:avLst/>
                    </a:prstGeom>
                  </pic:spPr>
                </pic:pic>
              </a:graphicData>
            </a:graphic>
          </wp:anchor>
        </w:drawing>
      </w:r>
    </w:p>
    <w:p w14:paraId="0D9D87AA" w14:textId="173131A2" w:rsidR="00C3411E" w:rsidRDefault="00C3411E" w:rsidP="00C3411E">
      <w:pPr>
        <w:pStyle w:val="Texto"/>
        <w:jc w:val="center"/>
      </w:pPr>
    </w:p>
    <w:p w14:paraId="5AC532E8" w14:textId="374C120D" w:rsidR="00C3411E" w:rsidRDefault="00C3411E" w:rsidP="00C3411E">
      <w:pPr>
        <w:pStyle w:val="Texto"/>
        <w:jc w:val="center"/>
      </w:pPr>
      <w:r w:rsidRPr="00C3411E">
        <w:rPr>
          <w:noProof/>
        </w:rPr>
        <w:drawing>
          <wp:anchor distT="0" distB="0" distL="114300" distR="114300" simplePos="0" relativeHeight="251675648" behindDoc="0" locked="0" layoutInCell="1" allowOverlap="1" wp14:anchorId="3FF4E6E2" wp14:editId="7C5D3DFB">
            <wp:simplePos x="0" y="0"/>
            <wp:positionH relativeFrom="margin">
              <wp:align>center</wp:align>
            </wp:positionH>
            <wp:positionV relativeFrom="page">
              <wp:posOffset>4380230</wp:posOffset>
            </wp:positionV>
            <wp:extent cx="2854960" cy="4001135"/>
            <wp:effectExtent l="0" t="0" r="2540" b="0"/>
            <wp:wrapNone/>
            <wp:docPr id="21001457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145728" name=""/>
                    <pic:cNvPicPr/>
                  </pic:nvPicPr>
                  <pic:blipFill>
                    <a:blip r:embed="rId29">
                      <a:extLst>
                        <a:ext uri="{28A0092B-C50C-407E-A947-70E740481C1C}">
                          <a14:useLocalDpi xmlns:a14="http://schemas.microsoft.com/office/drawing/2010/main" val="0"/>
                        </a:ext>
                      </a:extLst>
                    </a:blip>
                    <a:stretch>
                      <a:fillRect/>
                    </a:stretch>
                  </pic:blipFill>
                  <pic:spPr>
                    <a:xfrm>
                      <a:off x="0" y="0"/>
                      <a:ext cx="2854960" cy="4001135"/>
                    </a:xfrm>
                    <a:prstGeom prst="rect">
                      <a:avLst/>
                    </a:prstGeom>
                  </pic:spPr>
                </pic:pic>
              </a:graphicData>
            </a:graphic>
          </wp:anchor>
        </w:drawing>
      </w:r>
    </w:p>
    <w:p w14:paraId="7F4C2302" w14:textId="77777777" w:rsidR="00C3411E" w:rsidRDefault="00C3411E" w:rsidP="00C3411E">
      <w:pPr>
        <w:pStyle w:val="Texto"/>
        <w:jc w:val="center"/>
      </w:pPr>
    </w:p>
    <w:p w14:paraId="2C1CDF09" w14:textId="77777777" w:rsidR="00C3411E" w:rsidRDefault="00C3411E" w:rsidP="00C3411E">
      <w:pPr>
        <w:pStyle w:val="Texto"/>
        <w:jc w:val="center"/>
      </w:pPr>
    </w:p>
    <w:p w14:paraId="5AAA34ED" w14:textId="77777777" w:rsidR="00C3411E" w:rsidRDefault="00C3411E" w:rsidP="00C3411E">
      <w:pPr>
        <w:pStyle w:val="Texto"/>
        <w:jc w:val="center"/>
      </w:pPr>
    </w:p>
    <w:p w14:paraId="50016A0E" w14:textId="77777777" w:rsidR="00C3411E" w:rsidRDefault="00C3411E" w:rsidP="00C3411E">
      <w:pPr>
        <w:pStyle w:val="Texto"/>
        <w:jc w:val="center"/>
      </w:pPr>
    </w:p>
    <w:p w14:paraId="194A60E3" w14:textId="77777777" w:rsidR="00C3411E" w:rsidRDefault="00C3411E" w:rsidP="00C3411E">
      <w:pPr>
        <w:pStyle w:val="Texto"/>
        <w:jc w:val="center"/>
      </w:pPr>
    </w:p>
    <w:p w14:paraId="4E007114" w14:textId="77777777" w:rsidR="00C3411E" w:rsidRDefault="00C3411E" w:rsidP="00C3411E">
      <w:pPr>
        <w:pStyle w:val="Texto"/>
        <w:jc w:val="center"/>
      </w:pPr>
    </w:p>
    <w:p w14:paraId="28F9E090" w14:textId="77777777" w:rsidR="00C3411E" w:rsidRDefault="00C3411E" w:rsidP="00C3411E">
      <w:pPr>
        <w:pStyle w:val="Texto"/>
        <w:jc w:val="center"/>
      </w:pPr>
    </w:p>
    <w:p w14:paraId="5696D814" w14:textId="77777777" w:rsidR="00C3411E" w:rsidRDefault="00C3411E" w:rsidP="00C3411E">
      <w:pPr>
        <w:pStyle w:val="Texto"/>
        <w:jc w:val="center"/>
      </w:pPr>
    </w:p>
    <w:p w14:paraId="4E0132AF" w14:textId="77777777" w:rsidR="00C3411E" w:rsidRDefault="00C3411E" w:rsidP="00C3411E">
      <w:pPr>
        <w:pStyle w:val="Texto"/>
        <w:jc w:val="center"/>
      </w:pPr>
    </w:p>
    <w:p w14:paraId="35484E2E" w14:textId="77777777" w:rsidR="00C3411E" w:rsidRDefault="00C3411E" w:rsidP="00C3411E">
      <w:pPr>
        <w:pStyle w:val="Texto"/>
        <w:jc w:val="center"/>
      </w:pPr>
    </w:p>
    <w:p w14:paraId="46259631" w14:textId="77777777" w:rsidR="00C3411E" w:rsidRDefault="00C3411E" w:rsidP="00C3411E">
      <w:pPr>
        <w:pStyle w:val="Texto"/>
        <w:jc w:val="center"/>
      </w:pPr>
    </w:p>
    <w:p w14:paraId="2DEAF949" w14:textId="77777777" w:rsidR="00C3411E" w:rsidRDefault="00C3411E" w:rsidP="00C3411E">
      <w:pPr>
        <w:pStyle w:val="Texto"/>
        <w:jc w:val="center"/>
      </w:pPr>
    </w:p>
    <w:p w14:paraId="482D482E" w14:textId="70B084C4" w:rsidR="00C3411E" w:rsidRDefault="00301D59" w:rsidP="00C3411E">
      <w:pPr>
        <w:pStyle w:val="Texto"/>
        <w:jc w:val="center"/>
      </w:pPr>
      <w:r>
        <w:rPr>
          <w:noProof/>
        </w:rPr>
        <mc:AlternateContent>
          <mc:Choice Requires="wps">
            <w:drawing>
              <wp:anchor distT="0" distB="0" distL="114300" distR="114300" simplePos="0" relativeHeight="251758592" behindDoc="0" locked="0" layoutInCell="1" allowOverlap="1" wp14:anchorId="1F6D131A" wp14:editId="3EE238CE">
                <wp:simplePos x="0" y="0"/>
                <wp:positionH relativeFrom="margin">
                  <wp:align>center</wp:align>
                </wp:positionH>
                <wp:positionV relativeFrom="paragraph">
                  <wp:posOffset>123922</wp:posOffset>
                </wp:positionV>
                <wp:extent cx="2854960" cy="635"/>
                <wp:effectExtent l="0" t="0" r="2540" b="0"/>
                <wp:wrapNone/>
                <wp:docPr id="391814177" name="Cuadro de texto 1"/>
                <wp:cNvGraphicFramePr/>
                <a:graphic xmlns:a="http://schemas.openxmlformats.org/drawingml/2006/main">
                  <a:graphicData uri="http://schemas.microsoft.com/office/word/2010/wordprocessingShape">
                    <wps:wsp>
                      <wps:cNvSpPr txBox="1"/>
                      <wps:spPr>
                        <a:xfrm>
                          <a:off x="0" y="0"/>
                          <a:ext cx="2854960" cy="635"/>
                        </a:xfrm>
                        <a:prstGeom prst="rect">
                          <a:avLst/>
                        </a:prstGeom>
                        <a:solidFill>
                          <a:prstClr val="white"/>
                        </a:solidFill>
                        <a:ln>
                          <a:noFill/>
                        </a:ln>
                      </wps:spPr>
                      <wps:txbx>
                        <w:txbxContent>
                          <w:p w14:paraId="0D72F4C1" w14:textId="29F19F8F" w:rsidR="00301D59" w:rsidRPr="00301D59" w:rsidRDefault="00301D59" w:rsidP="00301D59">
                            <w:pPr>
                              <w:pStyle w:val="Descripcin"/>
                              <w:rPr>
                                <w:noProof/>
                                <w:sz w:val="24"/>
                                <w:szCs w:val="24"/>
                              </w:rPr>
                            </w:pPr>
                            <w:bookmarkStart w:id="58" w:name="_Toc238639132"/>
                            <w:r w:rsidRPr="00301D59">
                              <w:rPr>
                                <w:sz w:val="24"/>
                                <w:szCs w:val="24"/>
                              </w:rPr>
                              <w:t xml:space="preserve">Figura </w:t>
                            </w:r>
                            <w:r w:rsidRPr="00301D59">
                              <w:rPr>
                                <w:sz w:val="24"/>
                                <w:szCs w:val="24"/>
                              </w:rPr>
                              <w:fldChar w:fldCharType="begin"/>
                            </w:r>
                            <w:r w:rsidRPr="00301D59">
                              <w:rPr>
                                <w:sz w:val="24"/>
                                <w:szCs w:val="24"/>
                              </w:rPr>
                              <w:instrText xml:space="preserve"> SEQ Figura \* ARABIC </w:instrText>
                            </w:r>
                            <w:r w:rsidRPr="00301D59">
                              <w:rPr>
                                <w:sz w:val="24"/>
                                <w:szCs w:val="24"/>
                              </w:rPr>
                              <w:fldChar w:fldCharType="separate"/>
                            </w:r>
                            <w:r w:rsidR="0052251E">
                              <w:rPr>
                                <w:noProof/>
                                <w:sz w:val="24"/>
                                <w:szCs w:val="24"/>
                              </w:rPr>
                              <w:t>5</w:t>
                            </w:r>
                            <w:r w:rsidRPr="00301D59">
                              <w:rPr>
                                <w:sz w:val="24"/>
                                <w:szCs w:val="24"/>
                              </w:rPr>
                              <w:fldChar w:fldCharType="end"/>
                            </w:r>
                            <w:r w:rsidRPr="00301D59">
                              <w:rPr>
                                <w:sz w:val="24"/>
                                <w:szCs w:val="24"/>
                              </w:rPr>
                              <w:t xml:space="preserve"> Resolución del modelo de lenguaje</w:t>
                            </w:r>
                            <w:bookmarkEnd w:id="5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6D131A" id="_x0000_s1030" type="#_x0000_t202" style="position:absolute;left:0;text-align:left;margin-left:0;margin-top:9.75pt;width:224.8pt;height:.05pt;z-index:25175859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" stroked="f">
                <v:textbox style="mso-fit-shape-to-text:t" inset="0,0,0,0">
                  <w:txbxContent>
                    <w:p w14:paraId="0D72F4C1" w14:textId="29F19F8F" w:rsidR="00301D59" w:rsidRPr="00301D59" w:rsidRDefault="00301D59" w:rsidP="00301D59">
                      <w:pPr>
                        <w:pStyle w:val="Descripcin"/>
                        <w:rPr>
                          <w:noProof/>
                          <w:sz w:val="24"/>
                          <w:szCs w:val="24"/>
                        </w:rPr>
                      </w:pPr>
                      <w:bookmarkStart w:id="59" w:name="_Toc238639132"/>
                      <w:r w:rsidRPr="00301D59">
                        <w:rPr>
                          <w:sz w:val="24"/>
                          <w:szCs w:val="24"/>
                        </w:rPr>
                        <w:t xml:space="preserve">Figura </w:t>
                      </w:r>
                      <w:r w:rsidRPr="00301D59">
                        <w:rPr>
                          <w:sz w:val="24"/>
                          <w:szCs w:val="24"/>
                        </w:rPr>
                        <w:fldChar w:fldCharType="begin"/>
                      </w:r>
                      <w:r w:rsidRPr="00301D59">
                        <w:rPr>
                          <w:sz w:val="24"/>
                          <w:szCs w:val="24"/>
                        </w:rPr>
                        <w:instrText xml:space="preserve"> SEQ Figura \* ARABIC </w:instrText>
                      </w:r>
                      <w:r w:rsidRPr="00301D59">
                        <w:rPr>
                          <w:sz w:val="24"/>
                          <w:szCs w:val="24"/>
                        </w:rPr>
                        <w:fldChar w:fldCharType="separate"/>
                      </w:r>
                      <w:r w:rsidR="0052251E">
                        <w:rPr>
                          <w:noProof/>
                          <w:sz w:val="24"/>
                          <w:szCs w:val="24"/>
                        </w:rPr>
                        <w:t>5</w:t>
                      </w:r>
                      <w:r w:rsidRPr="00301D59">
                        <w:rPr>
                          <w:sz w:val="24"/>
                          <w:szCs w:val="24"/>
                        </w:rPr>
                        <w:fldChar w:fldCharType="end"/>
                      </w:r>
                      <w:r w:rsidRPr="00301D59">
                        <w:rPr>
                          <w:sz w:val="24"/>
                          <w:szCs w:val="24"/>
                        </w:rPr>
                        <w:t xml:space="preserve"> Resolución del modelo de lenguaje</w:t>
                      </w:r>
                      <w:bookmarkEnd w:id="59"/>
                    </w:p>
                  </w:txbxContent>
                </v:textbox>
                <w10:wrap anchorx="margin"/>
              </v:shape>
            </w:pict>
          </mc:Fallback>
        </mc:AlternateContent>
      </w:r>
    </w:p>
    <w:p w14:paraId="3353E895" w14:textId="5B128621" w:rsidR="00C3411E" w:rsidRDefault="00C3411E" w:rsidP="00C3411E">
      <w:pPr>
        <w:pStyle w:val="Texto"/>
        <w:jc w:val="center"/>
      </w:pPr>
    </w:p>
    <w:p w14:paraId="059FCA7A" w14:textId="77777777" w:rsidR="00C3411E" w:rsidRDefault="00C3411E" w:rsidP="00C3411E">
      <w:pPr>
        <w:pStyle w:val="Texto"/>
        <w:jc w:val="center"/>
      </w:pPr>
    </w:p>
    <w:p w14:paraId="2A523920" w14:textId="12CF711D" w:rsidR="00455F05" w:rsidRPr="00E54060" w:rsidRDefault="00D44191" w:rsidP="00D44191">
      <w:pPr>
        <w:pStyle w:val="Texto"/>
      </w:pPr>
      <w:r>
        <w:t>La</w:t>
      </w:r>
      <w:r w:rsidR="00453BB2" w:rsidRPr="00453BB2">
        <w:t xml:space="preserve"> relación entre el asma y el riesgo de broncoespasmo constituye una regla del dominio que el grafo, por sí solo, no garantiza de forma determinista, pero que la capa lógica del FCA sí extrae y</w:t>
      </w:r>
      <w:r>
        <w:t xml:space="preserve"> </w:t>
      </w:r>
      <w:r w:rsidR="00453BB2" w:rsidRPr="00453BB2">
        <w:lastRenderedPageBreak/>
        <w:t>verifica. La respuesta final es, en consecuencia, correcta, fundamentada y libre de alucinaciones, y</w:t>
      </w:r>
      <w:r>
        <w:t xml:space="preserve"> </w:t>
      </w:r>
      <w:r w:rsidR="00453BB2" w:rsidRPr="00453BB2">
        <w:t>su justificación queda registrada de manera reproducible.</w:t>
      </w:r>
    </w:p>
    <w:p w14:paraId="03C08362" w14:textId="56B261D3" w:rsidR="00455F05" w:rsidRPr="00C11E5E" w:rsidRDefault="00455F05" w:rsidP="006C0DF7">
      <w:pPr>
        <w:rPr>
          <w:lang w:val="es-ES"/>
        </w:rPr>
      </w:pPr>
    </w:p>
    <w:p w14:paraId="52C99780" w14:textId="35B0B05E" w:rsidR="00455F05" w:rsidRPr="00C11E5E" w:rsidRDefault="00455F05" w:rsidP="006C0DF7">
      <w:pPr>
        <w:rPr>
          <w:lang w:val="es-ES"/>
        </w:rPr>
      </w:pPr>
    </w:p>
    <w:p w14:paraId="3513EDC0" w14:textId="0882FE07" w:rsidR="00455F05" w:rsidRPr="00C11E5E" w:rsidRDefault="00455F05" w:rsidP="006C0DF7">
      <w:pPr>
        <w:rPr>
          <w:lang w:val="es-ES"/>
        </w:rPr>
      </w:pPr>
    </w:p>
    <w:p w14:paraId="5DCA9B65" w14:textId="2E8E4E9C" w:rsidR="00455F05" w:rsidRPr="00C11E5E" w:rsidRDefault="00455F05" w:rsidP="006C0DF7">
      <w:pPr>
        <w:rPr>
          <w:lang w:val="es-ES"/>
        </w:rPr>
      </w:pPr>
    </w:p>
    <w:p w14:paraId="7BA07645" w14:textId="03E437FA" w:rsidR="00455F05" w:rsidRPr="00C11E5E" w:rsidRDefault="00455F05" w:rsidP="006C0DF7">
      <w:pPr>
        <w:rPr>
          <w:lang w:val="es-ES"/>
        </w:rPr>
      </w:pPr>
    </w:p>
    <w:p w14:paraId="7AF850D9" w14:textId="77777777" w:rsidR="00455F05" w:rsidRPr="00C11E5E" w:rsidRDefault="00455F05" w:rsidP="006C0DF7">
      <w:pPr>
        <w:rPr>
          <w:lang w:val="es-ES"/>
        </w:rPr>
      </w:pPr>
    </w:p>
    <w:p w14:paraId="46C29C0F" w14:textId="77777777" w:rsidR="00F73BCE" w:rsidRPr="00C11E5E" w:rsidRDefault="00F73BCE" w:rsidP="006C0DF7">
      <w:pPr>
        <w:rPr>
          <w:lang w:val="es-ES"/>
        </w:rPr>
      </w:pPr>
    </w:p>
    <w:p w14:paraId="4DA71507" w14:textId="77777777" w:rsidR="00F73BCE" w:rsidRPr="00C11E5E" w:rsidRDefault="00F73BCE" w:rsidP="006C0DF7">
      <w:pPr>
        <w:rPr>
          <w:lang w:val="es-ES"/>
        </w:rPr>
      </w:pPr>
    </w:p>
    <w:p w14:paraId="7E4CDD24" w14:textId="77777777" w:rsidR="00F73BCE" w:rsidRPr="00C11E5E" w:rsidRDefault="00F73BCE" w:rsidP="006C0DF7">
      <w:pPr>
        <w:rPr>
          <w:lang w:val="es-ES"/>
        </w:rPr>
      </w:pPr>
    </w:p>
    <w:p w14:paraId="74F11863" w14:textId="77777777" w:rsidR="00F73BCE" w:rsidRPr="00C11E5E" w:rsidRDefault="00F73BCE" w:rsidP="006C0DF7">
      <w:pPr>
        <w:rPr>
          <w:lang w:val="es-ES"/>
        </w:rPr>
      </w:pPr>
    </w:p>
    <w:p w14:paraId="26BC4E7D" w14:textId="77777777" w:rsidR="00E54060" w:rsidRPr="00C11E5E" w:rsidRDefault="00E54060" w:rsidP="006C0DF7">
      <w:pPr>
        <w:rPr>
          <w:lang w:val="es-ES"/>
        </w:rPr>
      </w:pPr>
    </w:p>
    <w:p w14:paraId="4536FDC7" w14:textId="77777777" w:rsidR="00E54060" w:rsidRPr="00C11E5E" w:rsidRDefault="00E54060" w:rsidP="006C0DF7">
      <w:pPr>
        <w:rPr>
          <w:lang w:val="es-ES"/>
        </w:rPr>
      </w:pPr>
    </w:p>
    <w:p w14:paraId="03E1E196" w14:textId="77777777" w:rsidR="00E54060" w:rsidRPr="00C11E5E" w:rsidRDefault="00E54060" w:rsidP="006C0DF7">
      <w:pPr>
        <w:rPr>
          <w:lang w:val="es-ES"/>
        </w:rPr>
      </w:pPr>
    </w:p>
    <w:p w14:paraId="5EF59411" w14:textId="77777777" w:rsidR="00E54060" w:rsidRPr="00C11E5E" w:rsidRDefault="00E54060" w:rsidP="006C0DF7">
      <w:pPr>
        <w:rPr>
          <w:lang w:val="es-ES"/>
        </w:rPr>
      </w:pPr>
    </w:p>
    <w:p w14:paraId="017A11A8" w14:textId="77777777" w:rsidR="00E54060" w:rsidRPr="00C11E5E" w:rsidRDefault="00E54060" w:rsidP="006C0DF7">
      <w:pPr>
        <w:rPr>
          <w:lang w:val="es-ES"/>
        </w:rPr>
      </w:pPr>
    </w:p>
    <w:p w14:paraId="0C143696" w14:textId="77777777" w:rsidR="00E54060" w:rsidRPr="00C11E5E" w:rsidRDefault="00E54060" w:rsidP="006C0DF7">
      <w:pPr>
        <w:rPr>
          <w:lang w:val="es-ES"/>
        </w:rPr>
      </w:pPr>
    </w:p>
    <w:p w14:paraId="62387132" w14:textId="77777777" w:rsidR="00E54060" w:rsidRPr="00C11E5E" w:rsidRDefault="00E54060" w:rsidP="006C0DF7">
      <w:pPr>
        <w:rPr>
          <w:lang w:val="es-ES"/>
        </w:rPr>
      </w:pPr>
    </w:p>
    <w:p w14:paraId="0F782674" w14:textId="77777777" w:rsidR="00E54060" w:rsidRPr="00C11E5E" w:rsidRDefault="00E54060" w:rsidP="006C0DF7">
      <w:pPr>
        <w:rPr>
          <w:lang w:val="es-ES"/>
        </w:rPr>
      </w:pPr>
    </w:p>
    <w:p w14:paraId="1EA840AD" w14:textId="77777777" w:rsidR="00E54060" w:rsidRPr="00C11E5E" w:rsidRDefault="00E54060" w:rsidP="006C0DF7">
      <w:pPr>
        <w:rPr>
          <w:lang w:val="es-ES"/>
        </w:rPr>
      </w:pPr>
    </w:p>
    <w:p w14:paraId="41D06D0F" w14:textId="77777777" w:rsidR="00E54060" w:rsidRPr="00C11E5E" w:rsidRDefault="00E54060" w:rsidP="006C0DF7">
      <w:pPr>
        <w:rPr>
          <w:lang w:val="es-ES"/>
        </w:rPr>
      </w:pPr>
    </w:p>
    <w:p w14:paraId="0E5447F4" w14:textId="77777777" w:rsidR="00E54060" w:rsidRPr="00C11E5E" w:rsidRDefault="00E54060" w:rsidP="006C0DF7">
      <w:pPr>
        <w:rPr>
          <w:lang w:val="es-ES"/>
        </w:rPr>
      </w:pPr>
    </w:p>
    <w:p w14:paraId="3EAE37AC" w14:textId="77777777" w:rsidR="00E54060" w:rsidRPr="00C11E5E" w:rsidRDefault="00E54060" w:rsidP="006C0DF7">
      <w:pPr>
        <w:rPr>
          <w:lang w:val="es-ES"/>
        </w:rPr>
      </w:pPr>
    </w:p>
    <w:p w14:paraId="12E0C9D8" w14:textId="77777777" w:rsidR="00E54060" w:rsidRPr="00C11E5E" w:rsidRDefault="00E54060" w:rsidP="006C0DF7">
      <w:pPr>
        <w:rPr>
          <w:lang w:val="es-ES"/>
        </w:rPr>
      </w:pPr>
    </w:p>
    <w:p w14:paraId="6A0D072B" w14:textId="77777777" w:rsidR="00E54060" w:rsidRPr="00C11E5E" w:rsidRDefault="00E54060" w:rsidP="006C0DF7">
      <w:pPr>
        <w:rPr>
          <w:lang w:val="es-ES"/>
        </w:rPr>
      </w:pPr>
    </w:p>
    <w:p w14:paraId="6D8AD1CA" w14:textId="77777777" w:rsidR="00E54060" w:rsidRPr="00C11E5E" w:rsidRDefault="00E54060" w:rsidP="006C0DF7">
      <w:pPr>
        <w:rPr>
          <w:lang w:val="es-ES"/>
        </w:rPr>
      </w:pPr>
    </w:p>
    <w:p w14:paraId="525C0223" w14:textId="77777777" w:rsidR="00E54060" w:rsidRPr="00C11E5E" w:rsidRDefault="00E54060" w:rsidP="006C0DF7">
      <w:pPr>
        <w:rPr>
          <w:lang w:val="es-ES"/>
        </w:rPr>
      </w:pPr>
    </w:p>
    <w:p w14:paraId="364A0B3B" w14:textId="77777777" w:rsidR="00E54060" w:rsidRPr="00C11E5E" w:rsidRDefault="00E54060" w:rsidP="006C0DF7">
      <w:pPr>
        <w:rPr>
          <w:lang w:val="es-ES"/>
        </w:rPr>
      </w:pPr>
    </w:p>
    <w:p w14:paraId="28CE071F" w14:textId="77777777" w:rsidR="00E54060" w:rsidRPr="00C11E5E" w:rsidRDefault="00E54060" w:rsidP="006C0DF7">
      <w:pPr>
        <w:rPr>
          <w:lang w:val="es-ES"/>
        </w:rPr>
      </w:pPr>
    </w:p>
    <w:p w14:paraId="49B0AAB7" w14:textId="77777777" w:rsidR="00F73BCE" w:rsidRDefault="00F73BCE" w:rsidP="006C0DF7">
      <w:pPr>
        <w:rPr>
          <w:lang w:val="es-ES"/>
        </w:rPr>
      </w:pPr>
    </w:p>
    <w:p w14:paraId="2B9F3A1B" w14:textId="77777777" w:rsidR="00C3411E" w:rsidRDefault="00C3411E" w:rsidP="006C0DF7">
      <w:pPr>
        <w:rPr>
          <w:lang w:val="es-ES"/>
        </w:rPr>
      </w:pPr>
    </w:p>
    <w:p w14:paraId="16E4F0FA" w14:textId="77777777" w:rsidR="00C3411E" w:rsidRDefault="00C3411E" w:rsidP="006C0DF7">
      <w:pPr>
        <w:rPr>
          <w:lang w:val="es-ES"/>
        </w:rPr>
      </w:pPr>
    </w:p>
    <w:p w14:paraId="01019ECE" w14:textId="77777777" w:rsidR="00C3411E" w:rsidRDefault="00C3411E" w:rsidP="006C0DF7">
      <w:pPr>
        <w:rPr>
          <w:lang w:val="es-ES"/>
        </w:rPr>
      </w:pPr>
    </w:p>
    <w:p w14:paraId="519D6E8D" w14:textId="77777777" w:rsidR="00C3411E" w:rsidRDefault="00C3411E" w:rsidP="006C0DF7">
      <w:pPr>
        <w:rPr>
          <w:lang w:val="es-ES"/>
        </w:rPr>
      </w:pPr>
    </w:p>
    <w:p w14:paraId="6CBF742B" w14:textId="77777777" w:rsidR="004948FA" w:rsidRDefault="004948FA" w:rsidP="006C0DF7">
      <w:pPr>
        <w:rPr>
          <w:lang w:val="es-ES"/>
        </w:rPr>
      </w:pPr>
    </w:p>
    <w:p w14:paraId="18664F18" w14:textId="77777777" w:rsidR="004948FA" w:rsidRDefault="004948FA" w:rsidP="006C0DF7">
      <w:pPr>
        <w:rPr>
          <w:lang w:val="es-ES"/>
        </w:rPr>
      </w:pPr>
    </w:p>
    <w:p w14:paraId="7CA71611" w14:textId="77777777" w:rsidR="004948FA" w:rsidRDefault="004948FA" w:rsidP="006C0DF7">
      <w:pPr>
        <w:rPr>
          <w:lang w:val="es-ES"/>
        </w:rPr>
      </w:pPr>
    </w:p>
    <w:p w14:paraId="61177281" w14:textId="77777777" w:rsidR="004948FA" w:rsidRDefault="004948FA" w:rsidP="006C0DF7">
      <w:pPr>
        <w:rPr>
          <w:lang w:val="es-ES"/>
        </w:rPr>
      </w:pPr>
    </w:p>
    <w:p w14:paraId="5A9465A2" w14:textId="77777777" w:rsidR="004948FA" w:rsidRDefault="004948FA" w:rsidP="006C0DF7">
      <w:pPr>
        <w:rPr>
          <w:lang w:val="es-ES"/>
        </w:rPr>
      </w:pPr>
    </w:p>
    <w:p w14:paraId="0241A76F" w14:textId="77777777" w:rsidR="004948FA" w:rsidRDefault="004948FA" w:rsidP="006C0DF7">
      <w:pPr>
        <w:rPr>
          <w:lang w:val="es-ES"/>
        </w:rPr>
      </w:pPr>
    </w:p>
    <w:p w14:paraId="2673A835" w14:textId="77777777" w:rsidR="004948FA" w:rsidRDefault="004948FA" w:rsidP="006C0DF7">
      <w:pPr>
        <w:rPr>
          <w:lang w:val="es-ES"/>
        </w:rPr>
      </w:pPr>
    </w:p>
    <w:p w14:paraId="737492F1" w14:textId="77777777" w:rsidR="004948FA" w:rsidRDefault="004948FA" w:rsidP="006C0DF7">
      <w:pPr>
        <w:rPr>
          <w:lang w:val="es-ES"/>
        </w:rPr>
      </w:pPr>
    </w:p>
    <w:p w14:paraId="667858B5" w14:textId="77777777" w:rsidR="004948FA" w:rsidRDefault="004948FA" w:rsidP="006C0DF7">
      <w:pPr>
        <w:rPr>
          <w:lang w:val="es-ES"/>
        </w:rPr>
      </w:pPr>
    </w:p>
    <w:p w14:paraId="6258493C" w14:textId="77777777" w:rsidR="004948FA" w:rsidRDefault="004948FA" w:rsidP="006C0DF7">
      <w:pPr>
        <w:rPr>
          <w:lang w:val="es-ES"/>
        </w:rPr>
      </w:pPr>
    </w:p>
    <w:p w14:paraId="0FB2A2AB" w14:textId="77777777" w:rsidR="004948FA" w:rsidRDefault="004948FA" w:rsidP="006C0DF7">
      <w:pPr>
        <w:rPr>
          <w:lang w:val="es-ES"/>
        </w:rPr>
      </w:pPr>
    </w:p>
    <w:p w14:paraId="3E95B1B7" w14:textId="77777777" w:rsidR="004948FA" w:rsidRDefault="004948FA" w:rsidP="006C0DF7">
      <w:pPr>
        <w:rPr>
          <w:lang w:val="es-ES"/>
        </w:rPr>
      </w:pPr>
    </w:p>
    <w:p w14:paraId="29310404" w14:textId="77777777" w:rsidR="004948FA" w:rsidRDefault="004948FA" w:rsidP="006C0DF7">
      <w:pPr>
        <w:rPr>
          <w:lang w:val="es-ES"/>
        </w:rPr>
      </w:pPr>
    </w:p>
    <w:p w14:paraId="00C77A38" w14:textId="77777777" w:rsidR="004948FA" w:rsidRDefault="004948FA" w:rsidP="004948FA">
      <w:pPr>
        <w:pStyle w:val="CaptuloNmero"/>
      </w:pPr>
    </w:p>
    <w:p w14:paraId="7FA86D1D" w14:textId="77777777" w:rsidR="004948FA" w:rsidRDefault="004948FA" w:rsidP="004948FA">
      <w:pPr>
        <w:pStyle w:val="Captulo"/>
      </w:pPr>
      <w:bookmarkStart w:id="60" w:name="_Toc238541400"/>
      <w:r>
        <w:t>Arquitectura del motor de inferencia</w:t>
      </w:r>
      <w:bookmarkEnd w:id="60"/>
    </w:p>
    <w:p w14:paraId="7B6EE945" w14:textId="77777777" w:rsidR="004948FA" w:rsidRDefault="004948FA" w:rsidP="004948FA">
      <w:pPr>
        <w:pStyle w:val="Texto"/>
      </w:pPr>
    </w:p>
    <w:p w14:paraId="68F7EB7C" w14:textId="77777777" w:rsidR="004948FA" w:rsidRPr="008E6F70" w:rsidRDefault="004948FA" w:rsidP="004948FA">
      <w:pPr>
        <w:pStyle w:val="Estilo2"/>
        <w:rPr>
          <w:rFonts w:eastAsiaTheme="minorHAnsi"/>
        </w:rPr>
      </w:pPr>
      <w:bookmarkStart w:id="61" w:name="_Toc238541401"/>
      <w:r w:rsidRPr="008E6F70">
        <w:rPr>
          <w:rFonts w:eastAsiaTheme="minorHAnsi"/>
        </w:rPr>
        <w:t>Visión general de la arquitectura</w:t>
      </w:r>
      <w:bookmarkEnd w:id="61"/>
    </w:p>
    <w:p w14:paraId="0A11D1C9" w14:textId="6E247A24" w:rsidR="004948FA" w:rsidRPr="008E6F70" w:rsidRDefault="004948FA" w:rsidP="004948FA">
      <w:pPr>
        <w:pStyle w:val="Texto"/>
      </w:pPr>
      <w:r w:rsidRPr="008E6F70">
        <w:t>Una vez presentada la aplicación y su interfaz, este capítulo describe con detalle la pieza que constituye la aportación central del trabajo</w:t>
      </w:r>
      <w:r w:rsidR="00D44191">
        <w:t>,</w:t>
      </w:r>
      <w:r w:rsidRPr="008E6F70">
        <w:t xml:space="preserve"> el </w:t>
      </w:r>
      <w:r w:rsidRPr="008E6F70">
        <w:rPr>
          <w:b/>
          <w:bCs/>
        </w:rPr>
        <w:t>motor de inferencia</w:t>
      </w:r>
      <w:r w:rsidRPr="008E6F70">
        <w:t xml:space="preserve">. Mientras que el marco teórico introdujo por separado los paradigmas de recuperación aumentada y el Análisis de Conceptos Formales, aquí se explica cómo el sistema los </w:t>
      </w:r>
      <w:r w:rsidRPr="008E6F70">
        <w:rPr>
          <w:b/>
          <w:bCs/>
        </w:rPr>
        <w:t>instancia y los combina</w:t>
      </w:r>
      <w:r w:rsidRPr="008E6F70">
        <w:t xml:space="preserve"> en una arquitectura concreta capaz de responder consultas clínicas de forma verificable.</w:t>
      </w:r>
    </w:p>
    <w:p w14:paraId="68A9C869" w14:textId="77777777" w:rsidR="004948FA" w:rsidRPr="008E6F70" w:rsidRDefault="004948FA" w:rsidP="004948FA">
      <w:pPr>
        <w:pStyle w:val="Texto"/>
      </w:pPr>
      <w:r w:rsidRPr="008E6F70">
        <w:t xml:space="preserve">El motor se organiza en </w:t>
      </w:r>
      <w:r w:rsidRPr="008E6F70">
        <w:rPr>
          <w:b/>
          <w:bCs/>
        </w:rPr>
        <w:t>tres capas con responsabilidades estrictamente delimitadas</w:t>
      </w:r>
      <w:r w:rsidRPr="008E6F70">
        <w:t xml:space="preserve">. Un modelo de lenguaje se encarga de las tareas lingüísticas </w:t>
      </w:r>
      <w:r>
        <w:t>(</w:t>
      </w:r>
      <w:r w:rsidRPr="008E6F70">
        <w:t>extraer conocimiento del texto e interpretar y redactar</w:t>
      </w:r>
      <w:r>
        <w:t>)</w:t>
      </w:r>
      <w:r w:rsidRPr="008E6F70">
        <w:t>, pero no interviene en el razonamiento. El razonamiento recae sobre el FCA, que actúa como un sistema deductivo determinista. Entre ambos, Graph-RAG rescata el conocimiento relacional que la deducción lógica, por sí sola, no alcanza.</w:t>
      </w:r>
    </w:p>
    <w:p w14:paraId="547A4D6B" w14:textId="54E548F1" w:rsidR="004948FA" w:rsidRPr="008E6F70" w:rsidRDefault="004948FA" w:rsidP="004948FA">
      <w:pPr>
        <w:pStyle w:val="Texto"/>
      </w:pPr>
      <w:r w:rsidRPr="008E6F70">
        <w:t>Esta división puede entenderse a través de la distinción entre un pensamiento rápido e intuitivo (Sistema 1) y otro lento y deliberativo (Sistema 2)</w:t>
      </w:r>
      <w:r w:rsidR="00D44191">
        <w:t>. E</w:t>
      </w:r>
      <w:r w:rsidRPr="008E6F70">
        <w:t xml:space="preserve">l </w:t>
      </w:r>
      <w:r>
        <w:t>LLM</w:t>
      </w:r>
      <w:r w:rsidRPr="008E6F70">
        <w:t xml:space="preserve"> desempeña el papel del Sistema 1, cómodo con el lenguaje, pero propenso al error, y el motor simbólico el del Sistema 2, lento pero riguroso. </w:t>
      </w:r>
    </w:p>
    <w:p w14:paraId="72F8E393" w14:textId="77777777" w:rsidR="004948FA" w:rsidRPr="008E6F70" w:rsidRDefault="004948FA" w:rsidP="004948FA">
      <w:pPr>
        <w:pStyle w:val="Estilo2"/>
      </w:pPr>
      <w:bookmarkStart w:id="62" w:name="_Toc238541402"/>
      <w:r w:rsidRPr="008E6F70">
        <w:t>Representación del conocimiento</w:t>
      </w:r>
      <w:bookmarkEnd w:id="62"/>
    </w:p>
    <w:p w14:paraId="513F7936" w14:textId="77777777" w:rsidR="004948FA" w:rsidRPr="008E6F70" w:rsidRDefault="004948FA" w:rsidP="004948FA">
      <w:pPr>
        <w:pStyle w:val="Texto"/>
      </w:pPr>
      <w:r w:rsidRPr="008E6F70">
        <w:t xml:space="preserve">A partir del conjunto de tripletas (sujeto, relación, objeto), el motor deriva </w:t>
      </w:r>
      <w:r w:rsidRPr="008E6F70">
        <w:rPr>
          <w:b/>
          <w:bCs/>
        </w:rPr>
        <w:t>dos representaciones complementarias</w:t>
      </w:r>
      <w:r w:rsidRPr="008E6F70">
        <w:t xml:space="preserve"> del mismo conocimiento, que coexisten y se emplean para fines distintos.</w:t>
      </w:r>
    </w:p>
    <w:p w14:paraId="0B19DB5F" w14:textId="4D0DA3B6" w:rsidR="004948FA" w:rsidRPr="008E6F70" w:rsidRDefault="004948FA" w:rsidP="004948FA">
      <w:pPr>
        <w:pStyle w:val="Texto"/>
      </w:pPr>
      <w:r w:rsidRPr="008E6F70">
        <w:t xml:space="preserve">La primera es el </w:t>
      </w:r>
      <w:r w:rsidRPr="008E6F70">
        <w:rPr>
          <w:b/>
          <w:bCs/>
        </w:rPr>
        <w:t>contexto formal</w:t>
      </w:r>
      <w:r w:rsidRPr="008E6F70">
        <w:t xml:space="preserve"> del FCA</w:t>
      </w:r>
      <w:r w:rsidR="009A79D2">
        <w:t>,</w:t>
      </w:r>
      <w:r w:rsidRPr="008E6F70">
        <w:t xml:space="preserve"> una matriz binaria que relaciona un conjunto de objetos (pacientes, protocolos, entidades) con un conjunto de atributos, indicando qué atributos posee </w:t>
      </w:r>
      <w:r w:rsidRPr="008E6F70">
        <w:lastRenderedPageBreak/>
        <w:t xml:space="preserve">cada objeto. Sobre esta matriz se calculan el retículo de conceptos y la base de implicaciones. Esta representación captura las </w:t>
      </w:r>
      <w:r w:rsidRPr="008E6F70">
        <w:rPr>
          <w:b/>
          <w:bCs/>
        </w:rPr>
        <w:t>regularidades de co-ocurrencia</w:t>
      </w:r>
      <w:r w:rsidRPr="008E6F70">
        <w:t>: qué atributos aparecen siempre juntos en los objetos del dominio.</w:t>
      </w:r>
    </w:p>
    <w:p w14:paraId="7A017B50" w14:textId="39FE0499" w:rsidR="004948FA" w:rsidRPr="008E6F70" w:rsidRDefault="004948FA" w:rsidP="004948FA">
      <w:pPr>
        <w:pStyle w:val="Texto"/>
      </w:pPr>
      <w:r w:rsidRPr="008E6F70">
        <w:t xml:space="preserve">La segunda es un </w:t>
      </w:r>
      <w:r w:rsidRPr="008E6F70">
        <w:rPr>
          <w:b/>
          <w:bCs/>
        </w:rPr>
        <w:t>grafo dirigido y tipado</w:t>
      </w:r>
      <w:r w:rsidRPr="008E6F70">
        <w:t xml:space="preserve">, en el que cada entidad es un nodo y cada relación una arista etiquetada. Esta representación captura el </w:t>
      </w:r>
      <w:r w:rsidRPr="008E6F70">
        <w:rPr>
          <w:b/>
          <w:bCs/>
        </w:rPr>
        <w:t>conocimiento relacional explícito</w:t>
      </w:r>
      <w:r>
        <w:t xml:space="preserve"> </w:t>
      </w:r>
      <w:r w:rsidRPr="008E6F70">
        <w:t>entidad</w:t>
      </w:r>
      <w:r>
        <w:t xml:space="preserve"> </w:t>
      </w:r>
      <w:r w:rsidR="009A79D2">
        <w:t>-&gt;</w:t>
      </w:r>
      <w:r>
        <w:rPr>
          <w:rFonts w:ascii="Courier New" w:hAnsi="Courier New" w:cs="Courier New"/>
        </w:rPr>
        <w:t xml:space="preserve"> </w:t>
      </w:r>
      <w:r w:rsidRPr="008E6F70">
        <w:t>entidad que la matriz de co-ocurrencia no expresa de forma directa.</w:t>
      </w:r>
    </w:p>
    <w:p w14:paraId="25E4A7EC" w14:textId="4156C591" w:rsidR="004948FA" w:rsidRPr="008E6F70" w:rsidRDefault="004948FA" w:rsidP="004948FA">
      <w:pPr>
        <w:pStyle w:val="Texto"/>
      </w:pPr>
      <w:r w:rsidRPr="008E6F70">
        <w:t>Ambas representaciones son necesarias</w:t>
      </w:r>
      <w:r w:rsidR="009A79D2">
        <w:t>, ya que</w:t>
      </w:r>
      <w:r w:rsidRPr="008E6F70">
        <w:t xml:space="preserve"> la primera sustenta el razonamiento deductivo, y la segunda permite recuperar relaciones que no emergen de la mera co-ocurrencia. El motor las mantiene sincronizadas, pues ambas se derivan de la misma fuente de tripletas.</w:t>
      </w:r>
    </w:p>
    <w:p w14:paraId="500AC5F3" w14:textId="77777777" w:rsidR="004948FA" w:rsidRPr="008E6F70" w:rsidRDefault="004948FA" w:rsidP="004948FA">
      <w:pPr>
        <w:pStyle w:val="Estilo2"/>
      </w:pPr>
      <w:bookmarkStart w:id="63" w:name="_Toc238541403"/>
      <w:r w:rsidRPr="008E6F70">
        <w:t>Núcleo de razonamiento simbólico (FCA)</w:t>
      </w:r>
      <w:bookmarkEnd w:id="63"/>
    </w:p>
    <w:p w14:paraId="4858E47A" w14:textId="77777777" w:rsidR="004948FA" w:rsidRPr="008E6F70" w:rsidRDefault="004948FA" w:rsidP="004948FA">
      <w:pPr>
        <w:pStyle w:val="Texto"/>
      </w:pPr>
      <w:r w:rsidRPr="008E6F70">
        <w:t xml:space="preserve">El razonamiento del sistema se apoya en el Análisis de Conceptos Formales. A partir del contexto formal, se calcula la </w:t>
      </w:r>
      <w:r w:rsidRPr="008E6F70">
        <w:rPr>
          <w:b/>
          <w:bCs/>
        </w:rPr>
        <w:t>base de implicaciones de Duquenne-Guigues</w:t>
      </w:r>
      <w:r w:rsidRPr="008E6F70">
        <w:t xml:space="preserve">, un conjunto mínimo y completo de reglas lógicas de la forma </w:t>
      </w:r>
      <m:oMath>
        <m:r>
          <w:rPr>
            <w:rFonts w:ascii="Cambria Math" w:hAnsi="Cambria Math"/>
          </w:rPr>
          <m:t xml:space="preserve">A </m:t>
        </m:r>
        <m:r>
          <w:rPr>
            <w:rFonts w:ascii="Cambria Math" w:hAnsi="Cambria Math" w:cs="Cambria Math"/>
          </w:rPr>
          <m:t>⇒</m:t>
        </m:r>
        <m:r>
          <w:rPr>
            <w:rFonts w:ascii="Cambria Math" w:hAnsi="Cambria Math"/>
          </w:rPr>
          <m:t xml:space="preserve"> B</m:t>
        </m:r>
      </m:oMath>
      <w:r w:rsidRPr="008E6F70">
        <w:t>, donde toda regla se cumple en el contexto (es decir, todo objeto que posee los atributos de A posee tambi</w:t>
      </w:r>
      <w:r w:rsidRPr="008E6F70">
        <w:rPr>
          <w:rFonts w:cs="Malacitana-Sans"/>
        </w:rPr>
        <w:t>é</w:t>
      </w:r>
      <w:r w:rsidRPr="008E6F70">
        <w:t>n los de B) y de la cual toda implicaci</w:t>
      </w:r>
      <w:r w:rsidRPr="008E6F70">
        <w:rPr>
          <w:rFonts w:cs="Malacitana-Sans"/>
        </w:rPr>
        <w:t>ó</w:t>
      </w:r>
      <w:r w:rsidRPr="008E6F70">
        <w:t>n v</w:t>
      </w:r>
      <w:r w:rsidRPr="008E6F70">
        <w:rPr>
          <w:rFonts w:cs="Malacitana-Sans"/>
        </w:rPr>
        <w:t>á</w:t>
      </w:r>
      <w:r w:rsidRPr="008E6F70">
        <w:t>lida del contexto es derivable.</w:t>
      </w:r>
    </w:p>
    <w:p w14:paraId="1541F710" w14:textId="77777777" w:rsidR="004948FA" w:rsidRDefault="004948FA" w:rsidP="004948FA">
      <w:pPr>
        <w:pStyle w:val="Texto"/>
      </w:pPr>
      <w:r w:rsidRPr="008E6F70">
        <w:t xml:space="preserve">El mecanismo de inferencia es el </w:t>
      </w:r>
      <w:r w:rsidRPr="008E6F70">
        <w:rPr>
          <w:b/>
          <w:bCs/>
        </w:rPr>
        <w:t>cierre lógico</w:t>
      </w:r>
      <w:r w:rsidRPr="008E6F70">
        <w:t xml:space="preserve">: dada una entrada </w:t>
      </w:r>
      <w:r>
        <w:t>(</w:t>
      </w:r>
      <w:r w:rsidRPr="008E6F70">
        <w:t>por ejemplo, los atributos de un paciente</w:t>
      </w:r>
      <w:r>
        <w:t>)</w:t>
      </w:r>
      <w:r w:rsidRPr="008E6F70">
        <w:t>, se aplican de forma encadenada las reglas de la base hasta alcanzar un punto fijo, obteniendo el conjunto completo de atributos lógicamente implicados. El procedimiento se resume en el siguiente pseudocódigo:</w:t>
      </w:r>
    </w:p>
    <w:tbl>
      <w:tblPr>
        <w:tblStyle w:val="Tablaconcuadrcula"/>
        <w:tblW w:w="0" w:type="auto"/>
        <w:tblLook w:val="04A0" w:firstRow="1" w:lastRow="0" w:firstColumn="1" w:lastColumn="0" w:noHBand="0" w:noVBand="1"/>
      </w:tblPr>
      <w:tblGrid>
        <w:gridCol w:w="9054"/>
      </w:tblGrid>
      <w:tr w:rsidR="004948FA" w14:paraId="6B1EB9A6" w14:textId="77777777" w:rsidTr="009B2FF3">
        <w:tc>
          <w:tcPr>
            <w:tcW w:w="9054" w:type="dxa"/>
            <w:shd w:val="clear" w:color="auto" w:fill="F2F2F2" w:themeFill="background1" w:themeFillShade="F2"/>
          </w:tcPr>
          <w:p w14:paraId="1EAFD304" w14:textId="55F90CBD" w:rsidR="004948FA" w:rsidRPr="00C523FA" w:rsidRDefault="004948FA" w:rsidP="009B2FF3">
            <w:pPr>
              <w:pStyle w:val="Texto"/>
              <w:ind w:firstLine="0"/>
              <w:rPr>
                <w:rFonts w:ascii="Console" w:eastAsiaTheme="minorEastAsia" w:hAnsi="Console"/>
                <w:lang w:val="es-ES_tradnl"/>
              </w:rPr>
            </w:pPr>
            <w:r w:rsidRPr="00C523FA">
              <w:rPr>
                <w:rFonts w:ascii="Console" w:eastAsiaTheme="minorEastAsia" w:hAnsi="Console"/>
                <w:lang w:val="es-ES_tradnl"/>
              </w:rPr>
              <w:t>función cierre_</w:t>
            </w:r>
            <w:r w:rsidR="009A79D2" w:rsidRPr="00C523FA">
              <w:rPr>
                <w:rFonts w:ascii="Console" w:eastAsiaTheme="minorEastAsia" w:hAnsi="Console"/>
                <w:lang w:val="es-ES_tradnl"/>
              </w:rPr>
              <w:t>lógico (</w:t>
            </w:r>
            <w:r w:rsidRPr="00C523FA">
              <w:rPr>
                <w:rFonts w:ascii="Console" w:eastAsiaTheme="minorEastAsia" w:hAnsi="Console"/>
                <w:lang w:val="es-ES_tradnl"/>
              </w:rPr>
              <w:t>entrada, base_implicaciones):</w:t>
            </w:r>
          </w:p>
          <w:p w14:paraId="5A3F0EC0" w14:textId="77777777" w:rsidR="004948FA" w:rsidRPr="00C523FA" w:rsidRDefault="004948FA" w:rsidP="009B2FF3">
            <w:pPr>
              <w:pStyle w:val="Texto"/>
              <w:ind w:firstLine="0"/>
              <w:rPr>
                <w:rFonts w:ascii="Console" w:eastAsiaTheme="minorEastAsia" w:hAnsi="Console"/>
                <w:lang w:val="es-ES_tradnl"/>
              </w:rPr>
            </w:pPr>
            <w:r w:rsidRPr="00C523FA">
              <w:rPr>
                <w:rFonts w:ascii="Console" w:eastAsiaTheme="minorEastAsia" w:hAnsi="Console"/>
                <w:lang w:val="es-ES_tradnl"/>
              </w:rPr>
              <w:t xml:space="preserve">    </w:t>
            </w:r>
            <m:oMath>
              <m:r>
                <w:rPr>
                  <w:rFonts w:ascii="Cambria Math" w:eastAsiaTheme="minorEastAsia" w:hAnsi="Cambria Math"/>
                  <w:lang w:val="es-ES_tradnl"/>
                </w:rPr>
                <m:t>S</m:t>
              </m:r>
              <m:r>
                <m:rPr>
                  <m:sty m:val="p"/>
                </m:rPr>
                <w:rPr>
                  <w:rFonts w:ascii="Cambria Math" w:eastAsiaTheme="minorEastAsia" w:hAnsi="Cambria Math"/>
                  <w:lang w:val="es-ES_tradnl"/>
                </w:rPr>
                <m:t xml:space="preserve"> ← </m:t>
              </m:r>
              <m:r>
                <w:rPr>
                  <w:rFonts w:ascii="Cambria Math" w:eastAsiaTheme="minorEastAsia" w:hAnsi="Cambria Math"/>
                  <w:lang w:val="es-ES_tradnl"/>
                </w:rPr>
                <m:t>entrada</m:t>
              </m:r>
            </m:oMath>
          </w:p>
          <w:p w14:paraId="4025D4D6" w14:textId="77777777" w:rsidR="004948FA" w:rsidRPr="00C523FA" w:rsidRDefault="004948FA" w:rsidP="009B2FF3">
            <w:pPr>
              <w:pStyle w:val="Texto"/>
              <w:ind w:firstLine="0"/>
              <w:rPr>
                <w:rFonts w:ascii="Console" w:eastAsiaTheme="minorEastAsia" w:hAnsi="Console"/>
                <w:lang w:val="es-ES_tradnl"/>
              </w:rPr>
            </w:pPr>
            <w:r w:rsidRPr="00C523FA">
              <w:rPr>
                <w:rFonts w:ascii="Console" w:eastAsiaTheme="minorEastAsia" w:hAnsi="Console"/>
                <w:lang w:val="es-ES_tradnl"/>
              </w:rPr>
              <w:t xml:space="preserve">    repetir</w:t>
            </w:r>
          </w:p>
          <w:p w14:paraId="0662DD9A" w14:textId="77777777" w:rsidR="004948FA" w:rsidRPr="00C523FA" w:rsidRDefault="004948FA" w:rsidP="009B2FF3">
            <w:pPr>
              <w:pStyle w:val="Texto"/>
              <w:ind w:firstLine="0"/>
              <w:rPr>
                <w:rFonts w:ascii="Console" w:eastAsiaTheme="minorEastAsia" w:hAnsi="Console"/>
                <w:lang w:val="es-ES_tradnl"/>
              </w:rPr>
            </w:pPr>
            <w:r w:rsidRPr="00C523FA">
              <w:rPr>
                <w:rFonts w:ascii="Console" w:eastAsiaTheme="minorEastAsia" w:hAnsi="Console"/>
                <w:lang w:val="es-ES_tradnl"/>
              </w:rPr>
              <w:t xml:space="preserve">        </w:t>
            </w:r>
            <m:oMath>
              <m:r>
                <w:rPr>
                  <w:rFonts w:ascii="Cambria Math" w:eastAsiaTheme="minorEastAsia" w:hAnsi="Cambria Math"/>
                  <w:lang w:val="es-ES_tradnl"/>
                </w:rPr>
                <m:t>cambiado</m:t>
              </m:r>
              <m:r>
                <m:rPr>
                  <m:sty m:val="p"/>
                </m:rPr>
                <w:rPr>
                  <w:rFonts w:ascii="Cambria Math" w:eastAsiaTheme="minorEastAsia" w:hAnsi="Cambria Math"/>
                  <w:lang w:val="es-ES_tradnl"/>
                </w:rPr>
                <m:t xml:space="preserve"> ← </m:t>
              </m:r>
              <m:r>
                <w:rPr>
                  <w:rFonts w:ascii="Cambria Math" w:eastAsiaTheme="minorEastAsia" w:hAnsi="Cambria Math"/>
                  <w:lang w:val="es-ES_tradnl"/>
                </w:rPr>
                <m:t>falso</m:t>
              </m:r>
            </m:oMath>
          </w:p>
          <w:p w14:paraId="19DC17D7" w14:textId="77777777" w:rsidR="004948FA" w:rsidRPr="00C523FA" w:rsidRDefault="004948FA" w:rsidP="009B2FF3">
            <w:pPr>
              <w:pStyle w:val="Texto"/>
              <w:ind w:firstLine="0"/>
              <w:rPr>
                <w:rFonts w:ascii="Console" w:eastAsiaTheme="minorEastAsia" w:hAnsi="Console"/>
                <w:lang w:val="es-ES_tradnl"/>
              </w:rPr>
            </w:pPr>
            <w:r w:rsidRPr="00C523FA">
              <w:rPr>
                <w:rFonts w:ascii="Console" w:eastAsiaTheme="minorEastAsia" w:hAnsi="Console"/>
                <w:lang w:val="es-ES_tradnl"/>
              </w:rPr>
              <w:t xml:space="preserve">        para cada regla (</w:t>
            </w:r>
            <m:oMath>
              <m:r>
                <w:rPr>
                  <w:rFonts w:ascii="Cambria Math" w:eastAsiaTheme="minorEastAsia" w:hAnsi="Cambria Math"/>
                  <w:lang w:val="es-ES_tradnl"/>
                </w:rPr>
                <m:t>A</m:t>
              </m:r>
              <m:r>
                <m:rPr>
                  <m:sty m:val="p"/>
                </m:rPr>
                <w:rPr>
                  <w:rFonts w:ascii="Cambria Math" w:eastAsiaTheme="minorEastAsia" w:hAnsi="Cambria Math"/>
                  <w:lang w:val="es-ES_tradnl"/>
                </w:rPr>
                <m:t xml:space="preserve"> </m:t>
              </m:r>
              <m:r>
                <m:rPr>
                  <m:sty m:val="p"/>
                </m:rPr>
                <w:rPr>
                  <w:rFonts w:ascii="Cambria Math" w:eastAsiaTheme="minorEastAsia" w:hAnsi="Cambria Math" w:cs="Cambria Math"/>
                  <w:lang w:val="es-ES_tradnl"/>
                </w:rPr>
                <m:t>⇒</m:t>
              </m:r>
              <m:r>
                <m:rPr>
                  <m:sty m:val="p"/>
                </m:rPr>
                <w:rPr>
                  <w:rFonts w:ascii="Cambria Math" w:eastAsiaTheme="minorEastAsia" w:hAnsi="Cambria Math"/>
                  <w:lang w:val="es-ES_tradnl"/>
                </w:rPr>
                <m:t xml:space="preserve"> </m:t>
              </m:r>
              <m:r>
                <w:rPr>
                  <w:rFonts w:ascii="Cambria Math" w:eastAsiaTheme="minorEastAsia" w:hAnsi="Cambria Math"/>
                  <w:lang w:val="es-ES_tradnl"/>
                </w:rPr>
                <m:t>B</m:t>
              </m:r>
            </m:oMath>
            <w:r w:rsidRPr="00C523FA">
              <w:rPr>
                <w:rFonts w:ascii="Console" w:eastAsiaTheme="minorEastAsia" w:hAnsi="Console"/>
                <w:lang w:val="es-ES_tradnl"/>
              </w:rPr>
              <w:t>) de la base_implicaciones:</w:t>
            </w:r>
          </w:p>
          <w:p w14:paraId="2B8B641B" w14:textId="77777777" w:rsidR="004948FA" w:rsidRPr="00C523FA" w:rsidRDefault="004948FA" w:rsidP="009B2FF3">
            <w:pPr>
              <w:pStyle w:val="Texto"/>
              <w:ind w:firstLine="0"/>
              <w:rPr>
                <w:rFonts w:ascii="Console" w:eastAsiaTheme="minorEastAsia" w:hAnsi="Console"/>
                <w:lang w:val="es-ES_tradnl"/>
              </w:rPr>
            </w:pPr>
            <w:r w:rsidRPr="00C523FA">
              <w:rPr>
                <w:rFonts w:ascii="Console" w:eastAsiaTheme="minorEastAsia" w:hAnsi="Console"/>
                <w:lang w:val="es-ES_tradnl"/>
              </w:rPr>
              <w:t xml:space="preserve">            si </w:t>
            </w:r>
            <m:oMath>
              <m:r>
                <w:rPr>
                  <w:rFonts w:ascii="Cambria Math" w:eastAsiaTheme="minorEastAsia" w:hAnsi="Cambria Math"/>
                  <w:lang w:val="es-ES_tradnl"/>
                </w:rPr>
                <m:t>A</m:t>
              </m:r>
              <m:r>
                <m:rPr>
                  <m:sty m:val="p"/>
                </m:rPr>
                <w:rPr>
                  <w:rFonts w:ascii="Cambria Math" w:eastAsiaTheme="minorEastAsia" w:hAnsi="Cambria Math"/>
                  <w:lang w:val="es-ES_tradnl"/>
                </w:rPr>
                <m:t xml:space="preserve"> </m:t>
              </m:r>
              <m:r>
                <m:rPr>
                  <m:sty m:val="p"/>
                </m:rPr>
                <w:rPr>
                  <w:rFonts w:ascii="Cambria Math" w:eastAsiaTheme="minorEastAsia" w:hAnsi="Cambria Math" w:cs="Cambria Math"/>
                  <w:lang w:val="es-ES_tradnl"/>
                </w:rPr>
                <m:t>⊆</m:t>
              </m:r>
              <m:r>
                <m:rPr>
                  <m:sty m:val="p"/>
                </m:rPr>
                <w:rPr>
                  <w:rFonts w:ascii="Cambria Math" w:eastAsiaTheme="minorEastAsia" w:hAnsi="Cambria Math"/>
                  <w:lang w:val="es-ES_tradnl"/>
                </w:rPr>
                <m:t xml:space="preserve"> </m:t>
              </m:r>
              <m:r>
                <w:rPr>
                  <w:rFonts w:ascii="Cambria Math" w:eastAsiaTheme="minorEastAsia" w:hAnsi="Cambria Math"/>
                  <w:lang w:val="es-ES_tradnl"/>
                </w:rPr>
                <m:t>S</m:t>
              </m:r>
              <m:r>
                <m:rPr>
                  <m:sty m:val="p"/>
                </m:rPr>
                <w:rPr>
                  <w:rFonts w:ascii="Cambria Math" w:eastAsiaTheme="minorEastAsia" w:hAnsi="Cambria Math"/>
                  <w:lang w:val="es-ES_tradnl"/>
                </w:rPr>
                <m:t xml:space="preserve"> </m:t>
              </m:r>
              <m:r>
                <w:rPr>
                  <w:rFonts w:ascii="Cambria Math" w:eastAsiaTheme="minorEastAsia" w:hAnsi="Cambria Math"/>
                  <w:lang w:val="es-ES_tradnl"/>
                </w:rPr>
                <m:t>y</m:t>
              </m:r>
              <m:r>
                <m:rPr>
                  <m:sty m:val="p"/>
                </m:rPr>
                <w:rPr>
                  <w:rFonts w:ascii="Cambria Math" w:eastAsiaTheme="minorEastAsia" w:hAnsi="Cambria Math"/>
                  <w:lang w:val="es-ES_tradnl"/>
                </w:rPr>
                <m:t xml:space="preserve"> </m:t>
              </m:r>
              <m:r>
                <w:rPr>
                  <w:rFonts w:ascii="Cambria Math" w:eastAsiaTheme="minorEastAsia" w:hAnsi="Cambria Math"/>
                  <w:lang w:val="es-ES_tradnl"/>
                </w:rPr>
                <m:t>B</m:t>
              </m:r>
              <m:r>
                <m:rPr>
                  <m:sty m:val="p"/>
                </m:rPr>
                <w:rPr>
                  <w:rFonts w:ascii="Cambria Math" w:eastAsiaTheme="minorEastAsia" w:hAnsi="Cambria Math"/>
                  <w:lang w:val="es-ES_tradnl"/>
                </w:rPr>
                <m:t xml:space="preserve"> </m:t>
              </m:r>
              <m:r>
                <m:rPr>
                  <m:sty m:val="p"/>
                </m:rPr>
                <w:rPr>
                  <w:rFonts w:ascii="Cambria Math" w:eastAsiaTheme="minorEastAsia" w:hAnsi="Cambria Math" w:cs="Cambria Math"/>
                  <w:lang w:val="es-ES_tradnl"/>
                </w:rPr>
                <m:t>⊄</m:t>
              </m:r>
              <m:r>
                <m:rPr>
                  <m:sty m:val="p"/>
                </m:rPr>
                <w:rPr>
                  <w:rFonts w:ascii="Cambria Math" w:eastAsiaTheme="minorEastAsia" w:hAnsi="Cambria Math"/>
                  <w:lang w:val="es-ES_tradnl"/>
                </w:rPr>
                <m:t xml:space="preserve"> </m:t>
              </m:r>
              <m:r>
                <w:rPr>
                  <w:rFonts w:ascii="Cambria Math" w:eastAsiaTheme="minorEastAsia" w:hAnsi="Cambria Math"/>
                  <w:lang w:val="es-ES_tradnl"/>
                </w:rPr>
                <m:t>S</m:t>
              </m:r>
              <m:r>
                <m:rPr>
                  <m:sty m:val="p"/>
                </m:rPr>
                <w:rPr>
                  <w:rFonts w:ascii="Cambria Math" w:eastAsiaTheme="minorEastAsia" w:hAnsi="Cambria Math"/>
                  <w:lang w:val="es-ES_tradnl"/>
                </w:rPr>
                <m:t>:</m:t>
              </m:r>
            </m:oMath>
          </w:p>
          <w:p w14:paraId="1D8C20D9" w14:textId="77777777" w:rsidR="004948FA" w:rsidRPr="00C523FA" w:rsidRDefault="004948FA" w:rsidP="009B2FF3">
            <w:pPr>
              <w:pStyle w:val="Texto"/>
              <w:ind w:firstLine="0"/>
              <w:rPr>
                <w:rFonts w:ascii="Console" w:eastAsiaTheme="minorEastAsia" w:hAnsi="Console"/>
                <w:lang w:val="es-ES_tradnl"/>
              </w:rPr>
            </w:pPr>
            <w:r w:rsidRPr="00C523FA">
              <w:rPr>
                <w:rFonts w:ascii="Console" w:eastAsiaTheme="minorEastAsia" w:hAnsi="Console"/>
                <w:lang w:val="es-ES_tradnl"/>
              </w:rPr>
              <w:t xml:space="preserve">                </w:t>
            </w:r>
            <m:oMath>
              <m:r>
                <w:rPr>
                  <w:rFonts w:ascii="Cambria Math" w:eastAsiaTheme="minorEastAsia" w:hAnsi="Cambria Math"/>
                  <w:lang w:val="es-ES_tradnl"/>
                </w:rPr>
                <m:t>S</m:t>
              </m:r>
              <m:r>
                <m:rPr>
                  <m:sty m:val="p"/>
                </m:rPr>
                <w:rPr>
                  <w:rFonts w:ascii="Cambria Math" w:eastAsiaTheme="minorEastAsia" w:hAnsi="Cambria Math"/>
                  <w:lang w:val="es-ES_tradnl"/>
                </w:rPr>
                <m:t xml:space="preserve"> ← </m:t>
              </m:r>
              <m:r>
                <w:rPr>
                  <w:rFonts w:ascii="Cambria Math" w:eastAsiaTheme="minorEastAsia" w:hAnsi="Cambria Math"/>
                  <w:lang w:val="es-ES_tradnl"/>
                </w:rPr>
                <m:t>S</m:t>
              </m:r>
              <m:r>
                <m:rPr>
                  <m:sty m:val="p"/>
                </m:rPr>
                <w:rPr>
                  <w:rFonts w:ascii="Cambria Math" w:eastAsiaTheme="minorEastAsia" w:hAnsi="Cambria Math"/>
                  <w:lang w:val="es-ES_tradnl"/>
                </w:rPr>
                <m:t xml:space="preserve"> </m:t>
              </m:r>
              <m:r>
                <m:rPr>
                  <m:sty m:val="p"/>
                </m:rPr>
                <w:rPr>
                  <w:rFonts w:ascii="Cambria Math" w:eastAsiaTheme="minorEastAsia" w:hAnsi="Cambria Math" w:cs="Cambria Math"/>
                  <w:lang w:val="es-ES_tradnl"/>
                </w:rPr>
                <m:t>∪</m:t>
              </m:r>
              <m:r>
                <m:rPr>
                  <m:sty m:val="p"/>
                </m:rPr>
                <w:rPr>
                  <w:rFonts w:ascii="Cambria Math" w:eastAsiaTheme="minorEastAsia" w:hAnsi="Cambria Math"/>
                  <w:lang w:val="es-ES_tradnl"/>
                </w:rPr>
                <m:t xml:space="preserve"> </m:t>
              </m:r>
              <m:r>
                <w:rPr>
                  <w:rFonts w:ascii="Cambria Math" w:eastAsiaTheme="minorEastAsia" w:hAnsi="Cambria Math"/>
                  <w:lang w:val="es-ES_tradnl"/>
                </w:rPr>
                <m:t>B</m:t>
              </m:r>
            </m:oMath>
          </w:p>
          <w:p w14:paraId="23D4F1C9" w14:textId="77777777" w:rsidR="004948FA" w:rsidRPr="00C523FA" w:rsidRDefault="004948FA" w:rsidP="009B2FF3">
            <w:pPr>
              <w:pStyle w:val="Texto"/>
              <w:ind w:firstLine="0"/>
              <w:rPr>
                <w:rFonts w:ascii="Console" w:eastAsiaTheme="minorEastAsia" w:hAnsi="Console"/>
                <w:lang w:val="es-ES_tradnl"/>
              </w:rPr>
            </w:pPr>
            <w:r w:rsidRPr="00C523FA">
              <w:rPr>
                <w:rFonts w:ascii="Console" w:eastAsiaTheme="minorEastAsia" w:hAnsi="Console"/>
                <w:lang w:val="es-ES_tradnl"/>
              </w:rPr>
              <w:t xml:space="preserve">                registrar en la traza (regla aplicada, atributos añadidos)</w:t>
            </w:r>
          </w:p>
          <w:p w14:paraId="3B4C7467" w14:textId="77777777" w:rsidR="004948FA" w:rsidRPr="00C523FA" w:rsidRDefault="004948FA" w:rsidP="009B2FF3">
            <w:pPr>
              <w:pStyle w:val="Texto"/>
              <w:ind w:firstLine="0"/>
              <w:rPr>
                <w:rFonts w:ascii="Console" w:eastAsiaTheme="minorEastAsia" w:hAnsi="Console"/>
                <w:lang w:val="es-ES_tradnl"/>
              </w:rPr>
            </w:pPr>
            <w:r w:rsidRPr="00C523FA">
              <w:rPr>
                <w:rFonts w:ascii="Console" w:eastAsiaTheme="minorEastAsia" w:hAnsi="Console"/>
                <w:lang w:val="es-ES_tradnl"/>
              </w:rPr>
              <w:t xml:space="preserve">                </w:t>
            </w:r>
            <m:oMath>
              <m:r>
                <w:rPr>
                  <w:rFonts w:ascii="Cambria Math" w:eastAsiaTheme="minorEastAsia" w:hAnsi="Cambria Math"/>
                  <w:lang w:val="es-ES_tradnl"/>
                </w:rPr>
                <m:t>cambiado</m:t>
              </m:r>
              <m:r>
                <m:rPr>
                  <m:sty m:val="p"/>
                </m:rPr>
                <w:rPr>
                  <w:rFonts w:ascii="Cambria Math" w:eastAsiaTheme="minorEastAsia" w:hAnsi="Cambria Math"/>
                  <w:lang w:val="es-ES_tradnl"/>
                </w:rPr>
                <m:t xml:space="preserve"> ← </m:t>
              </m:r>
              <m:r>
                <w:rPr>
                  <w:rFonts w:ascii="Cambria Math" w:eastAsiaTheme="minorEastAsia" w:hAnsi="Cambria Math"/>
                  <w:lang w:val="es-ES_tradnl"/>
                </w:rPr>
                <m:t>verdadero</m:t>
              </m:r>
            </m:oMath>
          </w:p>
          <w:p w14:paraId="7F1A58B9" w14:textId="77777777" w:rsidR="004948FA" w:rsidRPr="00C523FA" w:rsidRDefault="004948FA" w:rsidP="009B2FF3">
            <w:pPr>
              <w:pStyle w:val="Texto"/>
              <w:ind w:firstLine="0"/>
              <w:rPr>
                <w:rFonts w:ascii="Console" w:eastAsiaTheme="minorEastAsia" w:hAnsi="Console"/>
                <w:lang w:val="es-ES_tradnl"/>
              </w:rPr>
            </w:pPr>
            <w:r w:rsidRPr="00C523FA">
              <w:rPr>
                <w:rFonts w:ascii="Console" w:eastAsiaTheme="minorEastAsia" w:hAnsi="Console"/>
                <w:lang w:val="es-ES_tradnl"/>
              </w:rPr>
              <w:t xml:space="preserve">    mientras cambiado = verdadero          // hasta alcanzar el punto fijo</w:t>
            </w:r>
          </w:p>
          <w:p w14:paraId="30CAB216" w14:textId="77777777" w:rsidR="004948FA" w:rsidRPr="00C523FA" w:rsidRDefault="004948FA" w:rsidP="009B2FF3">
            <w:pPr>
              <w:pStyle w:val="Texto"/>
              <w:ind w:firstLine="0"/>
              <w:rPr>
                <w:rFonts w:ascii="Console" w:eastAsiaTheme="minorEastAsia" w:hAnsi="Console"/>
                <w:lang w:val="es-ES_tradnl"/>
              </w:rPr>
            </w:pPr>
            <w:r w:rsidRPr="00C523FA">
              <w:rPr>
                <w:rFonts w:ascii="Console" w:eastAsiaTheme="minorEastAsia" w:hAnsi="Console"/>
                <w:lang w:val="es-ES_tradnl"/>
              </w:rPr>
              <w:t xml:space="preserve">    devolver S, traza</w:t>
            </w:r>
          </w:p>
        </w:tc>
      </w:tr>
    </w:tbl>
    <w:p w14:paraId="14C51656" w14:textId="77777777" w:rsidR="004948FA" w:rsidRPr="008E6F70" w:rsidRDefault="004948FA" w:rsidP="004948FA">
      <w:pPr>
        <w:pStyle w:val="Texto"/>
      </w:pPr>
    </w:p>
    <w:p w14:paraId="67F68CA0" w14:textId="77777777" w:rsidR="004948FA" w:rsidRPr="008E6F70" w:rsidRDefault="004948FA" w:rsidP="004948FA">
      <w:pPr>
        <w:pStyle w:val="Texto"/>
      </w:pPr>
      <w:r w:rsidRPr="008E6F70">
        <w:t xml:space="preserve">Dos propiedades de este procedimiento son la base de la fiabilidad del sistema. Primera, es </w:t>
      </w:r>
      <w:r w:rsidRPr="008E6F70">
        <w:rPr>
          <w:b/>
          <w:bCs/>
        </w:rPr>
        <w:t>determinista</w:t>
      </w:r>
      <w:r w:rsidRPr="008E6F70">
        <w:t xml:space="preserve">: para una misma entrada y base, el resultado es siempre el mismo. Segunda, y más </w:t>
      </w:r>
      <w:r w:rsidRPr="008E6F70">
        <w:lastRenderedPageBreak/>
        <w:t xml:space="preserve">importante, es </w:t>
      </w:r>
      <w:r w:rsidRPr="008E6F70">
        <w:rPr>
          <w:b/>
          <w:bCs/>
        </w:rPr>
        <w:t>sólido</w:t>
      </w:r>
      <w:r w:rsidRPr="008E6F70">
        <w:t xml:space="preserve">: como cada regla de la base es una implicación válida del contexto, todo atributo del conjunto resultante se deduce necesariamente de la entrada. En otras palabras, el cierre lógico </w:t>
      </w:r>
      <w:r w:rsidRPr="008E6F70">
        <w:rPr>
          <w:b/>
          <w:bCs/>
        </w:rPr>
        <w:t>no puede producir un atributo que no esté respaldado por el conocimiento</w:t>
      </w:r>
      <w:r w:rsidRPr="008E6F70">
        <w:t>. Esta es la propiedad que, trasladada a la respuesta final, sustenta la garantía de ausencia de alucinación.</w:t>
      </w:r>
    </w:p>
    <w:p w14:paraId="787DB67B" w14:textId="77777777" w:rsidR="004948FA" w:rsidRPr="008E6F70" w:rsidRDefault="004948FA" w:rsidP="004948FA">
      <w:pPr>
        <w:pStyle w:val="Estilo2"/>
      </w:pPr>
      <w:bookmarkStart w:id="64" w:name="_Toc238541404"/>
      <w:r w:rsidRPr="008E6F70">
        <w:t>Recuperación sobre grafo (Graph-RAG)</w:t>
      </w:r>
      <w:bookmarkEnd w:id="64"/>
    </w:p>
    <w:p w14:paraId="09CE7D28" w14:textId="77777777" w:rsidR="004948FA" w:rsidRPr="008E6F70" w:rsidRDefault="004948FA" w:rsidP="004948FA">
      <w:pPr>
        <w:pStyle w:val="Texto"/>
      </w:pPr>
      <w:r w:rsidRPr="008E6F70">
        <w:t>El cierre lógico captura las dependencias entre atributos que co-ocurren, pero existe conocimiento de naturaleza relacional que conviene recuperar explícitamente sobre el grafo. Esta es la función de la capa Graph-RAG.</w:t>
      </w:r>
    </w:p>
    <w:p w14:paraId="51A40D5F" w14:textId="77777777" w:rsidR="004948FA" w:rsidRDefault="004948FA" w:rsidP="004948FA">
      <w:pPr>
        <w:pStyle w:val="Texto"/>
      </w:pPr>
      <w:r w:rsidRPr="008E6F70">
        <w:t xml:space="preserve">La decisión de diseño más característica de esta capa es que </w:t>
      </w:r>
      <w:r w:rsidRPr="008E6F70">
        <w:rPr>
          <w:b/>
          <w:bCs/>
        </w:rPr>
        <w:t>solo se propaga un tipo de relación: la implicación</w:t>
      </w:r>
      <w:r w:rsidRPr="008E6F70">
        <w:t xml:space="preserve"> (implica). El recuperador parte de las entidades de la consulta y recorre el grafo siguiendo únicamente las aristas de implicación, recuperando así los riesgos y consecuencias asociados. El resto de las relaciones (tratamiento, pertenencia a grupo, contraindicación…) permanece en el grafo con fines descriptivos y de visualización, pero </w:t>
      </w:r>
      <w:r w:rsidRPr="008E6F70">
        <w:rPr>
          <w:b/>
          <w:bCs/>
        </w:rPr>
        <w:t>no interviene en la propagación</w:t>
      </w:r>
      <w:r w:rsidRPr="008E6F70">
        <w:t>. El procedimiento es un recorrido en anchura acotado a un número de saltos:</w:t>
      </w:r>
    </w:p>
    <w:tbl>
      <w:tblPr>
        <w:tblStyle w:val="Tablaconcuadrcula"/>
        <w:tblW w:w="0" w:type="auto"/>
        <w:tblLook w:val="04A0" w:firstRow="1" w:lastRow="0" w:firstColumn="1" w:lastColumn="0" w:noHBand="0" w:noVBand="1"/>
      </w:tblPr>
      <w:tblGrid>
        <w:gridCol w:w="9054"/>
      </w:tblGrid>
      <w:tr w:rsidR="004948FA" w14:paraId="1F25E1B1" w14:textId="77777777" w:rsidTr="009B2FF3">
        <w:tc>
          <w:tcPr>
            <w:tcW w:w="9054" w:type="dxa"/>
            <w:shd w:val="clear" w:color="auto" w:fill="F2F2F2" w:themeFill="background1" w:themeFillShade="F2"/>
          </w:tcPr>
          <w:p w14:paraId="1DA1C4F0" w14:textId="77777777" w:rsidR="004948FA" w:rsidRPr="00C523FA" w:rsidRDefault="004948FA" w:rsidP="009B2FF3">
            <w:pPr>
              <w:pStyle w:val="Texto"/>
              <w:ind w:firstLine="0"/>
              <w:rPr>
                <w:rFonts w:ascii="Console" w:eastAsiaTheme="minorEastAsia" w:hAnsi="Console"/>
                <w:lang w:val="es-ES_tradnl"/>
              </w:rPr>
            </w:pPr>
            <w:r w:rsidRPr="00C523FA">
              <w:rPr>
                <w:rFonts w:ascii="Console" w:eastAsiaTheme="minorEastAsia" w:hAnsi="Console"/>
                <w:lang w:val="es-ES_tradnl"/>
              </w:rPr>
              <w:t>función expandir_con_grafo(atributos, grafo, pasos = 1):</w:t>
            </w:r>
          </w:p>
          <w:p w14:paraId="620CF357" w14:textId="77777777" w:rsidR="004948FA" w:rsidRPr="00C523FA" w:rsidRDefault="004948FA" w:rsidP="009B2FF3">
            <w:pPr>
              <w:pStyle w:val="Texto"/>
              <w:ind w:firstLine="0"/>
              <w:rPr>
                <w:rFonts w:ascii="Console" w:eastAsiaTheme="minorEastAsia" w:hAnsi="Console"/>
                <w:lang w:val="es-ES_tradnl"/>
              </w:rPr>
            </w:pPr>
            <w:r w:rsidRPr="00C523FA">
              <w:rPr>
                <w:rFonts w:ascii="Console" w:eastAsiaTheme="minorEastAsia" w:hAnsi="Console"/>
                <w:lang w:val="es-ES_tradnl"/>
              </w:rPr>
              <w:t xml:space="preserve">    </w:t>
            </w:r>
            <m:oMath>
              <m:r>
                <w:rPr>
                  <w:rFonts w:ascii="Cambria Math" w:eastAsiaTheme="minorEastAsia" w:hAnsi="Cambria Math"/>
                  <w:lang w:val="es-ES_tradnl"/>
                </w:rPr>
                <m:t>frontera</m:t>
              </m:r>
              <m:r>
                <m:rPr>
                  <m:sty m:val="p"/>
                </m:rPr>
                <w:rPr>
                  <w:rFonts w:ascii="Cambria Math" w:eastAsiaTheme="minorEastAsia" w:hAnsi="Cambria Math"/>
                  <w:lang w:val="es-ES_tradnl"/>
                </w:rPr>
                <m:t xml:space="preserve">   ← </m:t>
              </m:r>
              <m:r>
                <w:rPr>
                  <w:rFonts w:ascii="Cambria Math" w:eastAsiaTheme="minorEastAsia" w:hAnsi="Cambria Math"/>
                  <w:lang w:val="es-ES_tradnl"/>
                </w:rPr>
                <m:t>atributos</m:t>
              </m:r>
              <m:r>
                <m:rPr>
                  <m:sty m:val="p"/>
                </m:rPr>
                <w:rPr>
                  <w:rFonts w:ascii="Cambria Math" w:eastAsiaTheme="minorEastAsia" w:hAnsi="Cambria Math"/>
                  <w:lang w:val="es-ES_tradnl"/>
                </w:rPr>
                <m:t xml:space="preserve"> </m:t>
              </m:r>
              <m:r>
                <m:rPr>
                  <m:sty m:val="p"/>
                </m:rPr>
                <w:rPr>
                  <w:rFonts w:ascii="Cambria Math" w:eastAsiaTheme="minorEastAsia" w:hAnsi="Cambria Math" w:cs="Cambria Math"/>
                  <w:lang w:val="es-ES_tradnl"/>
                </w:rPr>
                <m:t>∩</m:t>
              </m:r>
              <m:r>
                <m:rPr>
                  <m:sty m:val="p"/>
                </m:rPr>
                <w:rPr>
                  <w:rFonts w:ascii="Cambria Math" w:eastAsiaTheme="minorEastAsia" w:hAnsi="Cambria Math"/>
                  <w:lang w:val="es-ES_tradnl"/>
                </w:rPr>
                <m:t xml:space="preserve"> </m:t>
              </m:r>
              <m:r>
                <w:rPr>
                  <w:rFonts w:ascii="Cambria Math" w:eastAsiaTheme="minorEastAsia" w:hAnsi="Cambria Math"/>
                  <w:lang w:val="es-ES_tradnl"/>
                </w:rPr>
                <m:t>nodos</m:t>
              </m:r>
              <m:r>
                <m:rPr>
                  <m:sty m:val="p"/>
                </m:rPr>
                <w:rPr>
                  <w:rFonts w:ascii="Cambria Math" w:eastAsiaTheme="minorEastAsia" w:hAnsi="Cambria Math"/>
                  <w:lang w:val="es-ES_tradnl"/>
                </w:rPr>
                <m:t>(</m:t>
              </m:r>
              <m:r>
                <w:rPr>
                  <w:rFonts w:ascii="Cambria Math" w:eastAsiaTheme="minorEastAsia" w:hAnsi="Cambria Math"/>
                  <w:lang w:val="es-ES_tradnl"/>
                </w:rPr>
                <m:t>grafo</m:t>
              </m:r>
              <m:r>
                <m:rPr>
                  <m:sty m:val="p"/>
                </m:rPr>
                <w:rPr>
                  <w:rFonts w:ascii="Cambria Math" w:eastAsiaTheme="minorEastAsia" w:hAnsi="Cambria Math"/>
                  <w:lang w:val="es-ES_tradnl"/>
                </w:rPr>
                <m:t>)</m:t>
              </m:r>
            </m:oMath>
          </w:p>
          <w:p w14:paraId="25E04DBD" w14:textId="77777777" w:rsidR="004948FA" w:rsidRPr="00C523FA" w:rsidRDefault="004948FA" w:rsidP="009B2FF3">
            <w:pPr>
              <w:pStyle w:val="Texto"/>
              <w:ind w:firstLine="0"/>
              <w:rPr>
                <w:rFonts w:ascii="Console" w:eastAsiaTheme="minorEastAsia" w:hAnsi="Console"/>
                <w:lang w:val="es-ES_tradnl"/>
              </w:rPr>
            </w:pPr>
            <w:r w:rsidRPr="00C523FA">
              <w:rPr>
                <w:rFonts w:ascii="Console" w:eastAsiaTheme="minorEastAsia" w:hAnsi="Console"/>
                <w:lang w:val="es-ES_tradnl"/>
              </w:rPr>
              <w:t xml:space="preserve">    </w:t>
            </w:r>
            <m:oMath>
              <m:r>
                <w:rPr>
                  <w:rFonts w:ascii="Cambria Math" w:eastAsiaTheme="minorEastAsia" w:hAnsi="Cambria Math"/>
                  <w:lang w:val="es-ES_tradnl"/>
                </w:rPr>
                <m:t>alcanzados</m:t>
              </m:r>
              <m:r>
                <m:rPr>
                  <m:sty m:val="p"/>
                </m:rPr>
                <w:rPr>
                  <w:rFonts w:ascii="Cambria Math" w:eastAsiaTheme="minorEastAsia" w:hAnsi="Cambria Math"/>
                  <w:lang w:val="es-ES_tradnl"/>
                </w:rPr>
                <m:t xml:space="preserve"> ← ∅</m:t>
              </m:r>
            </m:oMath>
          </w:p>
          <w:p w14:paraId="29130C2D" w14:textId="77777777" w:rsidR="004948FA" w:rsidRPr="00C523FA" w:rsidRDefault="004948FA" w:rsidP="009B2FF3">
            <w:pPr>
              <w:pStyle w:val="Texto"/>
              <w:ind w:firstLine="0"/>
              <w:rPr>
                <w:rFonts w:ascii="Console" w:eastAsiaTheme="minorEastAsia" w:hAnsi="Console"/>
                <w:lang w:val="es-ES_tradnl"/>
              </w:rPr>
            </w:pPr>
            <w:r w:rsidRPr="00C523FA">
              <w:rPr>
                <w:rFonts w:ascii="Console" w:eastAsiaTheme="minorEastAsia" w:hAnsi="Console"/>
                <w:lang w:val="es-ES_tradnl"/>
              </w:rPr>
              <w:t xml:space="preserve">    para k = 1 hasta pasos:</w:t>
            </w:r>
          </w:p>
          <w:p w14:paraId="5AC6DCE2" w14:textId="77777777" w:rsidR="004948FA" w:rsidRPr="00C523FA" w:rsidRDefault="004948FA" w:rsidP="009B2FF3">
            <w:pPr>
              <w:pStyle w:val="Texto"/>
              <w:ind w:firstLine="0"/>
              <w:rPr>
                <w:rFonts w:ascii="Console" w:eastAsiaTheme="minorEastAsia" w:hAnsi="Console"/>
                <w:lang w:val="es-ES_tradnl"/>
              </w:rPr>
            </w:pPr>
            <w:r w:rsidRPr="00C523FA">
              <w:rPr>
                <w:rFonts w:ascii="Console" w:eastAsiaTheme="minorEastAsia" w:hAnsi="Console"/>
                <w:lang w:val="es-ES_tradnl"/>
              </w:rPr>
              <w:t xml:space="preserve">        </w:t>
            </w:r>
            <m:oMath>
              <m:r>
                <w:rPr>
                  <w:rFonts w:ascii="Cambria Math" w:eastAsiaTheme="minorEastAsia" w:hAnsi="Cambria Math"/>
                  <w:lang w:val="es-ES_tradnl"/>
                </w:rPr>
                <m:t>nueva</m:t>
              </m:r>
              <m:r>
                <m:rPr>
                  <m:sty m:val="p"/>
                </m:rPr>
                <w:rPr>
                  <w:rFonts w:ascii="Cambria Math" w:eastAsiaTheme="minorEastAsia" w:hAnsi="Cambria Math"/>
                  <w:lang w:val="es-ES_tradnl"/>
                </w:rPr>
                <m:t>_</m:t>
              </m:r>
              <m:r>
                <w:rPr>
                  <w:rFonts w:ascii="Cambria Math" w:eastAsiaTheme="minorEastAsia" w:hAnsi="Cambria Math"/>
                  <w:lang w:val="es-ES_tradnl"/>
                </w:rPr>
                <m:t>frontera</m:t>
              </m:r>
              <m:r>
                <m:rPr>
                  <m:sty m:val="p"/>
                </m:rPr>
                <w:rPr>
                  <w:rFonts w:ascii="Cambria Math" w:eastAsiaTheme="minorEastAsia" w:hAnsi="Cambria Math"/>
                  <w:lang w:val="es-ES_tradnl"/>
                </w:rPr>
                <m:t xml:space="preserve"> ← ∅</m:t>
              </m:r>
            </m:oMath>
          </w:p>
          <w:p w14:paraId="1A14AF55" w14:textId="77777777" w:rsidR="004948FA" w:rsidRPr="00C523FA" w:rsidRDefault="004948FA" w:rsidP="009B2FF3">
            <w:pPr>
              <w:pStyle w:val="Texto"/>
              <w:ind w:firstLine="0"/>
              <w:rPr>
                <w:rFonts w:ascii="Console" w:eastAsiaTheme="minorEastAsia" w:hAnsi="Console"/>
                <w:lang w:val="es-ES_tradnl"/>
              </w:rPr>
            </w:pPr>
            <w:r w:rsidRPr="00C523FA">
              <w:rPr>
                <w:rFonts w:ascii="Console" w:eastAsiaTheme="minorEastAsia" w:hAnsi="Console"/>
                <w:lang w:val="es-ES_tradnl"/>
              </w:rPr>
              <w:t xml:space="preserve">        para cada nodo de la frontera:</w:t>
            </w:r>
          </w:p>
          <w:p w14:paraId="26971291" w14:textId="77777777" w:rsidR="004948FA" w:rsidRPr="00C523FA" w:rsidRDefault="004948FA" w:rsidP="009B2FF3">
            <w:pPr>
              <w:pStyle w:val="Texto"/>
              <w:ind w:firstLine="0"/>
              <w:rPr>
                <w:rFonts w:ascii="Console" w:eastAsiaTheme="minorEastAsia" w:hAnsi="Console"/>
                <w:lang w:val="es-ES_tradnl"/>
              </w:rPr>
            </w:pPr>
            <w:r w:rsidRPr="00C523FA">
              <w:rPr>
                <w:rFonts w:ascii="Console" w:eastAsiaTheme="minorEastAsia" w:hAnsi="Console"/>
                <w:lang w:val="es-ES_tradnl"/>
              </w:rPr>
              <w:t xml:space="preserve">            para cada arista saliente </w:t>
            </w:r>
            <m:oMath>
              <m:r>
                <m:rPr>
                  <m:sty m:val="p"/>
                </m:rPr>
                <w:rPr>
                  <w:rFonts w:ascii="Cambria Math" w:eastAsiaTheme="minorEastAsia" w:hAnsi="Cambria Math"/>
                  <w:lang w:val="es-ES_tradnl"/>
                </w:rPr>
                <m:t>(</m:t>
              </m:r>
              <m:r>
                <w:rPr>
                  <w:rFonts w:ascii="Cambria Math" w:eastAsiaTheme="minorEastAsia" w:hAnsi="Cambria Math"/>
                  <w:lang w:val="es-ES_tradnl"/>
                </w:rPr>
                <m:t>nodo</m:t>
              </m:r>
              <m:r>
                <m:rPr>
                  <m:sty m:val="p"/>
                </m:rPr>
                <w:rPr>
                  <w:rFonts w:ascii="Cambria Math" w:eastAsiaTheme="minorEastAsia" w:hAnsi="Cambria Math"/>
                  <w:lang w:val="es-ES_tradnl"/>
                </w:rPr>
                <m:t xml:space="preserve"> → </m:t>
              </m:r>
              <m:r>
                <w:rPr>
                  <w:rFonts w:ascii="Cambria Math" w:eastAsiaTheme="minorEastAsia" w:hAnsi="Cambria Math"/>
                  <w:lang w:val="es-ES_tradnl"/>
                </w:rPr>
                <m:t>destino</m:t>
              </m:r>
              <m:r>
                <m:rPr>
                  <m:sty m:val="p"/>
                </m:rPr>
                <w:rPr>
                  <w:rFonts w:ascii="Cambria Math" w:eastAsiaTheme="minorEastAsia" w:hAnsi="Cambria Math"/>
                  <w:lang w:val="es-ES_tradnl"/>
                </w:rPr>
                <m:t>)</m:t>
              </m:r>
            </m:oMath>
            <w:r w:rsidRPr="00C523FA">
              <w:rPr>
                <w:rFonts w:ascii="Console" w:eastAsiaTheme="minorEastAsia" w:hAnsi="Console"/>
                <w:lang w:val="es-ES_tradnl"/>
              </w:rPr>
              <w:t xml:space="preserve"> con relación = "implica":</w:t>
            </w:r>
          </w:p>
          <w:p w14:paraId="0CB0117B" w14:textId="77777777" w:rsidR="004948FA" w:rsidRPr="00C523FA" w:rsidRDefault="004948FA" w:rsidP="009B2FF3">
            <w:pPr>
              <w:pStyle w:val="Texto"/>
              <w:ind w:firstLine="0"/>
              <w:rPr>
                <w:rFonts w:ascii="Console" w:eastAsiaTheme="minorEastAsia" w:hAnsi="Console"/>
                <w:lang w:val="es-ES_tradnl"/>
              </w:rPr>
            </w:pPr>
            <w:r w:rsidRPr="00C523FA">
              <w:rPr>
                <w:rFonts w:ascii="Console" w:eastAsiaTheme="minorEastAsia" w:hAnsi="Console"/>
                <w:lang w:val="es-ES_tradnl"/>
              </w:rPr>
              <w:t xml:space="preserve">                si </w:t>
            </w:r>
            <m:oMath>
              <m:r>
                <w:rPr>
                  <w:rFonts w:ascii="Cambria Math" w:eastAsiaTheme="minorEastAsia" w:hAnsi="Cambria Math"/>
                  <w:lang w:val="es-ES_tradnl"/>
                </w:rPr>
                <m:t>destino</m:t>
              </m:r>
              <m:r>
                <m:rPr>
                  <m:sty m:val="p"/>
                </m:rPr>
                <w:rPr>
                  <w:rFonts w:ascii="Cambria Math" w:eastAsiaTheme="minorEastAsia" w:hAnsi="Cambria Math"/>
                  <w:lang w:val="es-ES_tradnl"/>
                </w:rPr>
                <m:t xml:space="preserve"> </m:t>
              </m:r>
              <m:r>
                <m:rPr>
                  <m:sty m:val="p"/>
                </m:rPr>
                <w:rPr>
                  <w:rFonts w:ascii="Cambria Math" w:eastAsiaTheme="minorEastAsia" w:hAnsi="Cambria Math" w:cs="Cambria Math"/>
                  <w:lang w:val="es-ES_tradnl"/>
                </w:rPr>
                <m:t>∉</m:t>
              </m:r>
              <m:r>
                <m:rPr>
                  <m:sty m:val="p"/>
                </m:rPr>
                <w:rPr>
                  <w:rFonts w:ascii="Cambria Math" w:eastAsiaTheme="minorEastAsia" w:hAnsi="Cambria Math"/>
                  <w:lang w:val="es-ES_tradnl"/>
                </w:rPr>
                <m:t xml:space="preserve"> </m:t>
              </m:r>
              <m:r>
                <w:rPr>
                  <w:rFonts w:ascii="Cambria Math" w:eastAsiaTheme="minorEastAsia" w:hAnsi="Cambria Math"/>
                  <w:lang w:val="es-ES_tradnl"/>
                </w:rPr>
                <m:t>atributos</m:t>
              </m:r>
              <m:r>
                <m:rPr>
                  <m:sty m:val="p"/>
                </m:rPr>
                <w:rPr>
                  <w:rFonts w:ascii="Cambria Math" w:eastAsiaTheme="minorEastAsia" w:hAnsi="Cambria Math"/>
                  <w:lang w:val="es-ES_tradnl"/>
                </w:rPr>
                <m:t xml:space="preserve"> </m:t>
              </m:r>
              <m:r>
                <m:rPr>
                  <m:sty m:val="p"/>
                </m:rPr>
                <w:rPr>
                  <w:rFonts w:ascii="Cambria Math" w:eastAsiaTheme="minorEastAsia" w:hAnsi="Cambria Math" w:cs="Cambria Math"/>
                  <w:lang w:val="es-ES_tradnl"/>
                </w:rPr>
                <m:t>∪</m:t>
              </m:r>
              <m:r>
                <m:rPr>
                  <m:sty m:val="p"/>
                </m:rPr>
                <w:rPr>
                  <w:rFonts w:ascii="Cambria Math" w:eastAsiaTheme="minorEastAsia" w:hAnsi="Cambria Math"/>
                  <w:lang w:val="es-ES_tradnl"/>
                </w:rPr>
                <m:t xml:space="preserve"> </m:t>
              </m:r>
              <m:r>
                <w:rPr>
                  <w:rFonts w:ascii="Cambria Math" w:eastAsiaTheme="minorEastAsia" w:hAnsi="Cambria Math"/>
                  <w:lang w:val="es-ES_tradnl"/>
                </w:rPr>
                <m:t>alcanzados</m:t>
              </m:r>
              <m:r>
                <m:rPr>
                  <m:sty m:val="p"/>
                </m:rPr>
                <w:rPr>
                  <w:rFonts w:ascii="Cambria Math" w:eastAsiaTheme="minorEastAsia" w:hAnsi="Cambria Math"/>
                  <w:lang w:val="es-ES_tradnl"/>
                </w:rPr>
                <m:t>:</m:t>
              </m:r>
            </m:oMath>
          </w:p>
          <w:p w14:paraId="599B5620" w14:textId="77777777" w:rsidR="004948FA" w:rsidRPr="00C523FA" w:rsidRDefault="004948FA" w:rsidP="009B2FF3">
            <w:pPr>
              <w:pStyle w:val="Texto"/>
              <w:ind w:firstLine="0"/>
              <w:rPr>
                <w:rFonts w:ascii="Console" w:eastAsiaTheme="minorEastAsia" w:hAnsi="Console"/>
                <w:lang w:val="es-ES_tradnl"/>
              </w:rPr>
            </w:pPr>
            <w:r w:rsidRPr="00C523FA">
              <w:rPr>
                <w:rFonts w:ascii="Console" w:eastAsiaTheme="minorEastAsia" w:hAnsi="Console"/>
                <w:lang w:val="es-ES_tradnl"/>
              </w:rPr>
              <w:t xml:space="preserve">                    </w:t>
            </w:r>
            <m:oMath>
              <m:r>
                <w:rPr>
                  <w:rFonts w:ascii="Cambria Math" w:eastAsiaTheme="minorEastAsia" w:hAnsi="Cambria Math"/>
                  <w:lang w:val="es-ES_tradnl"/>
                </w:rPr>
                <m:t>alcanzados</m:t>
              </m:r>
              <m:r>
                <m:rPr>
                  <m:sty m:val="p"/>
                </m:rPr>
                <w:rPr>
                  <w:rFonts w:ascii="Cambria Math" w:eastAsiaTheme="minorEastAsia" w:hAnsi="Cambria Math"/>
                  <w:lang w:val="es-ES_tradnl"/>
                </w:rPr>
                <m:t xml:space="preserve"> ← </m:t>
              </m:r>
              <m:r>
                <w:rPr>
                  <w:rFonts w:ascii="Cambria Math" w:eastAsiaTheme="minorEastAsia" w:hAnsi="Cambria Math"/>
                  <w:lang w:val="es-ES_tradnl"/>
                </w:rPr>
                <m:t>alcanzados</m:t>
              </m:r>
              <m:r>
                <m:rPr>
                  <m:sty m:val="p"/>
                </m:rPr>
                <w:rPr>
                  <w:rFonts w:ascii="Cambria Math" w:eastAsiaTheme="minorEastAsia" w:hAnsi="Cambria Math"/>
                  <w:lang w:val="es-ES_tradnl"/>
                </w:rPr>
                <m:t xml:space="preserve"> </m:t>
              </m:r>
              <m:r>
                <m:rPr>
                  <m:sty m:val="p"/>
                </m:rPr>
                <w:rPr>
                  <w:rFonts w:ascii="Cambria Math" w:eastAsiaTheme="minorEastAsia" w:hAnsi="Cambria Math" w:cs="Cambria Math"/>
                  <w:lang w:val="es-ES_tradnl"/>
                </w:rPr>
                <m:t>∪</m:t>
              </m:r>
              <m:r>
                <m:rPr>
                  <m:sty m:val="p"/>
                </m:rPr>
                <w:rPr>
                  <w:rFonts w:ascii="Cambria Math" w:eastAsiaTheme="minorEastAsia" w:hAnsi="Cambria Math"/>
                  <w:lang w:val="es-ES_tradnl"/>
                </w:rPr>
                <m:t xml:space="preserve"> {</m:t>
              </m:r>
              <m:r>
                <w:rPr>
                  <w:rFonts w:ascii="Cambria Math" w:eastAsiaTheme="minorEastAsia" w:hAnsi="Cambria Math"/>
                  <w:lang w:val="es-ES_tradnl"/>
                </w:rPr>
                <m:t>destino</m:t>
              </m:r>
              <m:r>
                <m:rPr>
                  <m:sty m:val="p"/>
                </m:rPr>
                <w:rPr>
                  <w:rFonts w:ascii="Cambria Math" w:eastAsiaTheme="minorEastAsia" w:hAnsi="Cambria Math"/>
                  <w:lang w:val="es-ES_tradnl"/>
                </w:rPr>
                <m:t>}</m:t>
              </m:r>
            </m:oMath>
          </w:p>
          <w:p w14:paraId="3743FD8A" w14:textId="77777777" w:rsidR="004948FA" w:rsidRPr="00C523FA" w:rsidRDefault="004948FA" w:rsidP="009B2FF3">
            <w:pPr>
              <w:pStyle w:val="Texto"/>
              <w:ind w:firstLine="0"/>
              <w:rPr>
                <w:rFonts w:ascii="Console" w:eastAsiaTheme="minorEastAsia" w:hAnsi="Console"/>
                <w:lang w:val="es-ES_tradnl"/>
              </w:rPr>
            </w:pPr>
            <w:r w:rsidRPr="00C523FA">
              <w:rPr>
                <w:rFonts w:ascii="Console" w:eastAsiaTheme="minorEastAsia" w:hAnsi="Console"/>
                <w:lang w:val="es-ES_tradnl"/>
              </w:rPr>
              <w:t xml:space="preserve">                    </w:t>
            </w:r>
            <m:oMath>
              <m:r>
                <w:rPr>
                  <w:rFonts w:ascii="Cambria Math" w:eastAsiaTheme="minorEastAsia" w:hAnsi="Cambria Math"/>
                  <w:lang w:val="es-ES_tradnl"/>
                </w:rPr>
                <m:t>nueva</m:t>
              </m:r>
              <m:r>
                <m:rPr>
                  <m:sty m:val="p"/>
                </m:rPr>
                <w:rPr>
                  <w:rFonts w:ascii="Cambria Math" w:eastAsiaTheme="minorEastAsia" w:hAnsi="Cambria Math"/>
                  <w:lang w:val="es-ES_tradnl"/>
                </w:rPr>
                <m:t>_</m:t>
              </m:r>
              <m:r>
                <w:rPr>
                  <w:rFonts w:ascii="Cambria Math" w:eastAsiaTheme="minorEastAsia" w:hAnsi="Cambria Math"/>
                  <w:lang w:val="es-ES_tradnl"/>
                </w:rPr>
                <m:t>frontera</m:t>
              </m:r>
              <m:r>
                <m:rPr>
                  <m:sty m:val="p"/>
                </m:rPr>
                <w:rPr>
                  <w:rFonts w:ascii="Cambria Math" w:eastAsiaTheme="minorEastAsia" w:hAnsi="Cambria Math"/>
                  <w:lang w:val="es-ES_tradnl"/>
                </w:rPr>
                <m:t xml:space="preserve"> ← </m:t>
              </m:r>
              <m:r>
                <w:rPr>
                  <w:rFonts w:ascii="Cambria Math" w:eastAsiaTheme="minorEastAsia" w:hAnsi="Cambria Math"/>
                  <w:lang w:val="es-ES_tradnl"/>
                </w:rPr>
                <m:t>nueva</m:t>
              </m:r>
              <m:r>
                <m:rPr>
                  <m:sty m:val="p"/>
                </m:rPr>
                <w:rPr>
                  <w:rFonts w:ascii="Cambria Math" w:eastAsiaTheme="minorEastAsia" w:hAnsi="Cambria Math"/>
                  <w:lang w:val="es-ES_tradnl"/>
                </w:rPr>
                <m:t>_</m:t>
              </m:r>
              <m:r>
                <w:rPr>
                  <w:rFonts w:ascii="Cambria Math" w:eastAsiaTheme="minorEastAsia" w:hAnsi="Cambria Math"/>
                  <w:lang w:val="es-ES_tradnl"/>
                </w:rPr>
                <m:t>frontera</m:t>
              </m:r>
              <m:r>
                <m:rPr>
                  <m:sty m:val="p"/>
                </m:rPr>
                <w:rPr>
                  <w:rFonts w:ascii="Cambria Math" w:eastAsiaTheme="minorEastAsia" w:hAnsi="Cambria Math"/>
                  <w:lang w:val="es-ES_tradnl"/>
                </w:rPr>
                <m:t xml:space="preserve"> </m:t>
              </m:r>
              <m:r>
                <m:rPr>
                  <m:sty m:val="p"/>
                </m:rPr>
                <w:rPr>
                  <w:rFonts w:ascii="Cambria Math" w:eastAsiaTheme="minorEastAsia" w:hAnsi="Cambria Math" w:cs="Cambria Math"/>
                  <w:lang w:val="es-ES_tradnl"/>
                </w:rPr>
                <m:t>∪</m:t>
              </m:r>
              <m:r>
                <m:rPr>
                  <m:sty m:val="p"/>
                </m:rPr>
                <w:rPr>
                  <w:rFonts w:ascii="Cambria Math" w:eastAsiaTheme="minorEastAsia" w:hAnsi="Cambria Math"/>
                  <w:lang w:val="es-ES_tradnl"/>
                </w:rPr>
                <m:t xml:space="preserve"> {</m:t>
              </m:r>
              <m:r>
                <w:rPr>
                  <w:rFonts w:ascii="Cambria Math" w:eastAsiaTheme="minorEastAsia" w:hAnsi="Cambria Math"/>
                  <w:lang w:val="es-ES_tradnl"/>
                </w:rPr>
                <m:t>destino</m:t>
              </m:r>
              <m:r>
                <m:rPr>
                  <m:sty m:val="p"/>
                </m:rPr>
                <w:rPr>
                  <w:rFonts w:ascii="Cambria Math" w:eastAsiaTheme="minorEastAsia" w:hAnsi="Cambria Math"/>
                  <w:lang w:val="es-ES_tradnl"/>
                </w:rPr>
                <m:t>}</m:t>
              </m:r>
            </m:oMath>
          </w:p>
          <w:p w14:paraId="466270E6" w14:textId="77777777" w:rsidR="004948FA" w:rsidRPr="00C523FA" w:rsidRDefault="004948FA" w:rsidP="009B2FF3">
            <w:pPr>
              <w:pStyle w:val="Texto"/>
              <w:ind w:firstLine="0"/>
              <w:rPr>
                <w:rFonts w:ascii="Console" w:eastAsiaTheme="minorEastAsia" w:hAnsi="Console"/>
                <w:lang w:val="es-ES_tradnl"/>
              </w:rPr>
            </w:pPr>
            <w:r w:rsidRPr="00C523FA">
              <w:rPr>
                <w:rFonts w:ascii="Console" w:eastAsiaTheme="minorEastAsia" w:hAnsi="Console"/>
                <w:lang w:val="es-ES_tradnl"/>
              </w:rPr>
              <w:t xml:space="preserve">                    </w:t>
            </w:r>
            <m:oMath>
              <m:r>
                <w:rPr>
                  <w:rFonts w:ascii="Cambria Math" w:eastAsiaTheme="minorEastAsia" w:hAnsi="Cambria Math"/>
                  <w:lang w:val="es-ES_tradnl"/>
                </w:rPr>
                <m:t>registrar</m:t>
              </m:r>
              <m:r>
                <m:rPr>
                  <m:sty m:val="p"/>
                </m:rPr>
                <w:rPr>
                  <w:rFonts w:ascii="Cambria Math" w:eastAsiaTheme="minorEastAsia" w:hAnsi="Cambria Math"/>
                  <w:lang w:val="es-ES_tradnl"/>
                </w:rPr>
                <m:t xml:space="preserve"> </m:t>
              </m:r>
              <m:r>
                <w:rPr>
                  <w:rFonts w:ascii="Cambria Math" w:eastAsiaTheme="minorEastAsia" w:hAnsi="Cambria Math"/>
                  <w:lang w:val="es-ES_tradnl"/>
                </w:rPr>
                <m:t>en</m:t>
              </m:r>
              <m:r>
                <m:rPr>
                  <m:sty m:val="p"/>
                </m:rPr>
                <w:rPr>
                  <w:rFonts w:ascii="Cambria Math" w:eastAsiaTheme="minorEastAsia" w:hAnsi="Cambria Math"/>
                  <w:lang w:val="es-ES_tradnl"/>
                </w:rPr>
                <m:t xml:space="preserve"> </m:t>
              </m:r>
              <m:r>
                <w:rPr>
                  <w:rFonts w:ascii="Cambria Math" w:eastAsiaTheme="minorEastAsia" w:hAnsi="Cambria Math"/>
                  <w:lang w:val="es-ES_tradnl"/>
                </w:rPr>
                <m:t>la</m:t>
              </m:r>
              <m:r>
                <m:rPr>
                  <m:sty m:val="p"/>
                </m:rPr>
                <w:rPr>
                  <w:rFonts w:ascii="Cambria Math" w:eastAsiaTheme="minorEastAsia" w:hAnsi="Cambria Math"/>
                  <w:lang w:val="es-ES_tradnl"/>
                </w:rPr>
                <m:t xml:space="preserve"> </m:t>
              </m:r>
              <m:r>
                <w:rPr>
                  <w:rFonts w:ascii="Cambria Math" w:eastAsiaTheme="minorEastAsia" w:hAnsi="Cambria Math"/>
                  <w:lang w:val="es-ES_tradnl"/>
                </w:rPr>
                <m:t>traza</m:t>
              </m:r>
              <m:r>
                <m:rPr>
                  <m:sty m:val="p"/>
                </m:rPr>
                <w:rPr>
                  <w:rFonts w:ascii="Cambria Math" w:eastAsiaTheme="minorEastAsia" w:hAnsi="Cambria Math"/>
                  <w:lang w:val="es-ES_tradnl"/>
                </w:rPr>
                <m:t xml:space="preserve">  "</m:t>
              </m:r>
              <m:r>
                <w:rPr>
                  <w:rFonts w:ascii="Cambria Math" w:eastAsiaTheme="minorEastAsia" w:hAnsi="Cambria Math"/>
                  <w:lang w:val="es-ES_tradnl"/>
                </w:rPr>
                <m:t>nodo</m:t>
              </m:r>
              <m:r>
                <m:rPr>
                  <m:sty m:val="p"/>
                </m:rPr>
                <w:rPr>
                  <w:rFonts w:ascii="Cambria Math" w:eastAsiaTheme="minorEastAsia" w:hAnsi="Cambria Math"/>
                  <w:lang w:val="es-ES_tradnl"/>
                </w:rPr>
                <m:t xml:space="preserve"> --</m:t>
              </m:r>
              <m:r>
                <w:rPr>
                  <w:rFonts w:ascii="Cambria Math" w:eastAsiaTheme="minorEastAsia" w:hAnsi="Cambria Math"/>
                  <w:lang w:val="es-ES_tradnl"/>
                </w:rPr>
                <m:t>implica</m:t>
              </m:r>
              <m:r>
                <m:rPr>
                  <m:sty m:val="p"/>
                </m:rPr>
                <w:rPr>
                  <w:rFonts w:ascii="Cambria Math" w:eastAsiaTheme="minorEastAsia" w:hAnsi="Cambria Math"/>
                  <w:lang w:val="es-ES_tradnl"/>
                </w:rPr>
                <m:t xml:space="preserve">--&gt; </m:t>
              </m:r>
              <m:r>
                <w:rPr>
                  <w:rFonts w:ascii="Cambria Math" w:eastAsiaTheme="minorEastAsia" w:hAnsi="Cambria Math"/>
                  <w:lang w:val="es-ES_tradnl"/>
                </w:rPr>
                <m:t>destino</m:t>
              </m:r>
              <m:r>
                <m:rPr>
                  <m:sty m:val="p"/>
                </m:rPr>
                <w:rPr>
                  <w:rFonts w:ascii="Cambria Math" w:eastAsiaTheme="minorEastAsia" w:hAnsi="Cambria Math"/>
                  <w:lang w:val="es-ES_tradnl"/>
                </w:rPr>
                <m:t>"</m:t>
              </m:r>
            </m:oMath>
          </w:p>
          <w:p w14:paraId="4991F242" w14:textId="77777777" w:rsidR="004948FA" w:rsidRPr="00C523FA" w:rsidRDefault="004948FA" w:rsidP="009B2FF3">
            <w:pPr>
              <w:pStyle w:val="Texto"/>
              <w:ind w:firstLine="0"/>
              <w:rPr>
                <w:rFonts w:ascii="Console" w:eastAsiaTheme="minorEastAsia" w:hAnsi="Console"/>
                <w:lang w:val="es-ES_tradnl"/>
              </w:rPr>
            </w:pPr>
            <w:r w:rsidRPr="00C523FA">
              <w:rPr>
                <w:rFonts w:ascii="Console" w:eastAsiaTheme="minorEastAsia" w:hAnsi="Console"/>
                <w:lang w:val="es-ES_tradnl"/>
              </w:rPr>
              <w:t xml:space="preserve">        si </w:t>
            </w:r>
            <m:oMath>
              <m:r>
                <w:rPr>
                  <w:rFonts w:ascii="Cambria Math" w:eastAsiaTheme="minorEastAsia" w:hAnsi="Cambria Math"/>
                  <w:lang w:val="es-ES_tradnl"/>
                </w:rPr>
                <m:t>nueva</m:t>
              </m:r>
              <m:r>
                <m:rPr>
                  <m:sty m:val="p"/>
                </m:rPr>
                <w:rPr>
                  <w:rFonts w:ascii="Cambria Math" w:eastAsiaTheme="minorEastAsia" w:hAnsi="Cambria Math"/>
                  <w:lang w:val="es-ES_tradnl"/>
                </w:rPr>
                <m:t>_</m:t>
              </m:r>
              <m:r>
                <w:rPr>
                  <w:rFonts w:ascii="Cambria Math" w:eastAsiaTheme="minorEastAsia" w:hAnsi="Cambria Math"/>
                  <w:lang w:val="es-ES_tradnl"/>
                </w:rPr>
                <m:t>frontera</m:t>
              </m:r>
              <m:r>
                <m:rPr>
                  <m:sty m:val="p"/>
                </m:rPr>
                <w:rPr>
                  <w:rFonts w:ascii="Cambria Math" w:eastAsiaTheme="minorEastAsia" w:hAnsi="Cambria Math"/>
                  <w:lang w:val="es-ES_tradnl"/>
                </w:rPr>
                <m:t xml:space="preserve"> = ∅: </m:t>
              </m:r>
              <m:r>
                <w:rPr>
                  <w:rFonts w:ascii="Cambria Math" w:eastAsiaTheme="minorEastAsia" w:hAnsi="Cambria Math"/>
                  <w:lang w:val="es-ES_tradnl"/>
                </w:rPr>
                <m:t>terminar</m:t>
              </m:r>
            </m:oMath>
          </w:p>
          <w:p w14:paraId="7F07AB7C" w14:textId="77777777" w:rsidR="004948FA" w:rsidRPr="00C523FA" w:rsidRDefault="004948FA" w:rsidP="009B2FF3">
            <w:pPr>
              <w:pStyle w:val="Texto"/>
              <w:ind w:firstLine="0"/>
              <w:rPr>
                <w:rFonts w:ascii="Console" w:eastAsiaTheme="minorEastAsia" w:hAnsi="Console"/>
                <w:lang w:val="es-ES_tradnl"/>
              </w:rPr>
            </w:pPr>
            <w:r w:rsidRPr="00C523FA">
              <w:rPr>
                <w:rFonts w:ascii="Console" w:eastAsiaTheme="minorEastAsia" w:hAnsi="Console"/>
                <w:lang w:val="es-ES_tradnl"/>
              </w:rPr>
              <w:t xml:space="preserve">        </w:t>
            </w:r>
            <m:oMath>
              <m:r>
                <w:rPr>
                  <w:rFonts w:ascii="Cambria Math" w:eastAsiaTheme="minorEastAsia" w:hAnsi="Cambria Math"/>
                  <w:lang w:val="es-ES_tradnl"/>
                </w:rPr>
                <m:t>frontera</m:t>
              </m:r>
              <m:r>
                <m:rPr>
                  <m:sty m:val="p"/>
                </m:rPr>
                <w:rPr>
                  <w:rFonts w:ascii="Cambria Math" w:eastAsiaTheme="minorEastAsia" w:hAnsi="Cambria Math"/>
                  <w:lang w:val="es-ES_tradnl"/>
                </w:rPr>
                <m:t xml:space="preserve"> ← </m:t>
              </m:r>
              <m:r>
                <w:rPr>
                  <w:rFonts w:ascii="Cambria Math" w:eastAsiaTheme="minorEastAsia" w:hAnsi="Cambria Math"/>
                  <w:lang w:val="es-ES_tradnl"/>
                </w:rPr>
                <m:t>nueva</m:t>
              </m:r>
              <m:r>
                <m:rPr>
                  <m:sty m:val="p"/>
                </m:rPr>
                <w:rPr>
                  <w:rFonts w:ascii="Cambria Math" w:eastAsiaTheme="minorEastAsia" w:hAnsi="Cambria Math"/>
                  <w:lang w:val="es-ES_tradnl"/>
                </w:rPr>
                <m:t>_</m:t>
              </m:r>
              <m:r>
                <w:rPr>
                  <w:rFonts w:ascii="Cambria Math" w:eastAsiaTheme="minorEastAsia" w:hAnsi="Cambria Math"/>
                  <w:lang w:val="es-ES_tradnl"/>
                </w:rPr>
                <m:t>frontera</m:t>
              </m:r>
            </m:oMath>
          </w:p>
          <w:p w14:paraId="644AA842" w14:textId="77777777" w:rsidR="004948FA" w:rsidRPr="00C523FA" w:rsidRDefault="004948FA" w:rsidP="009B2FF3">
            <w:pPr>
              <w:pStyle w:val="Texto"/>
              <w:ind w:firstLine="0"/>
              <w:rPr>
                <w:rFonts w:ascii="Console" w:eastAsiaTheme="minorEastAsia" w:hAnsi="Console"/>
                <w:lang w:val="es-ES_tradnl"/>
              </w:rPr>
            </w:pPr>
            <w:r w:rsidRPr="00C523FA">
              <w:rPr>
                <w:rFonts w:ascii="Console" w:eastAsiaTheme="minorEastAsia" w:hAnsi="Console"/>
                <w:lang w:val="es-ES_tradnl"/>
              </w:rPr>
              <w:t xml:space="preserve">    devolver alcanzados, traza</w:t>
            </w:r>
          </w:p>
        </w:tc>
      </w:tr>
    </w:tbl>
    <w:p w14:paraId="0B50047E" w14:textId="77777777" w:rsidR="004948FA" w:rsidRPr="008E6F70" w:rsidRDefault="004948FA" w:rsidP="004948FA">
      <w:pPr>
        <w:pStyle w:val="Texto"/>
      </w:pPr>
    </w:p>
    <w:p w14:paraId="17C90A4D" w14:textId="77777777" w:rsidR="004948FA" w:rsidRPr="008E6F70" w:rsidRDefault="004948FA" w:rsidP="004948FA">
      <w:pPr>
        <w:pStyle w:val="Texto"/>
      </w:pPr>
      <w:r w:rsidRPr="008E6F70">
        <w:t xml:space="preserve">La restricción a implica no es arbitraria, sino una exigencia de </w:t>
      </w:r>
      <w:r w:rsidRPr="008E6F70">
        <w:rPr>
          <w:b/>
          <w:bCs/>
        </w:rPr>
        <w:t>solidez</w:t>
      </w:r>
      <w:r w:rsidRPr="008E6F70">
        <w:t xml:space="preserve">: propagar una relación equivale a deducir, y solo la implicación posee la semántica de consecuencia forzosa (si se da el origen, forzosamente se da el destino) que hace válida esa deducción, además de ser encadenable. </w:t>
      </w:r>
      <w:r w:rsidRPr="008E6F70">
        <w:lastRenderedPageBreak/>
        <w:t xml:space="preserve">Propagar relaciones descriptivas introduciría conclusiones falsas </w:t>
      </w:r>
      <w:r>
        <w:t>(</w:t>
      </w:r>
      <w:r w:rsidRPr="008E6F70">
        <w:t>por ejemplo, atribuir a un paciente el fármaco que trata su enfermedad</w:t>
      </w:r>
      <w:r>
        <w:t>)</w:t>
      </w:r>
      <w:r w:rsidRPr="008E6F70">
        <w:t xml:space="preserve">, rompiendo la garantía de no alucinación. </w:t>
      </w:r>
    </w:p>
    <w:p w14:paraId="169CEC1D" w14:textId="77777777" w:rsidR="004948FA" w:rsidRPr="008E6F70" w:rsidRDefault="004948FA" w:rsidP="004948FA">
      <w:pPr>
        <w:pStyle w:val="Estilo2"/>
      </w:pPr>
      <w:bookmarkStart w:id="65" w:name="_Toc238541405"/>
      <w:r w:rsidRPr="008E6F70">
        <w:t>Orquestación híbrida y flujo de inferencia</w:t>
      </w:r>
      <w:bookmarkEnd w:id="65"/>
    </w:p>
    <w:p w14:paraId="1D1ADA98" w14:textId="77777777" w:rsidR="004948FA" w:rsidRPr="008E6F70" w:rsidRDefault="004948FA" w:rsidP="004948FA">
      <w:pPr>
        <w:pStyle w:val="Texto"/>
      </w:pPr>
      <w:r w:rsidRPr="008E6F70">
        <w:t>El orquestador es el componente que coordina las capas anteriores y compone la respuesta. Recibe la interpretación del enrutador y, según la intención detectada, decide qué capas intervienen y en qué orden.</w:t>
      </w:r>
    </w:p>
    <w:p w14:paraId="2A40CCB1" w14:textId="77777777" w:rsidR="004948FA" w:rsidRPr="008E6F70" w:rsidRDefault="004948FA" w:rsidP="004948FA">
      <w:pPr>
        <w:pStyle w:val="Texto"/>
        <w:numPr>
          <w:ilvl w:val="0"/>
          <w:numId w:val="25"/>
        </w:numPr>
      </w:pPr>
      <w:r w:rsidRPr="008E6F70">
        <w:t xml:space="preserve">En una </w:t>
      </w:r>
      <w:r w:rsidRPr="008E6F70">
        <w:rPr>
          <w:b/>
          <w:bCs/>
        </w:rPr>
        <w:t xml:space="preserve">consulta </w:t>
      </w:r>
      <w:r w:rsidRPr="001D67E1">
        <w:rPr>
          <w:b/>
          <w:bCs/>
        </w:rPr>
        <w:t>sobre un sujeto</w:t>
      </w:r>
      <w:r w:rsidRPr="008E6F70">
        <w:t>, aplica el cierre lógico sobre sus atributos y agrupa el resultado por categorías clínicas.</w:t>
      </w:r>
    </w:p>
    <w:p w14:paraId="12F9631E" w14:textId="77777777" w:rsidR="004948FA" w:rsidRPr="008E6F70" w:rsidRDefault="004948FA" w:rsidP="004948FA">
      <w:pPr>
        <w:pStyle w:val="Texto"/>
        <w:numPr>
          <w:ilvl w:val="0"/>
          <w:numId w:val="25"/>
        </w:numPr>
      </w:pPr>
      <w:r w:rsidRPr="008E6F70">
        <w:t xml:space="preserve">En una </w:t>
      </w:r>
      <w:r w:rsidRPr="008E6F70">
        <w:rPr>
          <w:b/>
          <w:bCs/>
        </w:rPr>
        <w:t>consulta inversa</w:t>
      </w:r>
      <w:r w:rsidRPr="008E6F70">
        <w:t>, recorre el contexto para localizar los objetos que poseen un atributo dado.</w:t>
      </w:r>
    </w:p>
    <w:p w14:paraId="045C2DF3" w14:textId="77777777" w:rsidR="004948FA" w:rsidRPr="008E6F70" w:rsidRDefault="004948FA" w:rsidP="004948FA">
      <w:pPr>
        <w:pStyle w:val="Texto"/>
        <w:numPr>
          <w:ilvl w:val="0"/>
          <w:numId w:val="25"/>
        </w:numPr>
      </w:pPr>
      <w:r w:rsidRPr="008E6F70">
        <w:t xml:space="preserve">En una </w:t>
      </w:r>
      <w:r w:rsidRPr="008E6F70">
        <w:rPr>
          <w:b/>
          <w:bCs/>
        </w:rPr>
        <w:t>consulta hipotética</w:t>
      </w:r>
      <w:r w:rsidRPr="008E6F70">
        <w:t>, combina ambas capas: primero propaga por el grafo la relación implica a partir de la premisa y luego calcula el cierre lógico sobre la unión, de modo que a los atributos deducidos se suman los riesgos recuperados. La combinación se resume así:</w:t>
      </w:r>
    </w:p>
    <w:p w14:paraId="5F5B71A8" w14:textId="77777777" w:rsidR="004948FA" w:rsidRPr="008E6F70" w:rsidRDefault="004948FA" w:rsidP="004948FA">
      <w:pPr>
        <w:pStyle w:val="Texto"/>
      </w:pPr>
      <w:r w:rsidRPr="008E6F70">
        <w:t xml:space="preserve">En todos los casos, el orquestador produce dos elementos: un </w:t>
      </w:r>
      <w:r w:rsidRPr="008E6F70">
        <w:rPr>
          <w:b/>
          <w:bCs/>
        </w:rPr>
        <w:t>veredicto</w:t>
      </w:r>
      <w:r w:rsidRPr="008E6F70">
        <w:t xml:space="preserve"> determinista y una </w:t>
      </w:r>
      <w:r w:rsidRPr="008E6F70">
        <w:rPr>
          <w:b/>
          <w:bCs/>
        </w:rPr>
        <w:t>traza lógica</w:t>
      </w:r>
      <w:r w:rsidRPr="008E6F70">
        <w:t xml:space="preserve"> que documenta el conjunto de partida, las reglas aplicadas y, cuando procede, las aristas de implicación recuperadas. Esta separación es la que permite mostrar de forma diferenciada lo que el motor ha deducido y lo que el modelo redacta.</w:t>
      </w:r>
    </w:p>
    <w:p w14:paraId="52242494" w14:textId="77777777" w:rsidR="004948FA" w:rsidRPr="008E6F70" w:rsidRDefault="004948FA" w:rsidP="004948FA">
      <w:pPr>
        <w:pStyle w:val="Estilo2"/>
      </w:pPr>
      <w:bookmarkStart w:id="66" w:name="_Toc238541406"/>
      <w:r w:rsidRPr="008E6F70">
        <w:t>El papel acotado del LLM y la verificación</w:t>
      </w:r>
      <w:bookmarkEnd w:id="66"/>
    </w:p>
    <w:p w14:paraId="4F9C26D8" w14:textId="77777777" w:rsidR="004948FA" w:rsidRPr="008E6F70" w:rsidRDefault="004948FA" w:rsidP="004948FA">
      <w:pPr>
        <w:pStyle w:val="Texto"/>
      </w:pPr>
      <w:r w:rsidRPr="008E6F70">
        <w:t xml:space="preserve">El modelo de lenguaje interviene en tres momentos, todos ellos ajenos al razonamiento. Primero, como </w:t>
      </w:r>
      <w:r w:rsidRPr="008E6F70">
        <w:rPr>
          <w:b/>
          <w:bCs/>
        </w:rPr>
        <w:t>extractor</w:t>
      </w:r>
      <w:r w:rsidRPr="008E6F70">
        <w:t xml:space="preserve">, durante la ingesta de documentos, convirtiendo el texto clínico en tripletas. Segundo, como </w:t>
      </w:r>
      <w:r w:rsidRPr="008E6F70">
        <w:rPr>
          <w:b/>
          <w:bCs/>
        </w:rPr>
        <w:t>apoyo de interpretación</w:t>
      </w:r>
      <w:r w:rsidRPr="008E6F70">
        <w:t xml:space="preserve">, únicamente cuando el enrutador no reconoce un sujeto por texto (por ejemplo, ante una errata importante), en cuyo caso el modelo lo normaliza contra la lista de sujetos válidos. Tercero, como </w:t>
      </w:r>
      <w:r w:rsidRPr="008E6F70">
        <w:rPr>
          <w:b/>
          <w:bCs/>
        </w:rPr>
        <w:t>redactor</w:t>
      </w:r>
      <w:r w:rsidRPr="008E6F70">
        <w:t>, traduciendo el veredicto determinista a una respuesta en lenguaje natural.</w:t>
      </w:r>
    </w:p>
    <w:p w14:paraId="348B0795" w14:textId="77777777" w:rsidR="004948FA" w:rsidRPr="008E6F70" w:rsidRDefault="004948FA" w:rsidP="004948FA">
      <w:pPr>
        <w:pStyle w:val="Texto"/>
      </w:pPr>
      <w:r w:rsidRPr="008E6F70">
        <w:t xml:space="preserve">Este último papel está sometido a una </w:t>
      </w:r>
      <w:r w:rsidRPr="008E6F70">
        <w:rPr>
          <w:b/>
          <w:bCs/>
        </w:rPr>
        <w:t>capa de verificación</w:t>
      </w:r>
      <w:r w:rsidRPr="008E6F70">
        <w:t xml:space="preserve"> que constituye la última salvaguarda del motor. Una vez que el modelo redacta, el sistema comprueba que el texto no contradice el veredicto ni introduce información ausente en él; si detecta una discrepancia </w:t>
      </w:r>
      <w:r>
        <w:t xml:space="preserve">(como </w:t>
      </w:r>
      <w:r w:rsidRPr="008E6F70">
        <w:t>una negación indebida, una categoría inventada o un atributo omitido</w:t>
      </w:r>
      <w:r>
        <w:t>)</w:t>
      </w:r>
      <w:r w:rsidRPr="008E6F70">
        <w:t xml:space="preserve">, descarta la redacción del modelo y la sustituye por una </w:t>
      </w:r>
      <w:r w:rsidRPr="008E6F70">
        <w:rPr>
          <w:b/>
          <w:bCs/>
        </w:rPr>
        <w:t>redacción determinista</w:t>
      </w:r>
      <w:r w:rsidRPr="008E6F70">
        <w:t xml:space="preserve"> construida directamente a partir del veredicto. De este modo, incluso en la fase de comunicación, la última palabra la tiene la lógica y no el modelo.</w:t>
      </w:r>
    </w:p>
    <w:p w14:paraId="54AEB42C" w14:textId="77777777" w:rsidR="004948FA" w:rsidRPr="008E6F70" w:rsidRDefault="004948FA" w:rsidP="004948FA">
      <w:pPr>
        <w:pStyle w:val="Texto"/>
      </w:pPr>
      <w:r w:rsidRPr="008E6F70">
        <w:t>Como caso límite, cuando el enrutador no identifica en la consulta ningún elemento del conocimiento, el sistema devuelve directamente un aviso, evitando que el LLM rellene el vacío con una respuesta inventada.</w:t>
      </w:r>
    </w:p>
    <w:p w14:paraId="4D42DC0B" w14:textId="77777777" w:rsidR="004948FA" w:rsidRPr="008E6F70" w:rsidRDefault="004948FA" w:rsidP="004948FA">
      <w:pPr>
        <w:pStyle w:val="Estilo2"/>
      </w:pPr>
      <w:bookmarkStart w:id="67" w:name="_Toc238541407"/>
      <w:r w:rsidRPr="008E6F70">
        <w:lastRenderedPageBreak/>
        <w:t>Propiedades del motor y sus límites</w:t>
      </w:r>
      <w:bookmarkEnd w:id="67"/>
    </w:p>
    <w:p w14:paraId="19006698" w14:textId="77777777" w:rsidR="004948FA" w:rsidRPr="008E6F70" w:rsidRDefault="004948FA" w:rsidP="004948FA">
      <w:pPr>
        <w:pStyle w:val="Texto"/>
      </w:pPr>
      <w:r w:rsidRPr="008E6F70">
        <w:t xml:space="preserve">La arquitectura descrita confiere al motor tres propiedades verificables. Es </w:t>
      </w:r>
      <w:r w:rsidRPr="008E6F70">
        <w:rPr>
          <w:b/>
          <w:bCs/>
        </w:rPr>
        <w:t>determinista</w:t>
      </w:r>
      <w:r w:rsidRPr="008E6F70">
        <w:t xml:space="preserve">, pues su núcleo de razonamiento produce siempre el mismo resultado ante la misma entrada. Es </w:t>
      </w:r>
      <w:r w:rsidRPr="008E6F70">
        <w:rPr>
          <w:b/>
          <w:bCs/>
        </w:rPr>
        <w:t>trazable</w:t>
      </w:r>
      <w:r w:rsidRPr="008E6F70">
        <w:t xml:space="preserve">, ya que cada respuesta se acompaña del razonamiento que la sustenta. Y, sobre todo, presenta </w:t>
      </w:r>
      <w:r w:rsidRPr="008E6F70">
        <w:rPr>
          <w:b/>
          <w:bCs/>
        </w:rPr>
        <w:t>ausencia de alucinación</w:t>
      </w:r>
      <w:r w:rsidRPr="008E6F70">
        <w:t xml:space="preserve"> dado que la respuesta se deriva del cierre lógico y que la redacción del modelo se verifica contra ese resultado, el sistema no puede afirmar nada que no se deduzca de los datos. Conviene subrayar que esta última propiedad no es un resultado empírico frágil, sino una </w:t>
      </w:r>
      <w:r w:rsidRPr="008E6F70">
        <w:rPr>
          <w:b/>
          <w:bCs/>
        </w:rPr>
        <w:t>consecuencia estructural</w:t>
      </w:r>
      <w:r w:rsidRPr="008E6F70">
        <w:t xml:space="preserve"> del mecanismo de razonamiento, con independencia del tamaño del conjunto de datos.</w:t>
      </w:r>
    </w:p>
    <w:p w14:paraId="3F6C8B78" w14:textId="77777777" w:rsidR="004948FA" w:rsidRPr="008E6F70" w:rsidRDefault="004948FA" w:rsidP="004948FA">
      <w:pPr>
        <w:pStyle w:val="Texto"/>
      </w:pPr>
      <w:r w:rsidRPr="008E6F70">
        <w:t xml:space="preserve">Estas garantías tienen, no obstante, un límite que conviene reconocer. Con conjuntos de datos pequeños, la base de implicaciones puede contener reglas </w:t>
      </w:r>
      <w:r w:rsidRPr="008E6F70">
        <w:rPr>
          <w:b/>
          <w:bCs/>
        </w:rPr>
        <w:t>accidentales</w:t>
      </w:r>
      <w:r w:rsidRPr="008E6F70">
        <w:t xml:space="preserve"> </w:t>
      </w:r>
      <w:r>
        <w:t>(</w:t>
      </w:r>
      <w:r w:rsidRPr="008E6F70">
        <w:t>regularidades que se cumplen por casualidad en pocos objetos</w:t>
      </w:r>
      <w:r>
        <w:t>)</w:t>
      </w:r>
      <w:r w:rsidRPr="008E6F70">
        <w:t xml:space="preserve"> que, al encadenarse, provocan una </w:t>
      </w:r>
      <w:r w:rsidRPr="008E6F70">
        <w:rPr>
          <w:b/>
          <w:bCs/>
        </w:rPr>
        <w:t>explosión del cierre</w:t>
      </w:r>
      <w:r w:rsidRPr="008E6F70">
        <w:t xml:space="preserve"> en consultas hipotéticas amplias, deduciendo un conjunto de atributos desproporcionado. Esta limitación, que no afecta a la corrección lógica pero sí a la utilidad de la respuesta, se aborda en el capítulo de validación y puede mitigarse elevando el umbral de soporte exigido a las implicaciones.</w:t>
      </w:r>
    </w:p>
    <w:p w14:paraId="422F418D" w14:textId="77777777" w:rsidR="004948FA" w:rsidRPr="008E6F70" w:rsidRDefault="004948FA" w:rsidP="004948FA">
      <w:pPr>
        <w:pStyle w:val="Estilo2"/>
      </w:pPr>
      <w:bookmarkStart w:id="68" w:name="_Toc238541408"/>
      <w:r w:rsidRPr="008E6F70">
        <w:t>Decisiones de diseño</w:t>
      </w:r>
      <w:bookmarkEnd w:id="68"/>
    </w:p>
    <w:p w14:paraId="29F29896" w14:textId="77777777" w:rsidR="004948FA" w:rsidRPr="008E6F70" w:rsidRDefault="004948FA" w:rsidP="004948FA">
      <w:pPr>
        <w:pStyle w:val="Texto"/>
      </w:pPr>
      <w:r w:rsidRPr="008E6F70">
        <w:t>El motor es el resultado de un conjunto de decisiones deliberadas, cada una orientada a preservar la fiabilidad sin renunciar a la usabilidad.</w:t>
      </w:r>
    </w:p>
    <w:p w14:paraId="5AD48E94" w14:textId="3BDDB253" w:rsidR="004948FA" w:rsidRPr="008E6F70" w:rsidRDefault="004948FA" w:rsidP="004948FA">
      <w:pPr>
        <w:pStyle w:val="Texto"/>
        <w:numPr>
          <w:ilvl w:val="0"/>
          <w:numId w:val="26"/>
        </w:numPr>
      </w:pPr>
      <w:r w:rsidRPr="008E6F70">
        <w:rPr>
          <w:b/>
          <w:bCs/>
        </w:rPr>
        <w:t>Trasladar el razonamiento del LLM a FCA.</w:t>
      </w:r>
      <w:r w:rsidRPr="008E6F70">
        <w:t xml:space="preserve"> </w:t>
      </w:r>
      <w:r>
        <w:t>Un LLM</w:t>
      </w:r>
      <w:r w:rsidRPr="008E6F70">
        <w:t xml:space="preserve"> mayor reduce la </w:t>
      </w:r>
      <w:r w:rsidR="009A79D2" w:rsidRPr="008E6F70">
        <w:t>alucinación,</w:t>
      </w:r>
      <w:r w:rsidRPr="008E6F70">
        <w:t xml:space="preserve"> pero no la elimina, mientras que el cierre lógico la elimina por construcción. Se prefiere una garantía a una mejora estadística.</w:t>
      </w:r>
    </w:p>
    <w:p w14:paraId="276EA6AC" w14:textId="77777777" w:rsidR="004948FA" w:rsidRPr="008E6F70" w:rsidRDefault="004948FA" w:rsidP="004948FA">
      <w:pPr>
        <w:pStyle w:val="Texto"/>
        <w:numPr>
          <w:ilvl w:val="0"/>
          <w:numId w:val="26"/>
        </w:numPr>
      </w:pPr>
      <w:r w:rsidRPr="008E6F70">
        <w:rPr>
          <w:b/>
          <w:bCs/>
        </w:rPr>
        <w:t>Propagar únicamente la relación implica.</w:t>
      </w:r>
      <w:r w:rsidRPr="008E6F70">
        <w:t xml:space="preserve"> Se restringe la recuperación por grafo a la única relación con semántica de consecuencia forzosa, para no comprometer la garantía de no alucinación.</w:t>
      </w:r>
    </w:p>
    <w:p w14:paraId="5AFCE555" w14:textId="77777777" w:rsidR="004948FA" w:rsidRPr="008E6F70" w:rsidRDefault="004948FA" w:rsidP="004948FA">
      <w:pPr>
        <w:pStyle w:val="Texto"/>
        <w:numPr>
          <w:ilvl w:val="0"/>
          <w:numId w:val="26"/>
        </w:numPr>
      </w:pPr>
      <w:r w:rsidRPr="008E6F70">
        <w:rPr>
          <w:b/>
          <w:bCs/>
        </w:rPr>
        <w:t>Verificar la redacción del modelo.</w:t>
      </w:r>
      <w:r w:rsidRPr="008E6F70">
        <w:t xml:space="preserve"> La generación en lenguaje natural, por ser probabilística, se somete a una comprobación que la fuerza a ser fiel al veredicto o a ser reemplazada por una redacción determinista.</w:t>
      </w:r>
    </w:p>
    <w:p w14:paraId="32F6C758" w14:textId="77777777" w:rsidR="004948FA" w:rsidRPr="008E6F70" w:rsidRDefault="004948FA" w:rsidP="004948FA">
      <w:pPr>
        <w:pStyle w:val="Texto"/>
        <w:numPr>
          <w:ilvl w:val="0"/>
          <w:numId w:val="26"/>
        </w:numPr>
      </w:pPr>
      <w:r w:rsidRPr="008E6F70">
        <w:rPr>
          <w:b/>
          <w:bCs/>
        </w:rPr>
        <w:t>Degradar a determinista cuando la redacción no es fiable.</w:t>
      </w:r>
      <w:r w:rsidRPr="008E6F70">
        <w:t xml:space="preserve"> Ante listados de varias categorías o consultas no reconocidas, el sistema opta por la respuesta segura en lugar de arriesgarse a una redacción libre.</w:t>
      </w:r>
    </w:p>
    <w:p w14:paraId="404A502A" w14:textId="77777777" w:rsidR="004948FA" w:rsidRPr="008E6F70" w:rsidRDefault="004948FA" w:rsidP="004948FA">
      <w:pPr>
        <w:pStyle w:val="Texto"/>
      </w:pPr>
      <w:r w:rsidRPr="008E6F70">
        <w:t xml:space="preserve">El hilo conductor de todas ellas es el mismo: ampliar las capacidades del sistema sin comprometer nunca la garantía de que </w:t>
      </w:r>
      <w:r w:rsidRPr="008E6F70">
        <w:rPr>
          <w:b/>
          <w:bCs/>
        </w:rPr>
        <w:t>solo se afirma aquello que puede deducirse del conocimiento</w:t>
      </w:r>
      <w:r w:rsidRPr="008E6F70">
        <w:t>.</w:t>
      </w:r>
    </w:p>
    <w:p w14:paraId="6D5569C4" w14:textId="77777777" w:rsidR="004948FA" w:rsidRDefault="004948FA" w:rsidP="006C0DF7">
      <w:pPr>
        <w:rPr>
          <w:lang w:val="es-ES"/>
        </w:rPr>
      </w:pPr>
    </w:p>
    <w:p w14:paraId="147A6603" w14:textId="77777777" w:rsidR="004948FA" w:rsidRDefault="004948FA" w:rsidP="006C0DF7">
      <w:pPr>
        <w:rPr>
          <w:lang w:val="es-ES"/>
        </w:rPr>
      </w:pPr>
    </w:p>
    <w:p w14:paraId="6C6E81EF" w14:textId="77777777" w:rsidR="004948FA" w:rsidRDefault="004948FA" w:rsidP="006C0DF7">
      <w:pPr>
        <w:rPr>
          <w:lang w:val="es-ES"/>
        </w:rPr>
      </w:pPr>
    </w:p>
    <w:p w14:paraId="2F7FEEEF" w14:textId="77777777" w:rsidR="004948FA" w:rsidRDefault="004948FA" w:rsidP="006C0DF7">
      <w:pPr>
        <w:rPr>
          <w:lang w:val="es-ES"/>
        </w:rPr>
      </w:pPr>
    </w:p>
    <w:p w14:paraId="012FF9DD" w14:textId="77777777" w:rsidR="004948FA" w:rsidRDefault="004948FA" w:rsidP="006C0DF7">
      <w:pPr>
        <w:rPr>
          <w:lang w:val="es-ES"/>
        </w:rPr>
      </w:pPr>
    </w:p>
    <w:p w14:paraId="65C23620" w14:textId="77777777" w:rsidR="004948FA" w:rsidRDefault="004948FA" w:rsidP="006C0DF7">
      <w:pPr>
        <w:rPr>
          <w:lang w:val="es-ES"/>
        </w:rPr>
      </w:pPr>
    </w:p>
    <w:p w14:paraId="257A7317" w14:textId="77777777" w:rsidR="004948FA" w:rsidRDefault="004948FA" w:rsidP="006C0DF7">
      <w:pPr>
        <w:rPr>
          <w:lang w:val="es-ES"/>
        </w:rPr>
      </w:pPr>
    </w:p>
    <w:p w14:paraId="7700B422" w14:textId="77777777" w:rsidR="004948FA" w:rsidRDefault="004948FA" w:rsidP="006C0DF7">
      <w:pPr>
        <w:rPr>
          <w:lang w:val="es-ES"/>
        </w:rPr>
      </w:pPr>
    </w:p>
    <w:p w14:paraId="602C2B8A" w14:textId="77777777" w:rsidR="004948FA" w:rsidRDefault="004948FA" w:rsidP="006C0DF7">
      <w:pPr>
        <w:rPr>
          <w:lang w:val="es-ES"/>
        </w:rPr>
      </w:pPr>
    </w:p>
    <w:p w14:paraId="25B9DA67" w14:textId="77777777" w:rsidR="004948FA" w:rsidRDefault="004948FA" w:rsidP="006C0DF7">
      <w:pPr>
        <w:rPr>
          <w:lang w:val="es-ES"/>
        </w:rPr>
      </w:pPr>
    </w:p>
    <w:p w14:paraId="21BB2888" w14:textId="77777777" w:rsidR="004948FA" w:rsidRDefault="004948FA" w:rsidP="006C0DF7">
      <w:pPr>
        <w:rPr>
          <w:lang w:val="es-ES"/>
        </w:rPr>
      </w:pPr>
    </w:p>
    <w:p w14:paraId="60DBCDCE" w14:textId="77777777" w:rsidR="004948FA" w:rsidRDefault="004948FA" w:rsidP="006C0DF7">
      <w:pPr>
        <w:rPr>
          <w:lang w:val="es-ES"/>
        </w:rPr>
      </w:pPr>
    </w:p>
    <w:p w14:paraId="3F7EB1EA" w14:textId="77777777" w:rsidR="004948FA" w:rsidRDefault="004948FA" w:rsidP="006C0DF7">
      <w:pPr>
        <w:rPr>
          <w:lang w:val="es-ES"/>
        </w:rPr>
      </w:pPr>
    </w:p>
    <w:p w14:paraId="08D96421" w14:textId="77777777" w:rsidR="004948FA" w:rsidRDefault="004948FA" w:rsidP="006C0DF7">
      <w:pPr>
        <w:rPr>
          <w:lang w:val="es-ES"/>
        </w:rPr>
      </w:pPr>
    </w:p>
    <w:p w14:paraId="1F2F7D62" w14:textId="77777777" w:rsidR="004948FA" w:rsidRDefault="004948FA" w:rsidP="006C0DF7">
      <w:pPr>
        <w:rPr>
          <w:lang w:val="es-ES"/>
        </w:rPr>
      </w:pPr>
    </w:p>
    <w:p w14:paraId="56F002C7" w14:textId="77777777" w:rsidR="004948FA" w:rsidRDefault="004948FA" w:rsidP="006C0DF7">
      <w:pPr>
        <w:rPr>
          <w:lang w:val="es-ES"/>
        </w:rPr>
      </w:pPr>
    </w:p>
    <w:p w14:paraId="40D7FA18" w14:textId="77777777" w:rsidR="004948FA" w:rsidRDefault="004948FA" w:rsidP="006C0DF7">
      <w:pPr>
        <w:rPr>
          <w:lang w:val="es-ES"/>
        </w:rPr>
      </w:pPr>
    </w:p>
    <w:p w14:paraId="427DC705" w14:textId="77777777" w:rsidR="004948FA" w:rsidRDefault="004948FA" w:rsidP="006C0DF7">
      <w:pPr>
        <w:rPr>
          <w:lang w:val="es-ES"/>
        </w:rPr>
      </w:pPr>
    </w:p>
    <w:p w14:paraId="7E0E4BFA" w14:textId="77777777" w:rsidR="004948FA" w:rsidRDefault="004948FA" w:rsidP="006C0DF7">
      <w:pPr>
        <w:rPr>
          <w:lang w:val="es-ES"/>
        </w:rPr>
      </w:pPr>
    </w:p>
    <w:p w14:paraId="723AFD3D" w14:textId="77777777" w:rsidR="004948FA" w:rsidRDefault="004948FA" w:rsidP="006C0DF7">
      <w:pPr>
        <w:rPr>
          <w:lang w:val="es-ES"/>
        </w:rPr>
      </w:pPr>
    </w:p>
    <w:p w14:paraId="3A97A61E" w14:textId="77777777" w:rsidR="004948FA" w:rsidRDefault="004948FA" w:rsidP="006C0DF7">
      <w:pPr>
        <w:rPr>
          <w:lang w:val="es-ES"/>
        </w:rPr>
      </w:pPr>
    </w:p>
    <w:p w14:paraId="53A41827" w14:textId="77777777" w:rsidR="004948FA" w:rsidRDefault="004948FA" w:rsidP="006C0DF7">
      <w:pPr>
        <w:rPr>
          <w:lang w:val="es-ES"/>
        </w:rPr>
      </w:pPr>
    </w:p>
    <w:p w14:paraId="6FCD0C2A" w14:textId="77777777" w:rsidR="004948FA" w:rsidRDefault="004948FA" w:rsidP="006C0DF7">
      <w:pPr>
        <w:rPr>
          <w:lang w:val="es-ES"/>
        </w:rPr>
      </w:pPr>
    </w:p>
    <w:p w14:paraId="6AC15B56" w14:textId="77777777" w:rsidR="004948FA" w:rsidRDefault="004948FA" w:rsidP="006C0DF7">
      <w:pPr>
        <w:rPr>
          <w:lang w:val="es-ES"/>
        </w:rPr>
      </w:pPr>
    </w:p>
    <w:p w14:paraId="3E799C27" w14:textId="77777777" w:rsidR="004948FA" w:rsidRDefault="004948FA" w:rsidP="006C0DF7">
      <w:pPr>
        <w:rPr>
          <w:lang w:val="es-ES"/>
        </w:rPr>
      </w:pPr>
    </w:p>
    <w:p w14:paraId="6F89B44E" w14:textId="77777777" w:rsidR="004948FA" w:rsidRDefault="004948FA" w:rsidP="006C0DF7">
      <w:pPr>
        <w:rPr>
          <w:lang w:val="es-ES"/>
        </w:rPr>
      </w:pPr>
    </w:p>
    <w:p w14:paraId="21A418DA" w14:textId="77777777" w:rsidR="004948FA" w:rsidRDefault="004948FA" w:rsidP="006C0DF7">
      <w:pPr>
        <w:rPr>
          <w:lang w:val="es-ES"/>
        </w:rPr>
      </w:pPr>
    </w:p>
    <w:p w14:paraId="2FCB2326" w14:textId="77777777" w:rsidR="004948FA" w:rsidRDefault="004948FA" w:rsidP="006C0DF7">
      <w:pPr>
        <w:rPr>
          <w:lang w:val="es-ES"/>
        </w:rPr>
      </w:pPr>
    </w:p>
    <w:p w14:paraId="493C1AC4" w14:textId="77777777" w:rsidR="004948FA" w:rsidRDefault="004948FA" w:rsidP="006C0DF7">
      <w:pPr>
        <w:rPr>
          <w:lang w:val="es-ES"/>
        </w:rPr>
      </w:pPr>
    </w:p>
    <w:p w14:paraId="0409AD7D" w14:textId="77777777" w:rsidR="004948FA" w:rsidRDefault="004948FA" w:rsidP="006C0DF7">
      <w:pPr>
        <w:rPr>
          <w:lang w:val="es-ES"/>
        </w:rPr>
      </w:pPr>
    </w:p>
    <w:p w14:paraId="05536937" w14:textId="77777777" w:rsidR="004948FA" w:rsidRDefault="004948FA" w:rsidP="006C0DF7">
      <w:pPr>
        <w:rPr>
          <w:lang w:val="es-ES"/>
        </w:rPr>
      </w:pPr>
    </w:p>
    <w:p w14:paraId="282C078A" w14:textId="77777777" w:rsidR="004948FA" w:rsidRDefault="004948FA" w:rsidP="006C0DF7">
      <w:pPr>
        <w:rPr>
          <w:lang w:val="es-ES"/>
        </w:rPr>
      </w:pPr>
    </w:p>
    <w:p w14:paraId="35436AD6" w14:textId="77777777" w:rsidR="004948FA" w:rsidRDefault="004948FA" w:rsidP="006C0DF7">
      <w:pPr>
        <w:rPr>
          <w:lang w:val="es-ES"/>
        </w:rPr>
      </w:pPr>
    </w:p>
    <w:p w14:paraId="5208447E" w14:textId="77777777" w:rsidR="004948FA" w:rsidRDefault="004948FA" w:rsidP="006C0DF7">
      <w:pPr>
        <w:rPr>
          <w:lang w:val="es-ES"/>
        </w:rPr>
      </w:pPr>
    </w:p>
    <w:p w14:paraId="6880BE54" w14:textId="77777777" w:rsidR="004948FA" w:rsidRDefault="004948FA" w:rsidP="006C0DF7">
      <w:pPr>
        <w:rPr>
          <w:lang w:val="es-ES"/>
        </w:rPr>
      </w:pPr>
    </w:p>
    <w:p w14:paraId="17F3F479" w14:textId="77777777" w:rsidR="004948FA" w:rsidRDefault="004948FA" w:rsidP="006C0DF7">
      <w:pPr>
        <w:rPr>
          <w:lang w:val="es-ES"/>
        </w:rPr>
      </w:pPr>
    </w:p>
    <w:p w14:paraId="639FF74B" w14:textId="77777777" w:rsidR="00C3411E" w:rsidRDefault="00C3411E" w:rsidP="006C0DF7">
      <w:pPr>
        <w:rPr>
          <w:lang w:val="es-ES"/>
        </w:rPr>
      </w:pPr>
    </w:p>
    <w:p w14:paraId="215C6599" w14:textId="77777777" w:rsidR="00C3411E" w:rsidRDefault="00C3411E" w:rsidP="006C0DF7">
      <w:pPr>
        <w:rPr>
          <w:lang w:val="es-ES"/>
        </w:rPr>
      </w:pPr>
    </w:p>
    <w:p w14:paraId="058F8947" w14:textId="77777777" w:rsidR="00C3411E" w:rsidRPr="00C11E5E" w:rsidRDefault="00C3411E" w:rsidP="006C0DF7">
      <w:pPr>
        <w:rPr>
          <w:lang w:val="es-ES"/>
        </w:rPr>
      </w:pPr>
    </w:p>
    <w:p w14:paraId="13F110F8" w14:textId="77777777" w:rsidR="00F73BCE" w:rsidRPr="00C11E5E" w:rsidRDefault="00F73BCE" w:rsidP="006C0DF7">
      <w:pPr>
        <w:rPr>
          <w:lang w:val="es-ES"/>
        </w:rPr>
      </w:pPr>
    </w:p>
    <w:p w14:paraId="2EB4633D" w14:textId="77777777" w:rsidR="00F10805" w:rsidRPr="00C11E5E" w:rsidRDefault="00F10805" w:rsidP="00455F05">
      <w:pPr>
        <w:pStyle w:val="CaptuloNmero"/>
        <w:rPr>
          <w:lang w:val="es-ES"/>
        </w:rPr>
      </w:pPr>
    </w:p>
    <w:p w14:paraId="79B2C167" w14:textId="0E0C8B30" w:rsidR="00F10805" w:rsidRDefault="00455F05" w:rsidP="00E64311">
      <w:pPr>
        <w:pStyle w:val="Captulo"/>
        <w:rPr>
          <w:lang w:val="en-US"/>
        </w:rPr>
      </w:pPr>
      <w:bookmarkStart w:id="69" w:name="_Toc238541409"/>
      <w:r>
        <w:rPr>
          <w:lang w:val="en-US"/>
        </w:rPr>
        <w:t>Desarrollo aplicación Shiny</w:t>
      </w:r>
      <w:bookmarkEnd w:id="69"/>
    </w:p>
    <w:p w14:paraId="27B6D5F4" w14:textId="77777777" w:rsidR="00CE6833" w:rsidRDefault="00CE6833" w:rsidP="006C0DF7">
      <w:pPr>
        <w:rPr>
          <w:lang w:val="en-US"/>
        </w:rPr>
      </w:pPr>
    </w:p>
    <w:p w14:paraId="6383A30C" w14:textId="7E235B0B" w:rsidR="00CE6833" w:rsidRDefault="00E47149" w:rsidP="00FD1C6C">
      <w:pPr>
        <w:pStyle w:val="Estilo2"/>
        <w:rPr>
          <w:lang w:val="en-US"/>
        </w:rPr>
      </w:pPr>
      <w:bookmarkStart w:id="70" w:name="_Toc238541410"/>
      <w:r>
        <w:rPr>
          <w:lang w:val="en-US"/>
        </w:rPr>
        <w:t>Estructura del proyecto</w:t>
      </w:r>
      <w:bookmarkEnd w:id="70"/>
    </w:p>
    <w:p w14:paraId="518FFA1B" w14:textId="7441F5A6" w:rsidR="00E47149" w:rsidRPr="00E47149" w:rsidRDefault="00E47149" w:rsidP="00E47149">
      <w:pPr>
        <w:pStyle w:val="Texto"/>
      </w:pPr>
      <w:r w:rsidRPr="00E47149">
        <w:t>Debido a la complejidad del proyecto, se ha optado por una organización modular en lo que respecta a la estructura de ficheros.</w:t>
      </w:r>
    </w:p>
    <w:p w14:paraId="1B7AC031" w14:textId="0A72D186" w:rsidR="00E47149" w:rsidRPr="00E47149" w:rsidRDefault="00E64311" w:rsidP="00E47149">
      <w:pPr>
        <w:pStyle w:val="Texto"/>
      </w:pPr>
      <w:r>
        <w:t>En primer lugar</w:t>
      </w:r>
      <w:r w:rsidR="00E47149" w:rsidRPr="00E47149">
        <w:t>, una aplicación Shiny contiene varios componentes fundamentales:</w:t>
      </w:r>
    </w:p>
    <w:p w14:paraId="3A18871F" w14:textId="62091A2E" w:rsidR="00E47149" w:rsidRPr="00E47149" w:rsidRDefault="00E47149">
      <w:pPr>
        <w:pStyle w:val="Texto"/>
        <w:numPr>
          <w:ilvl w:val="0"/>
          <w:numId w:val="17"/>
        </w:numPr>
      </w:pPr>
      <w:r w:rsidRPr="00E47149">
        <w:rPr>
          <w:b/>
          <w:bCs/>
        </w:rPr>
        <w:t>u</w:t>
      </w:r>
      <w:r w:rsidR="000C08D7" w:rsidRPr="00E47149">
        <w:rPr>
          <w:b/>
          <w:bCs/>
        </w:rPr>
        <w:t>i</w:t>
      </w:r>
      <w:r w:rsidR="000C08D7">
        <w:rPr>
          <w:b/>
          <w:bCs/>
        </w:rPr>
        <w:t xml:space="preserve">. </w:t>
      </w:r>
      <w:r w:rsidR="000C08D7" w:rsidRPr="00E47149">
        <w:rPr>
          <w:b/>
          <w:bCs/>
        </w:rPr>
        <w:t>R</w:t>
      </w:r>
      <w:r w:rsidRPr="00E47149">
        <w:t>: aloja la interfaz de usuario, es decir, la disposición de los paneles, los controles de entrada y las vistas de visualización.</w:t>
      </w:r>
    </w:p>
    <w:p w14:paraId="5A048DEC" w14:textId="35F5DF8E" w:rsidR="00E47149" w:rsidRPr="00E47149" w:rsidRDefault="00E47149">
      <w:pPr>
        <w:pStyle w:val="Texto"/>
        <w:numPr>
          <w:ilvl w:val="0"/>
          <w:numId w:val="17"/>
        </w:numPr>
      </w:pPr>
      <w:r w:rsidRPr="00E47149">
        <w:rPr>
          <w:b/>
          <w:bCs/>
        </w:rPr>
        <w:t>serve</w:t>
      </w:r>
      <w:r w:rsidR="000C08D7" w:rsidRPr="00E47149">
        <w:rPr>
          <w:b/>
          <w:bCs/>
        </w:rPr>
        <w:t>r</w:t>
      </w:r>
      <w:r w:rsidR="000C08D7">
        <w:rPr>
          <w:b/>
          <w:bCs/>
        </w:rPr>
        <w:t xml:space="preserve">. </w:t>
      </w:r>
      <w:r w:rsidR="000C08D7" w:rsidRPr="00E47149">
        <w:rPr>
          <w:b/>
          <w:bCs/>
        </w:rPr>
        <w:t>R</w:t>
      </w:r>
      <w:r w:rsidRPr="00E47149">
        <w:t>: contiene la lógica reactiva de la aplicación, que conecta las acciones del usuario con el motor de razonamiento y actualiza las salidas.</w:t>
      </w:r>
    </w:p>
    <w:p w14:paraId="7BC57285" w14:textId="4A757D2C" w:rsidR="00E47149" w:rsidRPr="00E47149" w:rsidRDefault="00E47149">
      <w:pPr>
        <w:pStyle w:val="Texto"/>
        <w:numPr>
          <w:ilvl w:val="0"/>
          <w:numId w:val="17"/>
        </w:numPr>
      </w:pPr>
      <w:r w:rsidRPr="00E47149">
        <w:rPr>
          <w:b/>
          <w:bCs/>
        </w:rPr>
        <w:t>ap</w:t>
      </w:r>
      <w:r w:rsidR="000C08D7" w:rsidRPr="00E47149">
        <w:rPr>
          <w:b/>
          <w:bCs/>
        </w:rPr>
        <w:t>p</w:t>
      </w:r>
      <w:r w:rsidR="000C08D7">
        <w:rPr>
          <w:b/>
          <w:bCs/>
        </w:rPr>
        <w:t xml:space="preserve">. </w:t>
      </w:r>
      <w:r w:rsidR="000C08D7" w:rsidRPr="00E47149">
        <w:rPr>
          <w:b/>
          <w:bCs/>
        </w:rPr>
        <w:t>R</w:t>
      </w:r>
      <w:r w:rsidRPr="00E47149">
        <w:t>: realiza la llamada a la función que arranca la aplicación, carga los módulos y prepara el proceso en segundo plano para el modelo de lenguaje.</w:t>
      </w:r>
    </w:p>
    <w:p w14:paraId="60C745B6" w14:textId="7EDC018A" w:rsidR="00E47149" w:rsidRPr="00E47149" w:rsidRDefault="00E47149">
      <w:pPr>
        <w:pStyle w:val="Texto"/>
        <w:numPr>
          <w:ilvl w:val="0"/>
          <w:numId w:val="17"/>
        </w:numPr>
      </w:pPr>
      <w:r w:rsidRPr="00E47149">
        <w:rPr>
          <w:b/>
          <w:bCs/>
        </w:rPr>
        <w:t>globa</w:t>
      </w:r>
      <w:r w:rsidR="000C08D7" w:rsidRPr="00E47149">
        <w:rPr>
          <w:b/>
          <w:bCs/>
        </w:rPr>
        <w:t>l</w:t>
      </w:r>
      <w:r w:rsidR="000C08D7">
        <w:rPr>
          <w:b/>
          <w:bCs/>
        </w:rPr>
        <w:t xml:space="preserve">. </w:t>
      </w:r>
      <w:r w:rsidR="000C08D7" w:rsidRPr="00E47149">
        <w:rPr>
          <w:b/>
          <w:bCs/>
        </w:rPr>
        <w:t>R</w:t>
      </w:r>
      <w:r w:rsidRPr="00E47149">
        <w:t>: archivo con las declaraciones, librerías y funciones globales compartidas por toda la aplicación.</w:t>
      </w:r>
    </w:p>
    <w:p w14:paraId="57CA3873" w14:textId="77777777" w:rsidR="00E47149" w:rsidRPr="00E47149" w:rsidRDefault="00E47149" w:rsidP="00E47149">
      <w:pPr>
        <w:pStyle w:val="Texto"/>
      </w:pPr>
      <w:r w:rsidRPr="00E47149">
        <w:t>Para incrementar la legibilidad del código y separar responsabilidades, la lógica del sistema se ha dividido además en varios ficheros, cada uno encargado de una fase concreta del razonamiento:</w:t>
      </w:r>
    </w:p>
    <w:p w14:paraId="03E46BBF" w14:textId="20F50D44" w:rsidR="00E47149" w:rsidRPr="00E47149" w:rsidRDefault="00E47149">
      <w:pPr>
        <w:pStyle w:val="Texto"/>
        <w:numPr>
          <w:ilvl w:val="0"/>
          <w:numId w:val="18"/>
        </w:numPr>
      </w:pPr>
      <w:r w:rsidRPr="00E47149">
        <w:rPr>
          <w:b/>
          <w:bCs/>
        </w:rPr>
        <w:t>extractor_tripleta</w:t>
      </w:r>
      <w:r w:rsidR="000C08D7" w:rsidRPr="00E47149">
        <w:rPr>
          <w:b/>
          <w:bCs/>
        </w:rPr>
        <w:t>s</w:t>
      </w:r>
      <w:r w:rsidR="000C08D7">
        <w:rPr>
          <w:b/>
          <w:bCs/>
        </w:rPr>
        <w:t xml:space="preserve">. </w:t>
      </w:r>
      <w:r w:rsidR="000C08D7" w:rsidRPr="00E47149">
        <w:rPr>
          <w:b/>
          <w:bCs/>
        </w:rPr>
        <w:t>R</w:t>
      </w:r>
      <w:r w:rsidRPr="00E47149">
        <w:t>: gestiona la extracción del conocimiento; el modelo de lenguaje actúa como extractor y convierte un documento clínico en tripletas (sujeto, relación, objeto).</w:t>
      </w:r>
    </w:p>
    <w:p w14:paraId="6D063B4D" w14:textId="67C77B74" w:rsidR="00E47149" w:rsidRPr="00E47149" w:rsidRDefault="00E47149">
      <w:pPr>
        <w:pStyle w:val="Texto"/>
        <w:numPr>
          <w:ilvl w:val="0"/>
          <w:numId w:val="18"/>
        </w:numPr>
      </w:pPr>
      <w:r w:rsidRPr="00E47149">
        <w:rPr>
          <w:b/>
          <w:bCs/>
        </w:rPr>
        <w:t>motor_simbolic</w:t>
      </w:r>
      <w:r w:rsidR="000C08D7" w:rsidRPr="00E47149">
        <w:rPr>
          <w:b/>
          <w:bCs/>
        </w:rPr>
        <w:t>o</w:t>
      </w:r>
      <w:r w:rsidR="000C08D7">
        <w:rPr>
          <w:b/>
          <w:bCs/>
        </w:rPr>
        <w:t xml:space="preserve">. </w:t>
      </w:r>
      <w:r w:rsidR="000C08D7" w:rsidRPr="00E47149">
        <w:rPr>
          <w:b/>
          <w:bCs/>
        </w:rPr>
        <w:t>R</w:t>
      </w:r>
      <w:r w:rsidRPr="00E47149">
        <w:t>: construye el contexto formal, calcula el cierre lógico determinista y genera el grafo de conocimiento a partir de las tripletas.</w:t>
      </w:r>
    </w:p>
    <w:p w14:paraId="231DECAA" w14:textId="369F7EAD" w:rsidR="00E47149" w:rsidRPr="00E47149" w:rsidRDefault="00E47149">
      <w:pPr>
        <w:pStyle w:val="Texto"/>
        <w:numPr>
          <w:ilvl w:val="0"/>
          <w:numId w:val="18"/>
        </w:numPr>
      </w:pPr>
      <w:r w:rsidRPr="00E47149">
        <w:rPr>
          <w:b/>
          <w:bCs/>
        </w:rPr>
        <w:lastRenderedPageBreak/>
        <w:t>recuperador_graf</w:t>
      </w:r>
      <w:r w:rsidR="000C08D7" w:rsidRPr="00E47149">
        <w:rPr>
          <w:b/>
          <w:bCs/>
        </w:rPr>
        <w:t>o</w:t>
      </w:r>
      <w:r w:rsidR="000C08D7">
        <w:rPr>
          <w:b/>
          <w:bCs/>
        </w:rPr>
        <w:t xml:space="preserve">. </w:t>
      </w:r>
      <w:r w:rsidR="000C08D7" w:rsidRPr="00E47149">
        <w:rPr>
          <w:b/>
          <w:bCs/>
        </w:rPr>
        <w:t>R</w:t>
      </w:r>
      <w:r w:rsidRPr="00E47149">
        <w:t>: implementa la capa Graph-RAG, que recupera conocimiento propagando por el grafo únicamente la relación de implicación.</w:t>
      </w:r>
    </w:p>
    <w:p w14:paraId="4E0CFA9E" w14:textId="28BD1770" w:rsidR="00E47149" w:rsidRPr="00E47149" w:rsidRDefault="00E47149">
      <w:pPr>
        <w:pStyle w:val="Texto"/>
        <w:numPr>
          <w:ilvl w:val="0"/>
          <w:numId w:val="18"/>
        </w:numPr>
      </w:pPr>
      <w:r w:rsidRPr="00E47149">
        <w:rPr>
          <w:b/>
          <w:bCs/>
        </w:rPr>
        <w:t>enrutador_semantic</w:t>
      </w:r>
      <w:r w:rsidR="000C08D7" w:rsidRPr="00E47149">
        <w:rPr>
          <w:b/>
          <w:bCs/>
        </w:rPr>
        <w:t>o</w:t>
      </w:r>
      <w:r w:rsidR="000C08D7">
        <w:rPr>
          <w:b/>
          <w:bCs/>
        </w:rPr>
        <w:t xml:space="preserve">. </w:t>
      </w:r>
      <w:r w:rsidR="000C08D7" w:rsidRPr="00E47149">
        <w:rPr>
          <w:b/>
          <w:bCs/>
        </w:rPr>
        <w:t>R</w:t>
      </w:r>
      <w:r w:rsidRPr="00E47149">
        <w:t>: interpreta la consulta en lenguaje natural, detectando los sujetos, los atributos, la relación consultada y la intención de la pregunta.</w:t>
      </w:r>
    </w:p>
    <w:p w14:paraId="62F75677" w14:textId="27D10FBF" w:rsidR="00E47149" w:rsidRPr="00E47149" w:rsidRDefault="00E47149">
      <w:pPr>
        <w:pStyle w:val="Texto"/>
        <w:numPr>
          <w:ilvl w:val="0"/>
          <w:numId w:val="18"/>
        </w:numPr>
      </w:pPr>
      <w:r w:rsidRPr="00E47149">
        <w:rPr>
          <w:b/>
          <w:bCs/>
        </w:rPr>
        <w:t>orquestador_hibrid</w:t>
      </w:r>
      <w:r w:rsidR="000C08D7" w:rsidRPr="00E47149">
        <w:rPr>
          <w:b/>
          <w:bCs/>
        </w:rPr>
        <w:t>o</w:t>
      </w:r>
      <w:r w:rsidR="000C08D7">
        <w:rPr>
          <w:b/>
          <w:bCs/>
        </w:rPr>
        <w:t xml:space="preserve">. </w:t>
      </w:r>
      <w:r w:rsidR="000C08D7" w:rsidRPr="00E47149">
        <w:rPr>
          <w:b/>
          <w:bCs/>
        </w:rPr>
        <w:t>R</w:t>
      </w:r>
      <w:r w:rsidRPr="00E47149">
        <w:t>: coordina el enrutador, el motor simbólico y el grafo, y compone la respuesta con su traza lógica y su veredicto.</w:t>
      </w:r>
    </w:p>
    <w:p w14:paraId="45BCEF9E" w14:textId="0205B421" w:rsidR="00E47149" w:rsidRPr="00E47149" w:rsidRDefault="00E47149">
      <w:pPr>
        <w:pStyle w:val="Texto"/>
        <w:numPr>
          <w:ilvl w:val="0"/>
          <w:numId w:val="18"/>
        </w:numPr>
      </w:pPr>
      <w:r w:rsidRPr="00E47149">
        <w:rPr>
          <w:b/>
          <w:bCs/>
        </w:rPr>
        <w:t>agente_ll</w:t>
      </w:r>
      <w:r w:rsidR="000C08D7" w:rsidRPr="00E47149">
        <w:rPr>
          <w:b/>
          <w:bCs/>
        </w:rPr>
        <w:t>m</w:t>
      </w:r>
      <w:r w:rsidR="000C08D7">
        <w:rPr>
          <w:b/>
          <w:bCs/>
        </w:rPr>
        <w:t xml:space="preserve">. </w:t>
      </w:r>
      <w:r w:rsidR="000C08D7" w:rsidRPr="00E47149">
        <w:rPr>
          <w:b/>
          <w:bCs/>
        </w:rPr>
        <w:t>R</w:t>
      </w:r>
      <w:r w:rsidRPr="00E47149">
        <w:t>: gestiona la capa de redacción, donde el modelo de lenguaje traduce a prosa el veredicto determinista y se verifica que no lo contradiga.</w:t>
      </w:r>
    </w:p>
    <w:p w14:paraId="7C4158CF" w14:textId="171F2AC3" w:rsidR="00E47149" w:rsidRPr="00E47149" w:rsidRDefault="00E47149">
      <w:pPr>
        <w:pStyle w:val="Texto"/>
        <w:numPr>
          <w:ilvl w:val="0"/>
          <w:numId w:val="18"/>
        </w:numPr>
      </w:pPr>
      <w:r w:rsidRPr="00E47149">
        <w:rPr>
          <w:b/>
          <w:bCs/>
        </w:rPr>
        <w:t>graph_vi</w:t>
      </w:r>
      <w:r w:rsidR="000C08D7" w:rsidRPr="00E47149">
        <w:rPr>
          <w:b/>
          <w:bCs/>
        </w:rPr>
        <w:t>z</w:t>
      </w:r>
      <w:r w:rsidR="000C08D7">
        <w:rPr>
          <w:b/>
          <w:bCs/>
        </w:rPr>
        <w:t xml:space="preserve">. </w:t>
      </w:r>
      <w:r w:rsidR="000C08D7" w:rsidRPr="00E47149">
        <w:rPr>
          <w:b/>
          <w:bCs/>
        </w:rPr>
        <w:t>R</w:t>
      </w:r>
      <w:r w:rsidRPr="00E47149">
        <w:t>: contiene la construcción y el estilo del grafo de conocimiento que se muestra en la interfaz.</w:t>
      </w:r>
    </w:p>
    <w:p w14:paraId="71F90A49" w14:textId="01411767" w:rsidR="00E47149" w:rsidRPr="00E47149" w:rsidRDefault="00E47149">
      <w:pPr>
        <w:pStyle w:val="Texto"/>
        <w:numPr>
          <w:ilvl w:val="0"/>
          <w:numId w:val="18"/>
        </w:numPr>
      </w:pPr>
      <w:r w:rsidRPr="00E47149">
        <w:rPr>
          <w:b/>
          <w:bCs/>
        </w:rPr>
        <w:t>presentacio</w:t>
      </w:r>
      <w:r w:rsidR="000C08D7" w:rsidRPr="00E47149">
        <w:rPr>
          <w:b/>
          <w:bCs/>
        </w:rPr>
        <w:t>n</w:t>
      </w:r>
      <w:r w:rsidR="000C08D7">
        <w:rPr>
          <w:b/>
          <w:bCs/>
        </w:rPr>
        <w:t xml:space="preserve">. </w:t>
      </w:r>
      <w:r w:rsidR="000C08D7" w:rsidRPr="00E47149">
        <w:rPr>
          <w:b/>
          <w:bCs/>
        </w:rPr>
        <w:t>R</w:t>
      </w:r>
      <w:r w:rsidRPr="00E47149">
        <w:t>: reúne las utilidades de presentación, como el formato de las reglas o los indicadores del cuadro de mando.</w:t>
      </w:r>
    </w:p>
    <w:p w14:paraId="65665540" w14:textId="1196F494" w:rsidR="00E47149" w:rsidRDefault="00E47149">
      <w:pPr>
        <w:pStyle w:val="Texto"/>
        <w:numPr>
          <w:ilvl w:val="0"/>
          <w:numId w:val="18"/>
        </w:numPr>
      </w:pPr>
      <w:r w:rsidRPr="00E47149">
        <w:rPr>
          <w:b/>
          <w:bCs/>
        </w:rPr>
        <w:t>evaluacio</w:t>
      </w:r>
      <w:r w:rsidR="000C08D7" w:rsidRPr="00E47149">
        <w:rPr>
          <w:b/>
          <w:bCs/>
        </w:rPr>
        <w:t>n</w:t>
      </w:r>
      <w:r w:rsidR="000C08D7">
        <w:rPr>
          <w:b/>
          <w:bCs/>
        </w:rPr>
        <w:t xml:space="preserve">. </w:t>
      </w:r>
      <w:r w:rsidR="000C08D7" w:rsidRPr="00E47149">
        <w:rPr>
          <w:b/>
          <w:bCs/>
        </w:rPr>
        <w:t>R</w:t>
      </w:r>
      <w:r w:rsidRPr="00E47149">
        <w:t>: implementa la evaluación comparativa del sistema</w:t>
      </w:r>
    </w:p>
    <w:p w14:paraId="5E18E34D" w14:textId="3683DB17" w:rsidR="00E47149" w:rsidRDefault="00E47149" w:rsidP="00E47149">
      <w:pPr>
        <w:pStyle w:val="Texto"/>
        <w:ind w:firstLine="0"/>
      </w:pPr>
    </w:p>
    <w:p w14:paraId="779287B2" w14:textId="665D89D4" w:rsidR="00CE6833" w:rsidRPr="007C65D9" w:rsidRDefault="00E47149" w:rsidP="007C65D9">
      <w:pPr>
        <w:pStyle w:val="Estilo2"/>
        <w:rPr>
          <w:lang w:val="en-US"/>
        </w:rPr>
      </w:pPr>
      <w:bookmarkStart w:id="71" w:name="_Toc238541411"/>
      <w:r w:rsidRPr="007C65D9">
        <w:rPr>
          <w:lang w:val="en-US"/>
        </w:rPr>
        <w:t>Interfaz</w:t>
      </w:r>
      <w:bookmarkEnd w:id="71"/>
    </w:p>
    <w:p w14:paraId="67970EDC" w14:textId="77777777" w:rsidR="00E47149" w:rsidRPr="00E47149" w:rsidRDefault="00E47149" w:rsidP="00E47149">
      <w:pPr>
        <w:pStyle w:val="Texto"/>
      </w:pPr>
    </w:p>
    <w:p w14:paraId="348B479A" w14:textId="63BBF30A" w:rsidR="007C65D9" w:rsidRDefault="007C65D9" w:rsidP="00E64311">
      <w:pPr>
        <w:pStyle w:val="Texto"/>
      </w:pPr>
      <w:r w:rsidRPr="007C65D9">
        <w:t>La aplicación se organiza en tres zonas: a la izquierda, un panel de entrada de conocimiento; en el centro, el panel de interacción con el asistente; y a la derecha, el panel de visualización. La frontera entre los dos paneles principales es redimensionable, de modo que el usuario puede repartir el espacio a su gusto, e incluso ocultar por completo la visualización para trabajar con la conversación a pantalla completa.</w:t>
      </w:r>
    </w:p>
    <w:p w14:paraId="0E3DE72B" w14:textId="5358C1B6" w:rsidR="007C65D9" w:rsidRPr="007C65D9" w:rsidRDefault="007C65D9" w:rsidP="009F409A">
      <w:pPr>
        <w:pStyle w:val="Texto"/>
        <w:ind w:firstLine="0"/>
      </w:pPr>
    </w:p>
    <w:p w14:paraId="0BFF94D8" w14:textId="5E83B324" w:rsidR="007C65D9" w:rsidRPr="007C65D9" w:rsidRDefault="007C65D9" w:rsidP="007C65D9">
      <w:pPr>
        <w:pStyle w:val="Estilo3"/>
      </w:pPr>
      <w:bookmarkStart w:id="72" w:name="_Toc238541412"/>
      <w:r w:rsidRPr="007C65D9">
        <w:t>Entrada de conocimiento</w:t>
      </w:r>
      <w:bookmarkEnd w:id="72"/>
    </w:p>
    <w:p w14:paraId="66FDCE86" w14:textId="0445E78F" w:rsidR="007C65D9" w:rsidRPr="007C65D9" w:rsidRDefault="007C65D9" w:rsidP="007C65D9">
      <w:pPr>
        <w:pStyle w:val="Texto"/>
      </w:pPr>
      <w:r w:rsidRPr="007C65D9">
        <w:t>El primer paso, una vez se accede a la interfaz, es proporcionar el conocimiento con el que se va a trabajar. Para ello se ofrecen dos opciones:</w:t>
      </w:r>
    </w:p>
    <w:p w14:paraId="31E8E364" w14:textId="5C419A18" w:rsidR="007C65D9" w:rsidRPr="007C65D9" w:rsidRDefault="007C65D9">
      <w:pPr>
        <w:pStyle w:val="Texto"/>
        <w:numPr>
          <w:ilvl w:val="0"/>
          <w:numId w:val="12"/>
        </w:numPr>
      </w:pPr>
      <w:r w:rsidRPr="007C65D9">
        <w:rPr>
          <w:b/>
          <w:bCs/>
        </w:rPr>
        <w:t>Extraer de un documento con IA:</w:t>
      </w:r>
      <w:r w:rsidRPr="007C65D9">
        <w:t xml:space="preserve"> el usuario sube un documento clínico en formato PDF o TXT y, al pulsar el botón correspondiente, el modelo de lenguaje identifica y extrae las tripletas de conocimiento presentes en el texto.</w:t>
      </w:r>
    </w:p>
    <w:p w14:paraId="58D1A2BB" w14:textId="77777777" w:rsidR="009F409A" w:rsidRPr="009F409A" w:rsidRDefault="009F409A" w:rsidP="009F409A">
      <w:pPr>
        <w:pStyle w:val="Texto"/>
        <w:ind w:left="720" w:firstLine="0"/>
      </w:pPr>
    </w:p>
    <w:p w14:paraId="69E52BE0" w14:textId="7C051B64" w:rsidR="009F409A" w:rsidRPr="009F409A" w:rsidRDefault="009F409A" w:rsidP="009F409A">
      <w:pPr>
        <w:pStyle w:val="Texto"/>
        <w:ind w:left="720" w:firstLine="0"/>
      </w:pPr>
    </w:p>
    <w:p w14:paraId="4BBD1BAD" w14:textId="77777777" w:rsidR="009F409A" w:rsidRDefault="009F409A" w:rsidP="009F409A">
      <w:pPr>
        <w:pStyle w:val="Texto"/>
        <w:ind w:left="360" w:firstLine="0"/>
      </w:pPr>
    </w:p>
    <w:p w14:paraId="4BD796C1" w14:textId="33357F33" w:rsidR="009F409A" w:rsidRPr="009F409A" w:rsidRDefault="009F409A" w:rsidP="009F409A">
      <w:pPr>
        <w:pStyle w:val="Texto"/>
        <w:ind w:firstLine="0"/>
      </w:pPr>
    </w:p>
    <w:p w14:paraId="4E683EB5" w14:textId="5278E22E" w:rsidR="007C65D9" w:rsidRPr="007C65D9" w:rsidRDefault="00301D59">
      <w:pPr>
        <w:pStyle w:val="Texto"/>
        <w:numPr>
          <w:ilvl w:val="0"/>
          <w:numId w:val="12"/>
        </w:numPr>
      </w:pPr>
      <w:r>
        <w:rPr>
          <w:noProof/>
        </w:rPr>
        <w:lastRenderedPageBreak/>
        <mc:AlternateContent>
          <mc:Choice Requires="wps">
            <w:drawing>
              <wp:anchor distT="0" distB="0" distL="114300" distR="114300" simplePos="0" relativeHeight="251760640" behindDoc="1" locked="0" layoutInCell="1" allowOverlap="1" wp14:anchorId="0289ECC9" wp14:editId="3A343C1D">
                <wp:simplePos x="0" y="0"/>
                <wp:positionH relativeFrom="column">
                  <wp:posOffset>-6985</wp:posOffset>
                </wp:positionH>
                <wp:positionV relativeFrom="paragraph">
                  <wp:posOffset>3549650</wp:posOffset>
                </wp:positionV>
                <wp:extent cx="5755640" cy="635"/>
                <wp:effectExtent l="0" t="0" r="0" b="0"/>
                <wp:wrapTight wrapText="bothSides">
                  <wp:wrapPolygon edited="0">
                    <wp:start x="0" y="0"/>
                    <wp:lineTo x="0" y="21600"/>
                    <wp:lineTo x="21600" y="21600"/>
                    <wp:lineTo x="21600" y="0"/>
                  </wp:wrapPolygon>
                </wp:wrapTight>
                <wp:docPr id="187745851" name="Cuadro de texto 1"/>
                <wp:cNvGraphicFramePr/>
                <a:graphic xmlns:a="http://schemas.openxmlformats.org/drawingml/2006/main">
                  <a:graphicData uri="http://schemas.microsoft.com/office/word/2010/wordprocessingShape">
                    <wps:wsp>
                      <wps:cNvSpPr txBox="1"/>
                      <wps:spPr>
                        <a:xfrm>
                          <a:off x="0" y="0"/>
                          <a:ext cx="5755640" cy="635"/>
                        </a:xfrm>
                        <a:prstGeom prst="rect">
                          <a:avLst/>
                        </a:prstGeom>
                        <a:solidFill>
                          <a:prstClr val="white"/>
                        </a:solidFill>
                        <a:ln>
                          <a:noFill/>
                        </a:ln>
                      </wps:spPr>
                      <wps:txbx>
                        <w:txbxContent>
                          <w:p w14:paraId="6625C80F" w14:textId="504C2D66" w:rsidR="00301D59" w:rsidRPr="00301D59" w:rsidRDefault="00301D59" w:rsidP="00301D59">
                            <w:pPr>
                              <w:pStyle w:val="Descripcin"/>
                              <w:rPr>
                                <w:b/>
                                <w:bCs/>
                                <w:noProof/>
                                <w:sz w:val="24"/>
                                <w:szCs w:val="24"/>
                              </w:rPr>
                            </w:pPr>
                            <w:bookmarkStart w:id="73" w:name="_Toc238639133"/>
                            <w:r w:rsidRPr="00301D59">
                              <w:rPr>
                                <w:sz w:val="24"/>
                                <w:szCs w:val="24"/>
                              </w:rPr>
                              <w:t xml:space="preserve">Figura </w:t>
                            </w:r>
                            <w:r w:rsidRPr="00301D59">
                              <w:rPr>
                                <w:sz w:val="24"/>
                                <w:szCs w:val="24"/>
                              </w:rPr>
                              <w:fldChar w:fldCharType="begin"/>
                            </w:r>
                            <w:r w:rsidRPr="00301D59">
                              <w:rPr>
                                <w:sz w:val="24"/>
                                <w:szCs w:val="24"/>
                              </w:rPr>
                              <w:instrText xml:space="preserve"> SEQ Figura \* ARABIC </w:instrText>
                            </w:r>
                            <w:r w:rsidRPr="00301D59">
                              <w:rPr>
                                <w:sz w:val="24"/>
                                <w:szCs w:val="24"/>
                              </w:rPr>
                              <w:fldChar w:fldCharType="separate"/>
                            </w:r>
                            <w:r w:rsidR="0052251E">
                              <w:rPr>
                                <w:noProof/>
                                <w:sz w:val="24"/>
                                <w:szCs w:val="24"/>
                              </w:rPr>
                              <w:t>6</w:t>
                            </w:r>
                            <w:r w:rsidRPr="00301D59">
                              <w:rPr>
                                <w:sz w:val="24"/>
                                <w:szCs w:val="24"/>
                              </w:rPr>
                              <w:fldChar w:fldCharType="end"/>
                            </w:r>
                            <w:r w:rsidRPr="00301D59">
                              <w:rPr>
                                <w:sz w:val="24"/>
                                <w:szCs w:val="24"/>
                              </w:rPr>
                              <w:t xml:space="preserve"> Vista general de la aplicación al iniciarse</w:t>
                            </w:r>
                            <w:bookmarkEnd w:id="7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289ECC9" id="_x0000_s1031" type="#_x0000_t202" style="position:absolute;left:0;text-align:left;margin-left:-.55pt;margin-top:279.5pt;width:453.2pt;height:.05pt;z-index:-251555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" stroked="f">
                <v:textbox style="mso-fit-shape-to-text:t" inset="0,0,0,0">
                  <w:txbxContent>
                    <w:p w14:paraId="6625C80F" w14:textId="504C2D66" w:rsidR="00301D59" w:rsidRPr="00301D59" w:rsidRDefault="00301D59" w:rsidP="00301D59">
                      <w:pPr>
                        <w:pStyle w:val="Descripcin"/>
                        <w:rPr>
                          <w:b/>
                          <w:bCs/>
                          <w:noProof/>
                          <w:sz w:val="24"/>
                          <w:szCs w:val="24"/>
                        </w:rPr>
                      </w:pPr>
                      <w:bookmarkStart w:id="74" w:name="_Toc238639133"/>
                      <w:r w:rsidRPr="00301D59">
                        <w:rPr>
                          <w:sz w:val="24"/>
                          <w:szCs w:val="24"/>
                        </w:rPr>
                        <w:t xml:space="preserve">Figura </w:t>
                      </w:r>
                      <w:r w:rsidRPr="00301D59">
                        <w:rPr>
                          <w:sz w:val="24"/>
                          <w:szCs w:val="24"/>
                        </w:rPr>
                        <w:fldChar w:fldCharType="begin"/>
                      </w:r>
                      <w:r w:rsidRPr="00301D59">
                        <w:rPr>
                          <w:sz w:val="24"/>
                          <w:szCs w:val="24"/>
                        </w:rPr>
                        <w:instrText xml:space="preserve"> SEQ Figura \* ARABIC </w:instrText>
                      </w:r>
                      <w:r w:rsidRPr="00301D59">
                        <w:rPr>
                          <w:sz w:val="24"/>
                          <w:szCs w:val="24"/>
                        </w:rPr>
                        <w:fldChar w:fldCharType="separate"/>
                      </w:r>
                      <w:r w:rsidR="0052251E">
                        <w:rPr>
                          <w:noProof/>
                          <w:sz w:val="24"/>
                          <w:szCs w:val="24"/>
                        </w:rPr>
                        <w:t>6</w:t>
                      </w:r>
                      <w:r w:rsidRPr="00301D59">
                        <w:rPr>
                          <w:sz w:val="24"/>
                          <w:szCs w:val="24"/>
                        </w:rPr>
                        <w:fldChar w:fldCharType="end"/>
                      </w:r>
                      <w:r w:rsidRPr="00301D59">
                        <w:rPr>
                          <w:sz w:val="24"/>
                          <w:szCs w:val="24"/>
                        </w:rPr>
                        <w:t xml:space="preserve"> Vista general de la aplicación al iniciarse</w:t>
                      </w:r>
                      <w:bookmarkEnd w:id="74"/>
                    </w:p>
                  </w:txbxContent>
                </v:textbox>
                <w10:wrap type="tight"/>
              </v:shape>
            </w:pict>
          </mc:Fallback>
        </mc:AlternateContent>
      </w:r>
      <w:r w:rsidR="009F409A" w:rsidRPr="007C65D9">
        <w:rPr>
          <w:b/>
          <w:bCs/>
          <w:noProof/>
        </w:rPr>
        <w:drawing>
          <wp:anchor distT="0" distB="0" distL="114300" distR="114300" simplePos="0" relativeHeight="251680768" behindDoc="1" locked="0" layoutInCell="1" allowOverlap="1" wp14:anchorId="3D25DC40" wp14:editId="69D947B5">
            <wp:simplePos x="0" y="0"/>
            <wp:positionH relativeFrom="margin">
              <wp:posOffset>-7592</wp:posOffset>
            </wp:positionH>
            <wp:positionV relativeFrom="paragraph">
              <wp:posOffset>663133</wp:posOffset>
            </wp:positionV>
            <wp:extent cx="5755640" cy="2829560"/>
            <wp:effectExtent l="0" t="0" r="0" b="8890"/>
            <wp:wrapTight wrapText="bothSides">
              <wp:wrapPolygon edited="0">
                <wp:start x="0" y="0"/>
                <wp:lineTo x="0" y="21522"/>
                <wp:lineTo x="21519" y="21522"/>
                <wp:lineTo x="21519" y="0"/>
                <wp:lineTo x="0" y="0"/>
              </wp:wrapPolygon>
            </wp:wrapTight>
            <wp:docPr id="4135038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503816"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55640" cy="2829560"/>
                    </a:xfrm>
                    <a:prstGeom prst="rect">
                      <a:avLst/>
                    </a:prstGeom>
                  </pic:spPr>
                </pic:pic>
              </a:graphicData>
            </a:graphic>
          </wp:anchor>
        </w:drawing>
      </w:r>
      <w:r w:rsidR="007C65D9" w:rsidRPr="007C65D9">
        <w:rPr>
          <w:b/>
          <w:bCs/>
        </w:rPr>
        <w:t>Subir un CSV de tripletas:</w:t>
      </w:r>
      <w:r w:rsidR="007C65D9" w:rsidRPr="007C65D9">
        <w:t xml:space="preserve"> alternativamente, si ya se dispone del conocimiento estructurado, es posible cargarlo directamente como un archivo CSV, sin pasar por la fase de extracción.</w:t>
      </w:r>
    </w:p>
    <w:p w14:paraId="0F76D327" w14:textId="3B7937D8" w:rsidR="007C65D9" w:rsidRPr="007C65D9" w:rsidRDefault="007C65D9" w:rsidP="00BB789F">
      <w:pPr>
        <w:pStyle w:val="Texto"/>
      </w:pPr>
      <w:r w:rsidRPr="007C65D9">
        <w:t>Ambas vías convergen en la misma representación interna, por lo que el resto de la aplicación es indiferente al origen del conocimiento. Tras una extracción con IA, la interfaz confirma el número de tripletas obtenidas y ofrece la posibilidad de descargar el CSV generado para su revisión.</w:t>
      </w:r>
    </w:p>
    <w:p w14:paraId="7C68DE4D" w14:textId="225DF552" w:rsidR="007C65D9" w:rsidRDefault="007C65D9" w:rsidP="007C65D9">
      <w:pPr>
        <w:pStyle w:val="Texto"/>
      </w:pPr>
      <w:r w:rsidRPr="007C65D9">
        <w:t>Una vez cargados los datos, el segundo paso consiste en pulsar el botón de análisis, momento en el que el motor construye el contexto formal, calcula el retículo de conceptos y la base de implicaciones, y prepara el grafo de conocimiento. Este botón permanece deshabilitado hasta que existen datos cargados, lo que guía al usuario por el orden correcto de operaciones.</w:t>
      </w:r>
    </w:p>
    <w:p w14:paraId="382F83B8" w14:textId="77777777" w:rsidR="00BB789F" w:rsidRDefault="00BB789F" w:rsidP="007C65D9">
      <w:pPr>
        <w:pStyle w:val="Texto"/>
      </w:pPr>
    </w:p>
    <w:p w14:paraId="63BE4675" w14:textId="77777777" w:rsidR="00BB789F" w:rsidRDefault="00BB789F" w:rsidP="007C65D9">
      <w:pPr>
        <w:pStyle w:val="Texto"/>
      </w:pPr>
    </w:p>
    <w:p w14:paraId="7C244D3D" w14:textId="77777777" w:rsidR="00BB789F" w:rsidRDefault="00BB789F" w:rsidP="007C65D9">
      <w:pPr>
        <w:pStyle w:val="Texto"/>
      </w:pPr>
    </w:p>
    <w:p w14:paraId="74FF7CA1" w14:textId="2C2EE090" w:rsidR="00BB789F" w:rsidRPr="007C65D9" w:rsidRDefault="00301D59" w:rsidP="00BB789F">
      <w:pPr>
        <w:pStyle w:val="Texto"/>
        <w:ind w:firstLine="0"/>
      </w:pPr>
      <w:r>
        <w:rPr>
          <w:noProof/>
        </w:rPr>
        <w:lastRenderedPageBreak/>
        <mc:AlternateContent>
          <mc:Choice Requires="wps">
            <w:drawing>
              <wp:anchor distT="0" distB="0" distL="114300" distR="114300" simplePos="0" relativeHeight="251762688" behindDoc="1" locked="0" layoutInCell="1" allowOverlap="1" wp14:anchorId="1D69AC70" wp14:editId="0F4F995D">
                <wp:simplePos x="0" y="0"/>
                <wp:positionH relativeFrom="column">
                  <wp:posOffset>-1905</wp:posOffset>
                </wp:positionH>
                <wp:positionV relativeFrom="paragraph">
                  <wp:posOffset>2901950</wp:posOffset>
                </wp:positionV>
                <wp:extent cx="5755640" cy="635"/>
                <wp:effectExtent l="0" t="0" r="0" b="0"/>
                <wp:wrapTight wrapText="bothSides">
                  <wp:wrapPolygon edited="0">
                    <wp:start x="0" y="0"/>
                    <wp:lineTo x="0" y="21600"/>
                    <wp:lineTo x="21600" y="21600"/>
                    <wp:lineTo x="21600" y="0"/>
                  </wp:wrapPolygon>
                </wp:wrapTight>
                <wp:docPr id="939335159" name="Cuadro de texto 1"/>
                <wp:cNvGraphicFramePr/>
                <a:graphic xmlns:a="http://schemas.openxmlformats.org/drawingml/2006/main">
                  <a:graphicData uri="http://schemas.microsoft.com/office/word/2010/wordprocessingShape">
                    <wps:wsp>
                      <wps:cNvSpPr txBox="1"/>
                      <wps:spPr>
                        <a:xfrm>
                          <a:off x="0" y="0"/>
                          <a:ext cx="5755640" cy="635"/>
                        </a:xfrm>
                        <a:prstGeom prst="rect">
                          <a:avLst/>
                        </a:prstGeom>
                        <a:solidFill>
                          <a:prstClr val="white"/>
                        </a:solidFill>
                        <a:ln>
                          <a:noFill/>
                        </a:ln>
                      </wps:spPr>
                      <wps:txbx>
                        <w:txbxContent>
                          <w:p w14:paraId="72A4827D" w14:textId="019C7BC3" w:rsidR="00301D59" w:rsidRPr="00301D59" w:rsidRDefault="00301D59" w:rsidP="00301D59">
                            <w:pPr>
                              <w:pStyle w:val="Descripcin"/>
                              <w:rPr>
                                <w:noProof/>
                                <w:sz w:val="24"/>
                                <w:szCs w:val="24"/>
                              </w:rPr>
                            </w:pPr>
                            <w:bookmarkStart w:id="75" w:name="_Toc238639134"/>
                            <w:r w:rsidRPr="00301D59">
                              <w:rPr>
                                <w:sz w:val="24"/>
                                <w:szCs w:val="24"/>
                              </w:rPr>
                              <w:t xml:space="preserve">Figura </w:t>
                            </w:r>
                            <w:r w:rsidRPr="00301D59">
                              <w:rPr>
                                <w:sz w:val="24"/>
                                <w:szCs w:val="24"/>
                              </w:rPr>
                              <w:fldChar w:fldCharType="begin"/>
                            </w:r>
                            <w:r w:rsidRPr="00301D59">
                              <w:rPr>
                                <w:sz w:val="24"/>
                                <w:szCs w:val="24"/>
                              </w:rPr>
                              <w:instrText xml:space="preserve"> SEQ Figura \* ARABIC </w:instrText>
                            </w:r>
                            <w:r w:rsidRPr="00301D59">
                              <w:rPr>
                                <w:sz w:val="24"/>
                                <w:szCs w:val="24"/>
                              </w:rPr>
                              <w:fldChar w:fldCharType="separate"/>
                            </w:r>
                            <w:r w:rsidR="0052251E">
                              <w:rPr>
                                <w:noProof/>
                                <w:sz w:val="24"/>
                                <w:szCs w:val="24"/>
                              </w:rPr>
                              <w:t>7</w:t>
                            </w:r>
                            <w:r w:rsidRPr="00301D59">
                              <w:rPr>
                                <w:sz w:val="24"/>
                                <w:szCs w:val="24"/>
                              </w:rPr>
                              <w:fldChar w:fldCharType="end"/>
                            </w:r>
                            <w:r w:rsidRPr="00301D59">
                              <w:rPr>
                                <w:sz w:val="24"/>
                                <w:szCs w:val="24"/>
                              </w:rPr>
                              <w:t xml:space="preserve"> Vista de la aplicación tras la extracción de reglas</w:t>
                            </w:r>
                            <w:bookmarkEnd w:id="7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D69AC70" id="_x0000_s1032" type="#_x0000_t202" style="position:absolute;left:0;text-align:left;margin-left:-.15pt;margin-top:228.5pt;width:453.2pt;height:.05pt;z-index:-251553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" stroked="f">
                <v:textbox style="mso-fit-shape-to-text:t" inset="0,0,0,0">
                  <w:txbxContent>
                    <w:p w14:paraId="72A4827D" w14:textId="019C7BC3" w:rsidR="00301D59" w:rsidRPr="00301D59" w:rsidRDefault="00301D59" w:rsidP="00301D59">
                      <w:pPr>
                        <w:pStyle w:val="Descripcin"/>
                        <w:rPr>
                          <w:noProof/>
                          <w:sz w:val="24"/>
                          <w:szCs w:val="24"/>
                        </w:rPr>
                      </w:pPr>
                      <w:bookmarkStart w:id="76" w:name="_Toc238639134"/>
                      <w:r w:rsidRPr="00301D59">
                        <w:rPr>
                          <w:sz w:val="24"/>
                          <w:szCs w:val="24"/>
                        </w:rPr>
                        <w:t xml:space="preserve">Figura </w:t>
                      </w:r>
                      <w:r w:rsidRPr="00301D59">
                        <w:rPr>
                          <w:sz w:val="24"/>
                          <w:szCs w:val="24"/>
                        </w:rPr>
                        <w:fldChar w:fldCharType="begin"/>
                      </w:r>
                      <w:r w:rsidRPr="00301D59">
                        <w:rPr>
                          <w:sz w:val="24"/>
                          <w:szCs w:val="24"/>
                        </w:rPr>
                        <w:instrText xml:space="preserve"> SEQ Figura \* ARABIC </w:instrText>
                      </w:r>
                      <w:r w:rsidRPr="00301D59">
                        <w:rPr>
                          <w:sz w:val="24"/>
                          <w:szCs w:val="24"/>
                        </w:rPr>
                        <w:fldChar w:fldCharType="separate"/>
                      </w:r>
                      <w:r w:rsidR="0052251E">
                        <w:rPr>
                          <w:noProof/>
                          <w:sz w:val="24"/>
                          <w:szCs w:val="24"/>
                        </w:rPr>
                        <w:t>7</w:t>
                      </w:r>
                      <w:r w:rsidRPr="00301D59">
                        <w:rPr>
                          <w:sz w:val="24"/>
                          <w:szCs w:val="24"/>
                        </w:rPr>
                        <w:fldChar w:fldCharType="end"/>
                      </w:r>
                      <w:r w:rsidRPr="00301D59">
                        <w:rPr>
                          <w:sz w:val="24"/>
                          <w:szCs w:val="24"/>
                        </w:rPr>
                        <w:t xml:space="preserve"> Vista de la aplicación tras la extracción de reglas</w:t>
                      </w:r>
                      <w:bookmarkEnd w:id="76"/>
                    </w:p>
                  </w:txbxContent>
                </v:textbox>
                <w10:wrap type="tight"/>
              </v:shape>
            </w:pict>
          </mc:Fallback>
        </mc:AlternateContent>
      </w:r>
      <w:r w:rsidR="00BB789F" w:rsidRPr="00BB789F">
        <w:rPr>
          <w:noProof/>
        </w:rPr>
        <w:drawing>
          <wp:anchor distT="0" distB="0" distL="114300" distR="114300" simplePos="0" relativeHeight="251683840" behindDoc="1" locked="0" layoutInCell="1" allowOverlap="1" wp14:anchorId="4C7DE7EA" wp14:editId="52244A72">
            <wp:simplePos x="0" y="0"/>
            <wp:positionH relativeFrom="margin">
              <wp:posOffset>-1933</wp:posOffset>
            </wp:positionH>
            <wp:positionV relativeFrom="paragraph">
              <wp:posOffset>607</wp:posOffset>
            </wp:positionV>
            <wp:extent cx="5755640" cy="2844800"/>
            <wp:effectExtent l="0" t="0" r="0" b="0"/>
            <wp:wrapTight wrapText="bothSides">
              <wp:wrapPolygon edited="0">
                <wp:start x="0" y="0"/>
                <wp:lineTo x="0" y="21407"/>
                <wp:lineTo x="21519" y="21407"/>
                <wp:lineTo x="21519" y="0"/>
                <wp:lineTo x="0" y="0"/>
              </wp:wrapPolygon>
            </wp:wrapTight>
            <wp:docPr id="18274355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435547"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55640" cy="2844800"/>
                    </a:xfrm>
                    <a:prstGeom prst="rect">
                      <a:avLst/>
                    </a:prstGeom>
                  </pic:spPr>
                </pic:pic>
              </a:graphicData>
            </a:graphic>
          </wp:anchor>
        </w:drawing>
      </w:r>
    </w:p>
    <w:p w14:paraId="5E253D96" w14:textId="4AF9D1C2" w:rsidR="007C65D9" w:rsidRPr="007C65D9" w:rsidRDefault="007C65D9" w:rsidP="007C65D9">
      <w:pPr>
        <w:pStyle w:val="Estilo3"/>
      </w:pPr>
      <w:bookmarkStart w:id="77" w:name="_Toc238541413"/>
      <w:r w:rsidRPr="007C65D9">
        <w:t>Interacción con el asistente</w:t>
      </w:r>
      <w:bookmarkEnd w:id="77"/>
    </w:p>
    <w:p w14:paraId="55B88905" w14:textId="1A0842AB" w:rsidR="007C65D9" w:rsidRPr="007C65D9" w:rsidRDefault="007C65D9" w:rsidP="007C65D9">
      <w:pPr>
        <w:pStyle w:val="Texto"/>
      </w:pPr>
      <w:r w:rsidRPr="007C65D9">
        <w:t>En el panel central se formulan las preguntas en lenguaje natural. Cada respuesta se compone de dos bloques claramente diferenciados:</w:t>
      </w:r>
    </w:p>
    <w:p w14:paraId="236D6361" w14:textId="3684B028" w:rsidR="007C65D9" w:rsidRPr="007C65D9" w:rsidRDefault="007C65D9">
      <w:pPr>
        <w:pStyle w:val="Texto"/>
        <w:numPr>
          <w:ilvl w:val="0"/>
          <w:numId w:val="19"/>
        </w:numPr>
      </w:pPr>
      <w:r w:rsidRPr="007C65D9">
        <w:rPr>
          <w:b/>
          <w:bCs/>
        </w:rPr>
        <w:t>Traza lógica</w:t>
      </w:r>
      <w:r w:rsidRPr="007C65D9">
        <w:t>: muestra el conjunto de partida, el cierre lógico deducido por el motor simbólico y el veredicto determinista.</w:t>
      </w:r>
    </w:p>
    <w:p w14:paraId="368A3C8E" w14:textId="7DF6AF17" w:rsidR="007C65D9" w:rsidRPr="007C65D9" w:rsidRDefault="007C65D9">
      <w:pPr>
        <w:pStyle w:val="Texto"/>
        <w:numPr>
          <w:ilvl w:val="0"/>
          <w:numId w:val="19"/>
        </w:numPr>
      </w:pPr>
      <w:r w:rsidRPr="007C65D9">
        <w:rPr>
          <w:b/>
          <w:bCs/>
        </w:rPr>
        <w:t>Resolución:</w:t>
      </w:r>
      <w:r w:rsidRPr="007C65D9">
        <w:t xml:space="preserve"> el texto que el </w:t>
      </w:r>
      <w:r>
        <w:t>LLM</w:t>
      </w:r>
      <w:r w:rsidRPr="007C65D9">
        <w:t xml:space="preserve"> redacta a partir de ese veredicto, traduciéndolo a </w:t>
      </w:r>
      <w:r>
        <w:t>texto natural</w:t>
      </w:r>
      <w:r w:rsidRPr="007C65D9">
        <w:t xml:space="preserve"> comprensible.</w:t>
      </w:r>
    </w:p>
    <w:p w14:paraId="20572EB7" w14:textId="653E36FC" w:rsidR="007C65D9" w:rsidRDefault="007C65D9" w:rsidP="00BB789F">
      <w:pPr>
        <w:pStyle w:val="Texto"/>
      </w:pPr>
      <w:r w:rsidRPr="007C65D9">
        <w:t>Esta separación es deliberada, pues permite comprobar que la parte generativa se limita a expresar lo que la parte lógica ha establecido, sin añadir ni contradecir nada. Dado que la redacción corre a cargo del modelo local, la traza aparece de inmediato y la resolución se incorpora en cuanto el modelo termina, sin bloquear la interfaz.</w:t>
      </w:r>
    </w:p>
    <w:p w14:paraId="36C22848" w14:textId="77777777" w:rsidR="00BB789F" w:rsidRPr="007C65D9" w:rsidRDefault="00BB789F" w:rsidP="00BB789F">
      <w:pPr>
        <w:pStyle w:val="Texto"/>
      </w:pPr>
    </w:p>
    <w:p w14:paraId="18492E2E" w14:textId="77777777" w:rsidR="007C65D9" w:rsidRPr="007C65D9" w:rsidRDefault="007C65D9" w:rsidP="007C65D9">
      <w:pPr>
        <w:pStyle w:val="Estilo3"/>
      </w:pPr>
      <w:bookmarkStart w:id="78" w:name="_Toc238541414"/>
      <w:r w:rsidRPr="007C65D9">
        <w:t>Visualización</w:t>
      </w:r>
      <w:bookmarkEnd w:id="78"/>
    </w:p>
    <w:p w14:paraId="4A7D4D83" w14:textId="77777777" w:rsidR="007C65D9" w:rsidRPr="007C65D9" w:rsidRDefault="007C65D9" w:rsidP="007C65D9">
      <w:pPr>
        <w:pStyle w:val="Texto"/>
      </w:pPr>
      <w:r w:rsidRPr="007C65D9">
        <w:t>El panel derecho ofrece cinco vistas del conocimiento, organizadas en pestañas.</w:t>
      </w:r>
    </w:p>
    <w:p w14:paraId="44137A46" w14:textId="5F5A627F" w:rsidR="007C65D9" w:rsidRDefault="007C65D9" w:rsidP="007C65D9">
      <w:pPr>
        <w:pStyle w:val="Texto"/>
      </w:pPr>
      <w:r w:rsidRPr="007C65D9">
        <w:t xml:space="preserve">La primera es el </w:t>
      </w:r>
      <w:r w:rsidRPr="00BB789F">
        <w:rPr>
          <w:b/>
          <w:bCs/>
        </w:rPr>
        <w:t>grafo de conocimiento</w:t>
      </w:r>
      <w:r w:rsidRPr="007C65D9">
        <w:t xml:space="preserve">, donde los nodos se colorean según su tipo (paciente, protocolo, entidad y atributo) y las aristas se etiquetan según la relación que representan. Al hacer clic sobre un nodo, la vista se enfoca en él, ocultando los elementos no relacionados y reorganizando sus vecinos a su alrededor. Dos desplegables permiten filtrar por tipo de nodo o por elemento concreto. Cuando se formula una consulta, el grafo aísla el sujeto y los atributos implicados y resalta </w:t>
      </w:r>
      <w:r w:rsidRPr="007C65D9">
        <w:lastRenderedPageBreak/>
        <w:t xml:space="preserve">las aristas de implicación recuperadas por la capa Graph-RAG, evidenciando la aportación del grafo </w:t>
      </w:r>
      <w:r w:rsidR="00301D59">
        <w:rPr>
          <w:noProof/>
        </w:rPr>
        <mc:AlternateContent>
          <mc:Choice Requires="wps">
            <w:drawing>
              <wp:anchor distT="0" distB="0" distL="114300" distR="114300" simplePos="0" relativeHeight="251764736" behindDoc="1" locked="0" layoutInCell="1" allowOverlap="1" wp14:anchorId="298194EE" wp14:editId="276A016B">
                <wp:simplePos x="0" y="0"/>
                <wp:positionH relativeFrom="column">
                  <wp:posOffset>0</wp:posOffset>
                </wp:positionH>
                <wp:positionV relativeFrom="paragraph">
                  <wp:posOffset>4525010</wp:posOffset>
                </wp:positionV>
                <wp:extent cx="5755640" cy="635"/>
                <wp:effectExtent l="0" t="0" r="0" b="0"/>
                <wp:wrapTight wrapText="bothSides">
                  <wp:wrapPolygon edited="0">
                    <wp:start x="0" y="0"/>
                    <wp:lineTo x="0" y="21600"/>
                    <wp:lineTo x="21600" y="21600"/>
                    <wp:lineTo x="21600" y="0"/>
                  </wp:wrapPolygon>
                </wp:wrapTight>
                <wp:docPr id="818142665" name="Cuadro de texto 1"/>
                <wp:cNvGraphicFramePr/>
                <a:graphic xmlns:a="http://schemas.openxmlformats.org/drawingml/2006/main">
                  <a:graphicData uri="http://schemas.microsoft.com/office/word/2010/wordprocessingShape">
                    <wps:wsp>
                      <wps:cNvSpPr txBox="1"/>
                      <wps:spPr>
                        <a:xfrm>
                          <a:off x="0" y="0"/>
                          <a:ext cx="5755640" cy="635"/>
                        </a:xfrm>
                        <a:prstGeom prst="rect">
                          <a:avLst/>
                        </a:prstGeom>
                        <a:solidFill>
                          <a:prstClr val="white"/>
                        </a:solidFill>
                        <a:ln>
                          <a:noFill/>
                        </a:ln>
                      </wps:spPr>
                      <wps:txbx>
                        <w:txbxContent>
                          <w:p w14:paraId="173ECD65" w14:textId="563B0099" w:rsidR="00301D59" w:rsidRPr="00301D59" w:rsidRDefault="00301D59" w:rsidP="00301D59">
                            <w:pPr>
                              <w:pStyle w:val="Descripcin"/>
                              <w:rPr>
                                <w:sz w:val="24"/>
                                <w:szCs w:val="24"/>
                              </w:rPr>
                            </w:pPr>
                            <w:bookmarkStart w:id="79" w:name="_Toc238639135"/>
                            <w:r w:rsidRPr="00301D59">
                              <w:rPr>
                                <w:sz w:val="24"/>
                                <w:szCs w:val="24"/>
                              </w:rPr>
                              <w:t xml:space="preserve">Figura </w:t>
                            </w:r>
                            <w:r w:rsidRPr="00301D59">
                              <w:rPr>
                                <w:sz w:val="24"/>
                                <w:szCs w:val="24"/>
                              </w:rPr>
                              <w:fldChar w:fldCharType="begin"/>
                            </w:r>
                            <w:r w:rsidRPr="00301D59">
                              <w:rPr>
                                <w:sz w:val="24"/>
                                <w:szCs w:val="24"/>
                              </w:rPr>
                              <w:instrText xml:space="preserve"> SEQ Figura \* ARABIC </w:instrText>
                            </w:r>
                            <w:r w:rsidRPr="00301D59">
                              <w:rPr>
                                <w:sz w:val="24"/>
                                <w:szCs w:val="24"/>
                              </w:rPr>
                              <w:fldChar w:fldCharType="separate"/>
                            </w:r>
                            <w:r w:rsidR="0052251E">
                              <w:rPr>
                                <w:noProof/>
                                <w:sz w:val="24"/>
                                <w:szCs w:val="24"/>
                              </w:rPr>
                              <w:t>8</w:t>
                            </w:r>
                            <w:r w:rsidRPr="00301D59">
                              <w:rPr>
                                <w:sz w:val="24"/>
                                <w:szCs w:val="24"/>
                              </w:rPr>
                              <w:fldChar w:fldCharType="end"/>
                            </w:r>
                            <w:r w:rsidRPr="00301D59">
                              <w:rPr>
                                <w:sz w:val="24"/>
                                <w:szCs w:val="24"/>
                              </w:rPr>
                              <w:t xml:space="preserve"> Grafo de conocimiento sobre un nodo concreto y sus vecinos</w:t>
                            </w:r>
                            <w:bookmarkEnd w:id="7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98194EE" id="_x0000_s1033" type="#_x0000_t202" style="position:absolute;left:0;text-align:left;margin-left:0;margin-top:356.3pt;width:453.2pt;height:.05pt;z-index:-251551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" stroked="f">
                <v:textbox style="mso-fit-shape-to-text:t" inset="0,0,0,0">
                  <w:txbxContent>
                    <w:p w14:paraId="173ECD65" w14:textId="563B0099" w:rsidR="00301D59" w:rsidRPr="00301D59" w:rsidRDefault="00301D59" w:rsidP="00301D59">
                      <w:pPr>
                        <w:pStyle w:val="Descripcin"/>
                        <w:rPr>
                          <w:sz w:val="24"/>
                          <w:szCs w:val="24"/>
                        </w:rPr>
                      </w:pPr>
                      <w:bookmarkStart w:id="80" w:name="_Toc238639135"/>
                      <w:r w:rsidRPr="00301D59">
                        <w:rPr>
                          <w:sz w:val="24"/>
                          <w:szCs w:val="24"/>
                        </w:rPr>
                        <w:t xml:space="preserve">Figura </w:t>
                      </w:r>
                      <w:r w:rsidRPr="00301D59">
                        <w:rPr>
                          <w:sz w:val="24"/>
                          <w:szCs w:val="24"/>
                        </w:rPr>
                        <w:fldChar w:fldCharType="begin"/>
                      </w:r>
                      <w:r w:rsidRPr="00301D59">
                        <w:rPr>
                          <w:sz w:val="24"/>
                          <w:szCs w:val="24"/>
                        </w:rPr>
                        <w:instrText xml:space="preserve"> SEQ Figura \* ARABIC </w:instrText>
                      </w:r>
                      <w:r w:rsidRPr="00301D59">
                        <w:rPr>
                          <w:sz w:val="24"/>
                          <w:szCs w:val="24"/>
                        </w:rPr>
                        <w:fldChar w:fldCharType="separate"/>
                      </w:r>
                      <w:r w:rsidR="0052251E">
                        <w:rPr>
                          <w:noProof/>
                          <w:sz w:val="24"/>
                          <w:szCs w:val="24"/>
                        </w:rPr>
                        <w:t>8</w:t>
                      </w:r>
                      <w:r w:rsidRPr="00301D59">
                        <w:rPr>
                          <w:sz w:val="24"/>
                          <w:szCs w:val="24"/>
                        </w:rPr>
                        <w:fldChar w:fldCharType="end"/>
                      </w:r>
                      <w:r w:rsidRPr="00301D59">
                        <w:rPr>
                          <w:sz w:val="24"/>
                          <w:szCs w:val="24"/>
                        </w:rPr>
                        <w:t xml:space="preserve"> Grafo de conocimiento sobre un nodo concreto y sus vecinos</w:t>
                      </w:r>
                      <w:bookmarkEnd w:id="80"/>
                    </w:p>
                  </w:txbxContent>
                </v:textbox>
                <w10:wrap type="tight"/>
              </v:shape>
            </w:pict>
          </mc:Fallback>
        </mc:AlternateContent>
      </w:r>
      <w:r w:rsidR="00637E62" w:rsidRPr="00582588">
        <w:rPr>
          <w:noProof/>
        </w:rPr>
        <w:drawing>
          <wp:anchor distT="0" distB="0" distL="114300" distR="114300" simplePos="0" relativeHeight="251686912" behindDoc="1" locked="0" layoutInCell="1" allowOverlap="1" wp14:anchorId="7C217FF6" wp14:editId="35788E19">
            <wp:simplePos x="0" y="0"/>
            <wp:positionH relativeFrom="margin">
              <wp:align>right</wp:align>
            </wp:positionH>
            <wp:positionV relativeFrom="paragraph">
              <wp:posOffset>788084</wp:posOffset>
            </wp:positionV>
            <wp:extent cx="5755640" cy="3679825"/>
            <wp:effectExtent l="0" t="0" r="0" b="0"/>
            <wp:wrapTight wrapText="bothSides">
              <wp:wrapPolygon edited="0">
                <wp:start x="0" y="0"/>
                <wp:lineTo x="0" y="21470"/>
                <wp:lineTo x="21519" y="21470"/>
                <wp:lineTo x="21519" y="0"/>
                <wp:lineTo x="0" y="0"/>
              </wp:wrapPolygon>
            </wp:wrapTight>
            <wp:docPr id="6422386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238692" name=""/>
                    <pic:cNvPicPr/>
                  </pic:nvPicPr>
                  <pic:blipFill>
                    <a:blip r:embed="rId32">
                      <a:extLst>
                        <a:ext uri="{28A0092B-C50C-407E-A947-70E740481C1C}">
                          <a14:useLocalDpi xmlns:a14="http://schemas.microsoft.com/office/drawing/2010/main" val="0"/>
                        </a:ext>
                      </a:extLst>
                    </a:blip>
                    <a:stretch>
                      <a:fillRect/>
                    </a:stretch>
                  </pic:blipFill>
                  <pic:spPr>
                    <a:xfrm>
                      <a:off x="0" y="0"/>
                      <a:ext cx="5755640" cy="3679825"/>
                    </a:xfrm>
                    <a:prstGeom prst="rect">
                      <a:avLst/>
                    </a:prstGeom>
                  </pic:spPr>
                </pic:pic>
              </a:graphicData>
            </a:graphic>
          </wp:anchor>
        </w:drawing>
      </w:r>
      <w:r w:rsidRPr="007C65D9">
        <w:t>al razonamiento.</w:t>
      </w:r>
    </w:p>
    <w:p w14:paraId="1A507E8F" w14:textId="5DA06C95" w:rsidR="00891E56" w:rsidRPr="007C65D9" w:rsidRDefault="00891E56" w:rsidP="00582588">
      <w:pPr>
        <w:pStyle w:val="Texto"/>
        <w:ind w:firstLine="0"/>
      </w:pPr>
    </w:p>
    <w:p w14:paraId="439670B6" w14:textId="0D8F755F" w:rsidR="007C65D9" w:rsidRDefault="007C65D9" w:rsidP="007C65D9">
      <w:pPr>
        <w:pStyle w:val="Texto"/>
      </w:pPr>
      <w:r w:rsidRPr="007C65D9">
        <w:t xml:space="preserve">La segunda vista es el </w:t>
      </w:r>
      <w:r w:rsidRPr="00582588">
        <w:rPr>
          <w:b/>
          <w:bCs/>
        </w:rPr>
        <w:t>retículo de conceptos</w:t>
      </w:r>
      <w:r w:rsidRPr="007C65D9">
        <w:t xml:space="preserve"> producido por el análisis de conceptos formales. Se ofrecen dos modos: uno interactivo, que construye un subretículo a partir de los atributos que el usuario seleccione, y otro que dibuja la estructura completa del retículo. El primero prioriza la legibilidad; el segundo, la visión global de la jerarquía.</w:t>
      </w:r>
    </w:p>
    <w:p w14:paraId="23FD6018" w14:textId="30E85B53" w:rsidR="00891E56" w:rsidRDefault="00891E56" w:rsidP="007C65D9">
      <w:pPr>
        <w:pStyle w:val="Texto"/>
      </w:pPr>
    </w:p>
    <w:p w14:paraId="738C85FA" w14:textId="5FCE0744" w:rsidR="00582588" w:rsidRDefault="00582588" w:rsidP="007C65D9">
      <w:pPr>
        <w:pStyle w:val="Texto"/>
      </w:pPr>
    </w:p>
    <w:p w14:paraId="2C44C358" w14:textId="1EBCB1E2" w:rsidR="00582588" w:rsidRDefault="00582588" w:rsidP="007C65D9">
      <w:pPr>
        <w:pStyle w:val="Texto"/>
      </w:pPr>
    </w:p>
    <w:p w14:paraId="534A3E1D" w14:textId="5A3BA5F5" w:rsidR="00582588" w:rsidRDefault="00582588" w:rsidP="007C65D9">
      <w:pPr>
        <w:pStyle w:val="Texto"/>
      </w:pPr>
    </w:p>
    <w:p w14:paraId="74DCCC49" w14:textId="7AF7E111" w:rsidR="00582588" w:rsidRDefault="00582588" w:rsidP="007C65D9">
      <w:pPr>
        <w:pStyle w:val="Texto"/>
      </w:pPr>
    </w:p>
    <w:p w14:paraId="772575F4" w14:textId="3D3CD164" w:rsidR="00582588" w:rsidRDefault="00582588" w:rsidP="007C65D9">
      <w:pPr>
        <w:pStyle w:val="Texto"/>
      </w:pPr>
    </w:p>
    <w:p w14:paraId="63A7866B" w14:textId="77777777" w:rsidR="00582588" w:rsidRDefault="00582588" w:rsidP="007C65D9">
      <w:pPr>
        <w:pStyle w:val="Texto"/>
      </w:pPr>
    </w:p>
    <w:p w14:paraId="543915BB" w14:textId="69F79772" w:rsidR="00582588" w:rsidRDefault="00582588" w:rsidP="007C65D9">
      <w:pPr>
        <w:pStyle w:val="Texto"/>
      </w:pPr>
    </w:p>
    <w:p w14:paraId="4EDE7767" w14:textId="2C23456D" w:rsidR="00891E56" w:rsidRPr="00582588" w:rsidRDefault="00301D59" w:rsidP="00582588">
      <w:pPr>
        <w:pStyle w:val="Texto"/>
        <w:ind w:firstLine="0"/>
        <w:rPr>
          <w:color w:val="EE0000"/>
        </w:rPr>
      </w:pPr>
      <w:r>
        <w:rPr>
          <w:noProof/>
        </w:rPr>
        <w:lastRenderedPageBreak/>
        <mc:AlternateContent>
          <mc:Choice Requires="wps">
            <w:drawing>
              <wp:anchor distT="0" distB="0" distL="114300" distR="114300" simplePos="0" relativeHeight="251766784" behindDoc="1" locked="0" layoutInCell="1" allowOverlap="1" wp14:anchorId="45BB72DF" wp14:editId="602B393E">
                <wp:simplePos x="0" y="0"/>
                <wp:positionH relativeFrom="column">
                  <wp:posOffset>379730</wp:posOffset>
                </wp:positionH>
                <wp:positionV relativeFrom="paragraph">
                  <wp:posOffset>3356610</wp:posOffset>
                </wp:positionV>
                <wp:extent cx="4986655" cy="635"/>
                <wp:effectExtent l="0" t="0" r="0" b="0"/>
                <wp:wrapTight wrapText="bothSides">
                  <wp:wrapPolygon edited="0">
                    <wp:start x="0" y="0"/>
                    <wp:lineTo x="0" y="21600"/>
                    <wp:lineTo x="21600" y="21600"/>
                    <wp:lineTo x="21600" y="0"/>
                  </wp:wrapPolygon>
                </wp:wrapTight>
                <wp:docPr id="1455281305" name="Cuadro de texto 1"/>
                <wp:cNvGraphicFramePr/>
                <a:graphic xmlns:a="http://schemas.openxmlformats.org/drawingml/2006/main">
                  <a:graphicData uri="http://schemas.microsoft.com/office/word/2010/wordprocessingShape">
                    <wps:wsp>
                      <wps:cNvSpPr txBox="1"/>
                      <wps:spPr>
                        <a:xfrm>
                          <a:off x="0" y="0"/>
                          <a:ext cx="4986655" cy="635"/>
                        </a:xfrm>
                        <a:prstGeom prst="rect">
                          <a:avLst/>
                        </a:prstGeom>
                        <a:solidFill>
                          <a:prstClr val="white"/>
                        </a:solidFill>
                        <a:ln>
                          <a:noFill/>
                        </a:ln>
                      </wps:spPr>
                      <wps:txbx>
                        <w:txbxContent>
                          <w:p w14:paraId="5AC8D0D1" w14:textId="1CF8B48C" w:rsidR="00301D59" w:rsidRPr="00301D59" w:rsidRDefault="00301D59" w:rsidP="00301D59">
                            <w:pPr>
                              <w:pStyle w:val="Descripcin"/>
                              <w:rPr>
                                <w:noProof/>
                                <w:sz w:val="24"/>
                                <w:szCs w:val="24"/>
                              </w:rPr>
                            </w:pPr>
                            <w:bookmarkStart w:id="81" w:name="_Toc238639136"/>
                            <w:r w:rsidRPr="00301D59">
                              <w:rPr>
                                <w:sz w:val="24"/>
                                <w:szCs w:val="24"/>
                              </w:rPr>
                              <w:t xml:space="preserve">Figura </w:t>
                            </w:r>
                            <w:r w:rsidRPr="00301D59">
                              <w:rPr>
                                <w:sz w:val="24"/>
                                <w:szCs w:val="24"/>
                              </w:rPr>
                              <w:fldChar w:fldCharType="begin"/>
                            </w:r>
                            <w:r w:rsidRPr="00301D59">
                              <w:rPr>
                                <w:sz w:val="24"/>
                                <w:szCs w:val="24"/>
                              </w:rPr>
                              <w:instrText xml:space="preserve"> SEQ Figura \* ARABIC </w:instrText>
                            </w:r>
                            <w:r w:rsidRPr="00301D59">
                              <w:rPr>
                                <w:sz w:val="24"/>
                                <w:szCs w:val="24"/>
                              </w:rPr>
                              <w:fldChar w:fldCharType="separate"/>
                            </w:r>
                            <w:r w:rsidR="0052251E">
                              <w:rPr>
                                <w:noProof/>
                                <w:sz w:val="24"/>
                                <w:szCs w:val="24"/>
                              </w:rPr>
                              <w:t>9</w:t>
                            </w:r>
                            <w:r w:rsidRPr="00301D59">
                              <w:rPr>
                                <w:sz w:val="24"/>
                                <w:szCs w:val="24"/>
                              </w:rPr>
                              <w:fldChar w:fldCharType="end"/>
                            </w:r>
                            <w:r w:rsidRPr="00301D59">
                              <w:rPr>
                                <w:sz w:val="24"/>
                                <w:szCs w:val="24"/>
                              </w:rPr>
                              <w:t xml:space="preserve"> Retículo de conceptos en modo personalizado</w:t>
                            </w:r>
                            <w:bookmarkEnd w:id="8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5BB72DF" id="_x0000_s1034" type="#_x0000_t202" style="position:absolute;left:0;text-align:left;margin-left:29.9pt;margin-top:264.3pt;width:392.65pt;height:.05pt;z-index:-251549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" stroked="f">
                <v:textbox style="mso-fit-shape-to-text:t" inset="0,0,0,0">
                  <w:txbxContent>
                    <w:p w14:paraId="5AC8D0D1" w14:textId="1CF8B48C" w:rsidR="00301D59" w:rsidRPr="00301D59" w:rsidRDefault="00301D59" w:rsidP="00301D59">
                      <w:pPr>
                        <w:pStyle w:val="Descripcin"/>
                        <w:rPr>
                          <w:noProof/>
                          <w:sz w:val="24"/>
                          <w:szCs w:val="24"/>
                        </w:rPr>
                      </w:pPr>
                      <w:bookmarkStart w:id="82" w:name="_Toc238639136"/>
                      <w:r w:rsidRPr="00301D59">
                        <w:rPr>
                          <w:sz w:val="24"/>
                          <w:szCs w:val="24"/>
                        </w:rPr>
                        <w:t xml:space="preserve">Figura </w:t>
                      </w:r>
                      <w:r w:rsidRPr="00301D59">
                        <w:rPr>
                          <w:sz w:val="24"/>
                          <w:szCs w:val="24"/>
                        </w:rPr>
                        <w:fldChar w:fldCharType="begin"/>
                      </w:r>
                      <w:r w:rsidRPr="00301D59">
                        <w:rPr>
                          <w:sz w:val="24"/>
                          <w:szCs w:val="24"/>
                        </w:rPr>
                        <w:instrText xml:space="preserve"> SEQ Figura \* ARABIC </w:instrText>
                      </w:r>
                      <w:r w:rsidRPr="00301D59">
                        <w:rPr>
                          <w:sz w:val="24"/>
                          <w:szCs w:val="24"/>
                        </w:rPr>
                        <w:fldChar w:fldCharType="separate"/>
                      </w:r>
                      <w:r w:rsidR="0052251E">
                        <w:rPr>
                          <w:noProof/>
                          <w:sz w:val="24"/>
                          <w:szCs w:val="24"/>
                        </w:rPr>
                        <w:t>9</w:t>
                      </w:r>
                      <w:r w:rsidRPr="00301D59">
                        <w:rPr>
                          <w:sz w:val="24"/>
                          <w:szCs w:val="24"/>
                        </w:rPr>
                        <w:fldChar w:fldCharType="end"/>
                      </w:r>
                      <w:r w:rsidRPr="00301D59">
                        <w:rPr>
                          <w:sz w:val="24"/>
                          <w:szCs w:val="24"/>
                        </w:rPr>
                        <w:t xml:space="preserve"> Retículo de conceptos en modo personalizado</w:t>
                      </w:r>
                      <w:bookmarkEnd w:id="82"/>
                    </w:p>
                  </w:txbxContent>
                </v:textbox>
                <w10:wrap type="tight"/>
              </v:shape>
            </w:pict>
          </mc:Fallback>
        </mc:AlternateContent>
      </w:r>
      <w:r w:rsidR="00582588" w:rsidRPr="00582588">
        <w:rPr>
          <w:noProof/>
        </w:rPr>
        <w:drawing>
          <wp:anchor distT="0" distB="0" distL="114300" distR="114300" simplePos="0" relativeHeight="251689984" behindDoc="1" locked="0" layoutInCell="1" allowOverlap="1" wp14:anchorId="653B9502" wp14:editId="6B348B3A">
            <wp:simplePos x="0" y="0"/>
            <wp:positionH relativeFrom="margin">
              <wp:posOffset>379730</wp:posOffset>
            </wp:positionH>
            <wp:positionV relativeFrom="paragraph">
              <wp:posOffset>6019</wp:posOffset>
            </wp:positionV>
            <wp:extent cx="4986655" cy="3293745"/>
            <wp:effectExtent l="0" t="0" r="4445" b="1905"/>
            <wp:wrapTight wrapText="bothSides">
              <wp:wrapPolygon edited="0">
                <wp:start x="0" y="0"/>
                <wp:lineTo x="0" y="21488"/>
                <wp:lineTo x="21537" y="21488"/>
                <wp:lineTo x="21537" y="0"/>
                <wp:lineTo x="0" y="0"/>
              </wp:wrapPolygon>
            </wp:wrapTight>
            <wp:docPr id="9442551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255135"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986655" cy="3293745"/>
                    </a:xfrm>
                    <a:prstGeom prst="rect">
                      <a:avLst/>
                    </a:prstGeom>
                  </pic:spPr>
                </pic:pic>
              </a:graphicData>
            </a:graphic>
            <wp14:sizeRelH relativeFrom="margin">
              <wp14:pctWidth>0</wp14:pctWidth>
            </wp14:sizeRelH>
            <wp14:sizeRelV relativeFrom="margin">
              <wp14:pctHeight>0</wp14:pctHeight>
            </wp14:sizeRelV>
          </wp:anchor>
        </w:drawing>
      </w:r>
    </w:p>
    <w:p w14:paraId="21D03D49" w14:textId="1A68F75E" w:rsidR="007C65D9" w:rsidRDefault="007C65D9" w:rsidP="007C65D9">
      <w:pPr>
        <w:pStyle w:val="Texto"/>
      </w:pPr>
      <w:r w:rsidRPr="007C65D9">
        <w:t xml:space="preserve">La tercera vista muestra las </w:t>
      </w:r>
      <w:r w:rsidRPr="00582588">
        <w:rPr>
          <w:b/>
          <w:bCs/>
        </w:rPr>
        <w:t>reglas de implicación</w:t>
      </w:r>
      <w:r w:rsidRPr="007C65D9">
        <w:t xml:space="preserve"> en una tabla interactiva, sobre la que se pueden aplicar filtros por atributo, por antecedente o consecuente, por tamaño de la regla y por rango. Esta vista hace tangible el carácter determinista del sistema, ya que cada respuesta puede rastrearse hasta las reglas que la sustentan.</w:t>
      </w:r>
    </w:p>
    <w:p w14:paraId="6DA50C56" w14:textId="0B1376BA" w:rsidR="00582588" w:rsidRDefault="00301D59" w:rsidP="007C65D9">
      <w:pPr>
        <w:pStyle w:val="Texto"/>
      </w:pPr>
      <w:r>
        <w:rPr>
          <w:noProof/>
        </w:rPr>
        <mc:AlternateContent>
          <mc:Choice Requires="wps">
            <w:drawing>
              <wp:anchor distT="0" distB="0" distL="114300" distR="114300" simplePos="0" relativeHeight="251768832" behindDoc="1" locked="0" layoutInCell="1" allowOverlap="1" wp14:anchorId="04BE6EE1" wp14:editId="269207CC">
                <wp:simplePos x="0" y="0"/>
                <wp:positionH relativeFrom="column">
                  <wp:posOffset>514350</wp:posOffset>
                </wp:positionH>
                <wp:positionV relativeFrom="paragraph">
                  <wp:posOffset>3335655</wp:posOffset>
                </wp:positionV>
                <wp:extent cx="4726305" cy="635"/>
                <wp:effectExtent l="0" t="0" r="0" b="0"/>
                <wp:wrapTight wrapText="bothSides">
                  <wp:wrapPolygon edited="0">
                    <wp:start x="0" y="0"/>
                    <wp:lineTo x="0" y="21600"/>
                    <wp:lineTo x="21600" y="21600"/>
                    <wp:lineTo x="21600" y="0"/>
                  </wp:wrapPolygon>
                </wp:wrapTight>
                <wp:docPr id="1192701108" name="Cuadro de texto 1"/>
                <wp:cNvGraphicFramePr/>
                <a:graphic xmlns:a="http://schemas.openxmlformats.org/drawingml/2006/main">
                  <a:graphicData uri="http://schemas.microsoft.com/office/word/2010/wordprocessingShape">
                    <wps:wsp>
                      <wps:cNvSpPr txBox="1"/>
                      <wps:spPr>
                        <a:xfrm>
                          <a:off x="0" y="0"/>
                          <a:ext cx="4726305" cy="635"/>
                        </a:xfrm>
                        <a:prstGeom prst="rect">
                          <a:avLst/>
                        </a:prstGeom>
                        <a:solidFill>
                          <a:prstClr val="white"/>
                        </a:solidFill>
                        <a:ln>
                          <a:noFill/>
                        </a:ln>
                      </wps:spPr>
                      <wps:txbx>
                        <w:txbxContent>
                          <w:p w14:paraId="118088F9" w14:textId="0BD855E2" w:rsidR="00301D59" w:rsidRPr="00301D59" w:rsidRDefault="00301D59" w:rsidP="00301D59">
                            <w:pPr>
                              <w:pStyle w:val="Descripcin"/>
                              <w:rPr>
                                <w:noProof/>
                                <w:sz w:val="24"/>
                                <w:szCs w:val="24"/>
                              </w:rPr>
                            </w:pPr>
                            <w:bookmarkStart w:id="83" w:name="_Toc238639137"/>
                            <w:r w:rsidRPr="00301D59">
                              <w:rPr>
                                <w:sz w:val="24"/>
                                <w:szCs w:val="24"/>
                              </w:rPr>
                              <w:t xml:space="preserve">Figura </w:t>
                            </w:r>
                            <w:r w:rsidRPr="00301D59">
                              <w:rPr>
                                <w:sz w:val="24"/>
                                <w:szCs w:val="24"/>
                              </w:rPr>
                              <w:fldChar w:fldCharType="begin"/>
                            </w:r>
                            <w:r w:rsidRPr="00301D59">
                              <w:rPr>
                                <w:sz w:val="24"/>
                                <w:szCs w:val="24"/>
                              </w:rPr>
                              <w:instrText xml:space="preserve"> SEQ Figura \* ARABIC </w:instrText>
                            </w:r>
                            <w:r w:rsidRPr="00301D59">
                              <w:rPr>
                                <w:sz w:val="24"/>
                                <w:szCs w:val="24"/>
                              </w:rPr>
                              <w:fldChar w:fldCharType="separate"/>
                            </w:r>
                            <w:r w:rsidR="0052251E">
                              <w:rPr>
                                <w:noProof/>
                                <w:sz w:val="24"/>
                                <w:szCs w:val="24"/>
                              </w:rPr>
                              <w:t>10</w:t>
                            </w:r>
                            <w:r w:rsidRPr="00301D59">
                              <w:rPr>
                                <w:sz w:val="24"/>
                                <w:szCs w:val="24"/>
                              </w:rPr>
                              <w:fldChar w:fldCharType="end"/>
                            </w:r>
                            <w:r w:rsidRPr="00301D59">
                              <w:rPr>
                                <w:sz w:val="24"/>
                                <w:szCs w:val="24"/>
                              </w:rPr>
                              <w:t xml:space="preserve"> Reglas FCA</w:t>
                            </w:r>
                            <w:bookmarkEnd w:id="8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4BE6EE1" id="_x0000_s1035" type="#_x0000_t202" style="position:absolute;left:0;text-align:left;margin-left:40.5pt;margin-top:262.65pt;width:372.15pt;height:.05pt;z-index:-251547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" stroked="f">
                <v:textbox style="mso-fit-shape-to-text:t" inset="0,0,0,0">
                  <w:txbxContent>
                    <w:p w14:paraId="118088F9" w14:textId="0BD855E2" w:rsidR="00301D59" w:rsidRPr="00301D59" w:rsidRDefault="00301D59" w:rsidP="00301D59">
                      <w:pPr>
                        <w:pStyle w:val="Descripcin"/>
                        <w:rPr>
                          <w:noProof/>
                          <w:sz w:val="24"/>
                          <w:szCs w:val="24"/>
                        </w:rPr>
                      </w:pPr>
                      <w:bookmarkStart w:id="84" w:name="_Toc238639137"/>
                      <w:r w:rsidRPr="00301D59">
                        <w:rPr>
                          <w:sz w:val="24"/>
                          <w:szCs w:val="24"/>
                        </w:rPr>
                        <w:t xml:space="preserve">Figura </w:t>
                      </w:r>
                      <w:r w:rsidRPr="00301D59">
                        <w:rPr>
                          <w:sz w:val="24"/>
                          <w:szCs w:val="24"/>
                        </w:rPr>
                        <w:fldChar w:fldCharType="begin"/>
                      </w:r>
                      <w:r w:rsidRPr="00301D59">
                        <w:rPr>
                          <w:sz w:val="24"/>
                          <w:szCs w:val="24"/>
                        </w:rPr>
                        <w:instrText xml:space="preserve"> SEQ Figura \* ARABIC </w:instrText>
                      </w:r>
                      <w:r w:rsidRPr="00301D59">
                        <w:rPr>
                          <w:sz w:val="24"/>
                          <w:szCs w:val="24"/>
                        </w:rPr>
                        <w:fldChar w:fldCharType="separate"/>
                      </w:r>
                      <w:r w:rsidR="0052251E">
                        <w:rPr>
                          <w:noProof/>
                          <w:sz w:val="24"/>
                          <w:szCs w:val="24"/>
                        </w:rPr>
                        <w:t>10</w:t>
                      </w:r>
                      <w:r w:rsidRPr="00301D59">
                        <w:rPr>
                          <w:sz w:val="24"/>
                          <w:szCs w:val="24"/>
                        </w:rPr>
                        <w:fldChar w:fldCharType="end"/>
                      </w:r>
                      <w:r w:rsidRPr="00301D59">
                        <w:rPr>
                          <w:sz w:val="24"/>
                          <w:szCs w:val="24"/>
                        </w:rPr>
                        <w:t xml:space="preserve"> Reglas FCA</w:t>
                      </w:r>
                      <w:bookmarkEnd w:id="84"/>
                    </w:p>
                  </w:txbxContent>
                </v:textbox>
                <w10:wrap type="tight"/>
              </v:shape>
            </w:pict>
          </mc:Fallback>
        </mc:AlternateContent>
      </w:r>
      <w:r w:rsidR="00582588" w:rsidRPr="00582588">
        <w:rPr>
          <w:noProof/>
        </w:rPr>
        <w:drawing>
          <wp:anchor distT="0" distB="0" distL="114300" distR="114300" simplePos="0" relativeHeight="251693056" behindDoc="1" locked="0" layoutInCell="1" allowOverlap="1" wp14:anchorId="452C4F81" wp14:editId="3507116E">
            <wp:simplePos x="0" y="0"/>
            <wp:positionH relativeFrom="margin">
              <wp:posOffset>514902</wp:posOffset>
            </wp:positionH>
            <wp:positionV relativeFrom="paragraph">
              <wp:posOffset>192874</wp:posOffset>
            </wp:positionV>
            <wp:extent cx="4726305" cy="3086100"/>
            <wp:effectExtent l="0" t="0" r="0" b="0"/>
            <wp:wrapTight wrapText="bothSides">
              <wp:wrapPolygon edited="0">
                <wp:start x="0" y="0"/>
                <wp:lineTo x="0" y="21467"/>
                <wp:lineTo x="21504" y="21467"/>
                <wp:lineTo x="21504" y="0"/>
                <wp:lineTo x="0" y="0"/>
              </wp:wrapPolygon>
            </wp:wrapTight>
            <wp:docPr id="13932783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278365"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726305" cy="3086100"/>
                    </a:xfrm>
                    <a:prstGeom prst="rect">
                      <a:avLst/>
                    </a:prstGeom>
                  </pic:spPr>
                </pic:pic>
              </a:graphicData>
            </a:graphic>
            <wp14:sizeRelH relativeFrom="margin">
              <wp14:pctWidth>0</wp14:pctWidth>
            </wp14:sizeRelH>
            <wp14:sizeRelV relativeFrom="margin">
              <wp14:pctHeight>0</wp14:pctHeight>
            </wp14:sizeRelV>
          </wp:anchor>
        </w:drawing>
      </w:r>
    </w:p>
    <w:p w14:paraId="2F424ED1" w14:textId="77777777" w:rsidR="00582588" w:rsidRDefault="00582588" w:rsidP="007C65D9">
      <w:pPr>
        <w:pStyle w:val="Texto"/>
      </w:pPr>
    </w:p>
    <w:p w14:paraId="49768B4A" w14:textId="42A7F40D" w:rsidR="00582588" w:rsidRDefault="00582588" w:rsidP="007C65D9">
      <w:pPr>
        <w:pStyle w:val="Texto"/>
      </w:pPr>
    </w:p>
    <w:p w14:paraId="6741287B" w14:textId="70E9A9D7" w:rsidR="00582588" w:rsidRDefault="00582588" w:rsidP="007C65D9">
      <w:pPr>
        <w:pStyle w:val="Texto"/>
      </w:pPr>
    </w:p>
    <w:p w14:paraId="23734197" w14:textId="326E7451" w:rsidR="00582588" w:rsidRDefault="00582588" w:rsidP="007C65D9">
      <w:pPr>
        <w:pStyle w:val="Texto"/>
      </w:pPr>
    </w:p>
    <w:p w14:paraId="21CDD0F3" w14:textId="77777777" w:rsidR="00582588" w:rsidRDefault="00582588" w:rsidP="007C65D9">
      <w:pPr>
        <w:pStyle w:val="Texto"/>
      </w:pPr>
    </w:p>
    <w:p w14:paraId="74800AE2" w14:textId="68C37F20" w:rsidR="00582588" w:rsidRDefault="00582588" w:rsidP="007C65D9">
      <w:pPr>
        <w:pStyle w:val="Texto"/>
      </w:pPr>
    </w:p>
    <w:p w14:paraId="669DFAD7" w14:textId="77777777" w:rsidR="00582588" w:rsidRDefault="00582588" w:rsidP="007C65D9">
      <w:pPr>
        <w:pStyle w:val="Texto"/>
      </w:pPr>
    </w:p>
    <w:p w14:paraId="6597823D" w14:textId="75209520" w:rsidR="00582588" w:rsidRDefault="00582588" w:rsidP="007C65D9">
      <w:pPr>
        <w:pStyle w:val="Texto"/>
      </w:pPr>
    </w:p>
    <w:p w14:paraId="54F1CF8C" w14:textId="77777777" w:rsidR="00582588" w:rsidRDefault="00582588" w:rsidP="007C65D9">
      <w:pPr>
        <w:pStyle w:val="Texto"/>
      </w:pPr>
    </w:p>
    <w:p w14:paraId="2641A806" w14:textId="77777777" w:rsidR="00582588" w:rsidRDefault="00582588" w:rsidP="007C65D9">
      <w:pPr>
        <w:pStyle w:val="Texto"/>
      </w:pPr>
    </w:p>
    <w:p w14:paraId="5371E160" w14:textId="0B60096A" w:rsidR="00582588" w:rsidRDefault="00582588" w:rsidP="007C65D9">
      <w:pPr>
        <w:pStyle w:val="Texto"/>
      </w:pPr>
    </w:p>
    <w:p w14:paraId="7897EF53" w14:textId="0A6DE212" w:rsidR="00582588" w:rsidRDefault="00582588" w:rsidP="007C65D9">
      <w:pPr>
        <w:pStyle w:val="Texto"/>
      </w:pPr>
    </w:p>
    <w:p w14:paraId="670BDC7D" w14:textId="2D806362" w:rsidR="00582588" w:rsidRDefault="00582588" w:rsidP="007C65D9">
      <w:pPr>
        <w:pStyle w:val="Texto"/>
      </w:pPr>
    </w:p>
    <w:p w14:paraId="53CFF55B" w14:textId="5C578BE1" w:rsidR="00891E56" w:rsidRPr="007C65D9" w:rsidRDefault="00891E56" w:rsidP="00C47FEE">
      <w:pPr>
        <w:pStyle w:val="Texto"/>
        <w:ind w:firstLine="0"/>
      </w:pPr>
    </w:p>
    <w:p w14:paraId="45CE32E8" w14:textId="7E24377E" w:rsidR="007C65D9" w:rsidRDefault="007C65D9" w:rsidP="007C65D9">
      <w:pPr>
        <w:pStyle w:val="Texto"/>
      </w:pPr>
      <w:r w:rsidRPr="007C65D9">
        <w:lastRenderedPageBreak/>
        <w:t xml:space="preserve">La cuarta vista, </w:t>
      </w:r>
      <w:r w:rsidRPr="00C47FEE">
        <w:rPr>
          <w:b/>
          <w:bCs/>
        </w:rPr>
        <w:t>Datos</w:t>
      </w:r>
      <w:r w:rsidRPr="007C65D9">
        <w:t>, reúne la visión cuantitativa del conocimiento: cuatro indicadores clave (conceptos, reglas, entidades y atributos), varias gráficas analíticas (atributos más frecuentes, nodos por tipo y tamaño de las reglas) y un explorador de las tripletas extraídas.</w:t>
      </w:r>
    </w:p>
    <w:p w14:paraId="353A9E32" w14:textId="77777777" w:rsidR="00C47FEE" w:rsidRDefault="00C47FEE" w:rsidP="007C65D9">
      <w:pPr>
        <w:pStyle w:val="Texto"/>
      </w:pPr>
    </w:p>
    <w:p w14:paraId="6A7A9A8B" w14:textId="77777777" w:rsidR="00C47FEE" w:rsidRDefault="00C47FEE" w:rsidP="007C65D9">
      <w:pPr>
        <w:pStyle w:val="Texto"/>
      </w:pPr>
    </w:p>
    <w:p w14:paraId="7AA02F17" w14:textId="77777777" w:rsidR="00C47FEE" w:rsidRDefault="00C47FEE" w:rsidP="007C65D9">
      <w:pPr>
        <w:pStyle w:val="Texto"/>
      </w:pPr>
    </w:p>
    <w:p w14:paraId="7D658659" w14:textId="77777777" w:rsidR="00C47FEE" w:rsidRDefault="00C47FEE" w:rsidP="007C65D9">
      <w:pPr>
        <w:pStyle w:val="Texto"/>
      </w:pPr>
    </w:p>
    <w:p w14:paraId="3CADE974" w14:textId="77777777" w:rsidR="00C47FEE" w:rsidRDefault="00C47FEE" w:rsidP="007C65D9">
      <w:pPr>
        <w:pStyle w:val="Texto"/>
      </w:pPr>
    </w:p>
    <w:p w14:paraId="530A1C7E" w14:textId="37638557" w:rsidR="00C47FEE" w:rsidRDefault="00301D59" w:rsidP="007C65D9">
      <w:pPr>
        <w:pStyle w:val="Texto"/>
      </w:pPr>
      <w:r>
        <w:rPr>
          <w:noProof/>
        </w:rPr>
        <mc:AlternateContent>
          <mc:Choice Requires="wps">
            <w:drawing>
              <wp:anchor distT="0" distB="0" distL="114300" distR="114300" simplePos="0" relativeHeight="251770880" behindDoc="1" locked="0" layoutInCell="1" allowOverlap="1" wp14:anchorId="7FFF1CD7" wp14:editId="0B68464D">
                <wp:simplePos x="0" y="0"/>
                <wp:positionH relativeFrom="column">
                  <wp:posOffset>1349375</wp:posOffset>
                </wp:positionH>
                <wp:positionV relativeFrom="paragraph">
                  <wp:posOffset>788670</wp:posOffset>
                </wp:positionV>
                <wp:extent cx="3049905" cy="635"/>
                <wp:effectExtent l="0" t="0" r="0" b="0"/>
                <wp:wrapTight wrapText="bothSides">
                  <wp:wrapPolygon edited="0">
                    <wp:start x="0" y="0"/>
                    <wp:lineTo x="0" y="21600"/>
                    <wp:lineTo x="21600" y="21600"/>
                    <wp:lineTo x="21600" y="0"/>
                  </wp:wrapPolygon>
                </wp:wrapTight>
                <wp:docPr id="1710379932" name="Cuadro de texto 1"/>
                <wp:cNvGraphicFramePr/>
                <a:graphic xmlns:a="http://schemas.openxmlformats.org/drawingml/2006/main">
                  <a:graphicData uri="http://schemas.microsoft.com/office/word/2010/wordprocessingShape">
                    <wps:wsp>
                      <wps:cNvSpPr txBox="1"/>
                      <wps:spPr>
                        <a:xfrm>
                          <a:off x="0" y="0"/>
                          <a:ext cx="3049905" cy="635"/>
                        </a:xfrm>
                        <a:prstGeom prst="rect">
                          <a:avLst/>
                        </a:prstGeom>
                        <a:solidFill>
                          <a:prstClr val="white"/>
                        </a:solidFill>
                        <a:ln>
                          <a:noFill/>
                        </a:ln>
                      </wps:spPr>
                      <wps:txbx>
                        <w:txbxContent>
                          <w:p w14:paraId="60BFC132" w14:textId="2A31DAED" w:rsidR="00301D59" w:rsidRPr="00301D59" w:rsidRDefault="00301D59" w:rsidP="00301D59">
                            <w:pPr>
                              <w:pStyle w:val="Descripcin"/>
                              <w:rPr>
                                <w:noProof/>
                                <w:sz w:val="24"/>
                                <w:szCs w:val="24"/>
                              </w:rPr>
                            </w:pPr>
                            <w:bookmarkStart w:id="85" w:name="_Toc238639138"/>
                            <w:r w:rsidRPr="00301D59">
                              <w:rPr>
                                <w:sz w:val="24"/>
                                <w:szCs w:val="24"/>
                              </w:rPr>
                              <w:t xml:space="preserve">Figura </w:t>
                            </w:r>
                            <w:r w:rsidRPr="00301D59">
                              <w:rPr>
                                <w:sz w:val="24"/>
                                <w:szCs w:val="24"/>
                              </w:rPr>
                              <w:fldChar w:fldCharType="begin"/>
                            </w:r>
                            <w:r w:rsidRPr="00301D59">
                              <w:rPr>
                                <w:sz w:val="24"/>
                                <w:szCs w:val="24"/>
                              </w:rPr>
                              <w:instrText xml:space="preserve"> SEQ Figura \* ARABIC </w:instrText>
                            </w:r>
                            <w:r w:rsidRPr="00301D59">
                              <w:rPr>
                                <w:sz w:val="24"/>
                                <w:szCs w:val="24"/>
                              </w:rPr>
                              <w:fldChar w:fldCharType="separate"/>
                            </w:r>
                            <w:r w:rsidR="0052251E">
                              <w:rPr>
                                <w:noProof/>
                                <w:sz w:val="24"/>
                                <w:szCs w:val="24"/>
                              </w:rPr>
                              <w:t>11</w:t>
                            </w:r>
                            <w:r w:rsidRPr="00301D59">
                              <w:rPr>
                                <w:sz w:val="24"/>
                                <w:szCs w:val="24"/>
                              </w:rPr>
                              <w:fldChar w:fldCharType="end"/>
                            </w:r>
                            <w:r w:rsidRPr="00301D59">
                              <w:rPr>
                                <w:sz w:val="24"/>
                                <w:szCs w:val="24"/>
                              </w:rPr>
                              <w:t xml:space="preserve"> Datos - Atributos más frecuentes</w:t>
                            </w:r>
                            <w:bookmarkEnd w:id="8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FFF1CD7" id="_x0000_s1036" type="#_x0000_t202" style="position:absolute;left:0;text-align:left;margin-left:106.25pt;margin-top:62.1pt;width:240.15pt;height:.05pt;z-index:-251545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" stroked="f">
                <v:textbox style="mso-fit-shape-to-text:t" inset="0,0,0,0">
                  <w:txbxContent>
                    <w:p w14:paraId="60BFC132" w14:textId="2A31DAED" w:rsidR="00301D59" w:rsidRPr="00301D59" w:rsidRDefault="00301D59" w:rsidP="00301D59">
                      <w:pPr>
                        <w:pStyle w:val="Descripcin"/>
                        <w:rPr>
                          <w:noProof/>
                          <w:sz w:val="24"/>
                          <w:szCs w:val="24"/>
                        </w:rPr>
                      </w:pPr>
                      <w:bookmarkStart w:id="86" w:name="_Toc238639138"/>
                      <w:r w:rsidRPr="00301D59">
                        <w:rPr>
                          <w:sz w:val="24"/>
                          <w:szCs w:val="24"/>
                        </w:rPr>
                        <w:t xml:space="preserve">Figura </w:t>
                      </w:r>
                      <w:r w:rsidRPr="00301D59">
                        <w:rPr>
                          <w:sz w:val="24"/>
                          <w:szCs w:val="24"/>
                        </w:rPr>
                        <w:fldChar w:fldCharType="begin"/>
                      </w:r>
                      <w:r w:rsidRPr="00301D59">
                        <w:rPr>
                          <w:sz w:val="24"/>
                          <w:szCs w:val="24"/>
                        </w:rPr>
                        <w:instrText xml:space="preserve"> SEQ Figura \* ARABIC </w:instrText>
                      </w:r>
                      <w:r w:rsidRPr="00301D59">
                        <w:rPr>
                          <w:sz w:val="24"/>
                          <w:szCs w:val="24"/>
                        </w:rPr>
                        <w:fldChar w:fldCharType="separate"/>
                      </w:r>
                      <w:r w:rsidR="0052251E">
                        <w:rPr>
                          <w:noProof/>
                          <w:sz w:val="24"/>
                          <w:szCs w:val="24"/>
                        </w:rPr>
                        <w:t>11</w:t>
                      </w:r>
                      <w:r w:rsidRPr="00301D59">
                        <w:rPr>
                          <w:sz w:val="24"/>
                          <w:szCs w:val="24"/>
                        </w:rPr>
                        <w:fldChar w:fldCharType="end"/>
                      </w:r>
                      <w:r w:rsidRPr="00301D59">
                        <w:rPr>
                          <w:sz w:val="24"/>
                          <w:szCs w:val="24"/>
                        </w:rPr>
                        <w:t xml:space="preserve"> Datos - Atributos más frecuentes</w:t>
                      </w:r>
                      <w:bookmarkEnd w:id="86"/>
                    </w:p>
                  </w:txbxContent>
                </v:textbox>
                <w10:wrap type="tight"/>
              </v:shape>
            </w:pict>
          </mc:Fallback>
        </mc:AlternateContent>
      </w:r>
      <w:r w:rsidR="00C47FEE" w:rsidRPr="00C47FEE">
        <w:rPr>
          <w:noProof/>
        </w:rPr>
        <w:drawing>
          <wp:anchor distT="0" distB="0" distL="114300" distR="114300" simplePos="0" relativeHeight="251696128" behindDoc="1" locked="0" layoutInCell="1" allowOverlap="1" wp14:anchorId="06232EE3" wp14:editId="45A3C28B">
            <wp:simplePos x="0" y="0"/>
            <wp:positionH relativeFrom="margin">
              <wp:posOffset>1349789</wp:posOffset>
            </wp:positionH>
            <wp:positionV relativeFrom="paragraph">
              <wp:posOffset>-1123067</wp:posOffset>
            </wp:positionV>
            <wp:extent cx="3049905" cy="1854200"/>
            <wp:effectExtent l="0" t="0" r="0" b="0"/>
            <wp:wrapTight wrapText="bothSides">
              <wp:wrapPolygon edited="0">
                <wp:start x="0" y="0"/>
                <wp:lineTo x="0" y="21304"/>
                <wp:lineTo x="21452" y="21304"/>
                <wp:lineTo x="21452" y="0"/>
                <wp:lineTo x="0" y="0"/>
              </wp:wrapPolygon>
            </wp:wrapTight>
            <wp:docPr id="18665258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525881"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049905" cy="1854200"/>
                    </a:xfrm>
                    <a:prstGeom prst="rect">
                      <a:avLst/>
                    </a:prstGeom>
                  </pic:spPr>
                </pic:pic>
              </a:graphicData>
            </a:graphic>
            <wp14:sizeRelH relativeFrom="margin">
              <wp14:pctWidth>0</wp14:pctWidth>
            </wp14:sizeRelH>
            <wp14:sizeRelV relativeFrom="margin">
              <wp14:pctHeight>0</wp14:pctHeight>
            </wp14:sizeRelV>
          </wp:anchor>
        </w:drawing>
      </w:r>
    </w:p>
    <w:p w14:paraId="21EB8E86" w14:textId="2724C5EE" w:rsidR="00C47FEE" w:rsidRDefault="00C47FEE" w:rsidP="007C65D9">
      <w:pPr>
        <w:pStyle w:val="Texto"/>
      </w:pPr>
    </w:p>
    <w:p w14:paraId="51346207" w14:textId="77777777" w:rsidR="00C47FEE" w:rsidRDefault="00C47FEE" w:rsidP="007C65D9">
      <w:pPr>
        <w:pStyle w:val="Texto"/>
      </w:pPr>
    </w:p>
    <w:p w14:paraId="0D1A3204" w14:textId="494A5C7C" w:rsidR="00C47FEE" w:rsidRDefault="00301D59" w:rsidP="007C65D9">
      <w:pPr>
        <w:pStyle w:val="Texto"/>
      </w:pPr>
      <w:r>
        <w:rPr>
          <w:noProof/>
        </w:rPr>
        <mc:AlternateContent>
          <mc:Choice Requires="wps">
            <w:drawing>
              <wp:anchor distT="0" distB="0" distL="114300" distR="114300" simplePos="0" relativeHeight="251772928" behindDoc="1" locked="0" layoutInCell="1" allowOverlap="1" wp14:anchorId="44CAD08C" wp14:editId="6B2E3E19">
                <wp:simplePos x="0" y="0"/>
                <wp:positionH relativeFrom="column">
                  <wp:posOffset>988695</wp:posOffset>
                </wp:positionH>
                <wp:positionV relativeFrom="paragraph">
                  <wp:posOffset>2809240</wp:posOffset>
                </wp:positionV>
                <wp:extent cx="3778250" cy="635"/>
                <wp:effectExtent l="0" t="0" r="0" b="0"/>
                <wp:wrapTight wrapText="bothSides">
                  <wp:wrapPolygon edited="0">
                    <wp:start x="0" y="0"/>
                    <wp:lineTo x="0" y="21600"/>
                    <wp:lineTo x="21600" y="21600"/>
                    <wp:lineTo x="21600" y="0"/>
                  </wp:wrapPolygon>
                </wp:wrapTight>
                <wp:docPr id="172634987" name="Cuadro de texto 1"/>
                <wp:cNvGraphicFramePr/>
                <a:graphic xmlns:a="http://schemas.openxmlformats.org/drawingml/2006/main">
                  <a:graphicData uri="http://schemas.microsoft.com/office/word/2010/wordprocessingShape">
                    <wps:wsp>
                      <wps:cNvSpPr txBox="1"/>
                      <wps:spPr>
                        <a:xfrm>
                          <a:off x="0" y="0"/>
                          <a:ext cx="3778250" cy="635"/>
                        </a:xfrm>
                        <a:prstGeom prst="rect">
                          <a:avLst/>
                        </a:prstGeom>
                        <a:solidFill>
                          <a:prstClr val="white"/>
                        </a:solidFill>
                        <a:ln>
                          <a:noFill/>
                        </a:ln>
                      </wps:spPr>
                      <wps:txbx>
                        <w:txbxContent>
                          <w:p w14:paraId="30EB2DD7" w14:textId="7E305A9F" w:rsidR="00301D59" w:rsidRPr="00301D59" w:rsidRDefault="00301D59" w:rsidP="00301D59">
                            <w:pPr>
                              <w:pStyle w:val="Descripcin"/>
                              <w:rPr>
                                <w:noProof/>
                                <w:sz w:val="24"/>
                                <w:szCs w:val="24"/>
                              </w:rPr>
                            </w:pPr>
                            <w:bookmarkStart w:id="87" w:name="_Toc238639139"/>
                            <w:r w:rsidRPr="00301D59">
                              <w:rPr>
                                <w:sz w:val="24"/>
                                <w:szCs w:val="24"/>
                              </w:rPr>
                              <w:t xml:space="preserve">Figura </w:t>
                            </w:r>
                            <w:r w:rsidRPr="00301D59">
                              <w:rPr>
                                <w:sz w:val="24"/>
                                <w:szCs w:val="24"/>
                              </w:rPr>
                              <w:fldChar w:fldCharType="begin"/>
                            </w:r>
                            <w:r w:rsidRPr="00301D59">
                              <w:rPr>
                                <w:sz w:val="24"/>
                                <w:szCs w:val="24"/>
                              </w:rPr>
                              <w:instrText xml:space="preserve"> SEQ Figura \* ARABIC </w:instrText>
                            </w:r>
                            <w:r w:rsidRPr="00301D59">
                              <w:rPr>
                                <w:sz w:val="24"/>
                                <w:szCs w:val="24"/>
                              </w:rPr>
                              <w:fldChar w:fldCharType="separate"/>
                            </w:r>
                            <w:r w:rsidR="0052251E">
                              <w:rPr>
                                <w:noProof/>
                                <w:sz w:val="24"/>
                                <w:szCs w:val="24"/>
                              </w:rPr>
                              <w:t>12</w:t>
                            </w:r>
                            <w:r w:rsidRPr="00301D59">
                              <w:rPr>
                                <w:sz w:val="24"/>
                                <w:szCs w:val="24"/>
                              </w:rPr>
                              <w:fldChar w:fldCharType="end"/>
                            </w:r>
                            <w:r w:rsidRPr="00301D59">
                              <w:rPr>
                                <w:sz w:val="24"/>
                                <w:szCs w:val="24"/>
                              </w:rPr>
                              <w:t xml:space="preserve"> Datos - Tripletas</w:t>
                            </w:r>
                            <w:bookmarkEnd w:id="8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4CAD08C" id="_x0000_s1037" type="#_x0000_t202" style="position:absolute;left:0;text-align:left;margin-left:77.85pt;margin-top:221.2pt;width:297.5pt;height:.05pt;z-index:-251543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" stroked="f">
                <v:textbox style="mso-fit-shape-to-text:t" inset="0,0,0,0">
                  <w:txbxContent>
                    <w:p w14:paraId="30EB2DD7" w14:textId="7E305A9F" w:rsidR="00301D59" w:rsidRPr="00301D59" w:rsidRDefault="00301D59" w:rsidP="00301D59">
                      <w:pPr>
                        <w:pStyle w:val="Descripcin"/>
                        <w:rPr>
                          <w:noProof/>
                          <w:sz w:val="24"/>
                          <w:szCs w:val="24"/>
                        </w:rPr>
                      </w:pPr>
                      <w:bookmarkStart w:id="88" w:name="_Toc238639139"/>
                      <w:r w:rsidRPr="00301D59">
                        <w:rPr>
                          <w:sz w:val="24"/>
                          <w:szCs w:val="24"/>
                        </w:rPr>
                        <w:t xml:space="preserve">Figura </w:t>
                      </w:r>
                      <w:r w:rsidRPr="00301D59">
                        <w:rPr>
                          <w:sz w:val="24"/>
                          <w:szCs w:val="24"/>
                        </w:rPr>
                        <w:fldChar w:fldCharType="begin"/>
                      </w:r>
                      <w:r w:rsidRPr="00301D59">
                        <w:rPr>
                          <w:sz w:val="24"/>
                          <w:szCs w:val="24"/>
                        </w:rPr>
                        <w:instrText xml:space="preserve"> SEQ Figura \* ARABIC </w:instrText>
                      </w:r>
                      <w:r w:rsidRPr="00301D59">
                        <w:rPr>
                          <w:sz w:val="24"/>
                          <w:szCs w:val="24"/>
                        </w:rPr>
                        <w:fldChar w:fldCharType="separate"/>
                      </w:r>
                      <w:r w:rsidR="0052251E">
                        <w:rPr>
                          <w:noProof/>
                          <w:sz w:val="24"/>
                          <w:szCs w:val="24"/>
                        </w:rPr>
                        <w:t>12</w:t>
                      </w:r>
                      <w:r w:rsidRPr="00301D59">
                        <w:rPr>
                          <w:sz w:val="24"/>
                          <w:szCs w:val="24"/>
                        </w:rPr>
                        <w:fldChar w:fldCharType="end"/>
                      </w:r>
                      <w:r w:rsidRPr="00301D59">
                        <w:rPr>
                          <w:sz w:val="24"/>
                          <w:szCs w:val="24"/>
                        </w:rPr>
                        <w:t xml:space="preserve"> Datos - Tripletas</w:t>
                      </w:r>
                      <w:bookmarkEnd w:id="88"/>
                    </w:p>
                  </w:txbxContent>
                </v:textbox>
                <w10:wrap type="tight"/>
              </v:shape>
            </w:pict>
          </mc:Fallback>
        </mc:AlternateContent>
      </w:r>
      <w:r w:rsidR="00743576" w:rsidRPr="00C47FEE">
        <w:rPr>
          <w:noProof/>
        </w:rPr>
        <w:drawing>
          <wp:anchor distT="0" distB="0" distL="114300" distR="114300" simplePos="0" relativeHeight="251698176" behindDoc="1" locked="0" layoutInCell="1" allowOverlap="1" wp14:anchorId="7651DE55" wp14:editId="5398013A">
            <wp:simplePos x="0" y="0"/>
            <wp:positionH relativeFrom="margin">
              <wp:align>center</wp:align>
            </wp:positionH>
            <wp:positionV relativeFrom="paragraph">
              <wp:posOffset>276628</wp:posOffset>
            </wp:positionV>
            <wp:extent cx="3778250" cy="2475865"/>
            <wp:effectExtent l="0" t="0" r="0" b="635"/>
            <wp:wrapTight wrapText="bothSides">
              <wp:wrapPolygon edited="0">
                <wp:start x="0" y="0"/>
                <wp:lineTo x="0" y="21439"/>
                <wp:lineTo x="21455" y="21439"/>
                <wp:lineTo x="21455" y="0"/>
                <wp:lineTo x="0" y="0"/>
              </wp:wrapPolygon>
            </wp:wrapTight>
            <wp:docPr id="5504302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430244"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778250" cy="2475865"/>
                    </a:xfrm>
                    <a:prstGeom prst="rect">
                      <a:avLst/>
                    </a:prstGeom>
                  </pic:spPr>
                </pic:pic>
              </a:graphicData>
            </a:graphic>
            <wp14:sizeRelH relativeFrom="margin">
              <wp14:pctWidth>0</wp14:pctWidth>
            </wp14:sizeRelH>
            <wp14:sizeRelV relativeFrom="margin">
              <wp14:pctHeight>0</wp14:pctHeight>
            </wp14:sizeRelV>
          </wp:anchor>
        </w:drawing>
      </w:r>
    </w:p>
    <w:p w14:paraId="58944571" w14:textId="6A1D6C53" w:rsidR="00C47FEE" w:rsidRDefault="00C47FEE" w:rsidP="007C65D9">
      <w:pPr>
        <w:pStyle w:val="Texto"/>
      </w:pPr>
    </w:p>
    <w:p w14:paraId="5DE69EB1" w14:textId="5548B9DB" w:rsidR="00C47FEE" w:rsidRDefault="00C47FEE" w:rsidP="007C65D9">
      <w:pPr>
        <w:pStyle w:val="Texto"/>
      </w:pPr>
    </w:p>
    <w:p w14:paraId="4EE6185E" w14:textId="10AA0ABE" w:rsidR="00C47FEE" w:rsidRDefault="00C47FEE" w:rsidP="007C65D9">
      <w:pPr>
        <w:pStyle w:val="Texto"/>
      </w:pPr>
    </w:p>
    <w:p w14:paraId="2F07A85F" w14:textId="46F49033" w:rsidR="00C47FEE" w:rsidRDefault="00C47FEE" w:rsidP="007C65D9">
      <w:pPr>
        <w:pStyle w:val="Texto"/>
      </w:pPr>
    </w:p>
    <w:p w14:paraId="6540345D" w14:textId="56853E89" w:rsidR="00C47FEE" w:rsidRDefault="00C47FEE" w:rsidP="007C65D9">
      <w:pPr>
        <w:pStyle w:val="Texto"/>
      </w:pPr>
    </w:p>
    <w:p w14:paraId="2531235C" w14:textId="524B4515" w:rsidR="00C47FEE" w:rsidRDefault="00C47FEE" w:rsidP="007C65D9">
      <w:pPr>
        <w:pStyle w:val="Texto"/>
      </w:pPr>
    </w:p>
    <w:p w14:paraId="7D452652" w14:textId="6B4092BB" w:rsidR="00C47FEE" w:rsidRDefault="00C47FEE" w:rsidP="007C65D9">
      <w:pPr>
        <w:pStyle w:val="Texto"/>
      </w:pPr>
    </w:p>
    <w:p w14:paraId="06ABCC35" w14:textId="7FD92BAB" w:rsidR="00891E56" w:rsidRDefault="00891E56" w:rsidP="007C65D9">
      <w:pPr>
        <w:pStyle w:val="Texto"/>
      </w:pPr>
    </w:p>
    <w:p w14:paraId="34BA84C8" w14:textId="12607926" w:rsidR="00C47FEE" w:rsidRDefault="00C47FEE" w:rsidP="007C65D9">
      <w:pPr>
        <w:pStyle w:val="Texto"/>
      </w:pPr>
    </w:p>
    <w:p w14:paraId="503D32D3" w14:textId="75FD9D45" w:rsidR="00C47FEE" w:rsidRDefault="00C47FEE" w:rsidP="007C65D9">
      <w:pPr>
        <w:pStyle w:val="Texto"/>
      </w:pPr>
    </w:p>
    <w:p w14:paraId="13A56410" w14:textId="355D3CF4" w:rsidR="00C47FEE" w:rsidRDefault="00301D59" w:rsidP="007C65D9">
      <w:pPr>
        <w:pStyle w:val="Texto"/>
      </w:pPr>
      <w:r>
        <w:rPr>
          <w:noProof/>
        </w:rPr>
        <mc:AlternateContent>
          <mc:Choice Requires="wps">
            <w:drawing>
              <wp:anchor distT="0" distB="0" distL="114300" distR="114300" simplePos="0" relativeHeight="251774976" behindDoc="1" locked="0" layoutInCell="1" allowOverlap="1" wp14:anchorId="54F82206" wp14:editId="603E9A61">
                <wp:simplePos x="0" y="0"/>
                <wp:positionH relativeFrom="column">
                  <wp:posOffset>0</wp:posOffset>
                </wp:positionH>
                <wp:positionV relativeFrom="paragraph">
                  <wp:posOffset>2379345</wp:posOffset>
                </wp:positionV>
                <wp:extent cx="5755640" cy="635"/>
                <wp:effectExtent l="0" t="0" r="0" b="0"/>
                <wp:wrapTight wrapText="bothSides">
                  <wp:wrapPolygon edited="0">
                    <wp:start x="0" y="0"/>
                    <wp:lineTo x="0" y="21600"/>
                    <wp:lineTo x="21600" y="21600"/>
                    <wp:lineTo x="21600" y="0"/>
                  </wp:wrapPolygon>
                </wp:wrapTight>
                <wp:docPr id="656720398" name="Cuadro de texto 1"/>
                <wp:cNvGraphicFramePr/>
                <a:graphic xmlns:a="http://schemas.openxmlformats.org/drawingml/2006/main">
                  <a:graphicData uri="http://schemas.microsoft.com/office/word/2010/wordprocessingShape">
                    <wps:wsp>
                      <wps:cNvSpPr txBox="1"/>
                      <wps:spPr>
                        <a:xfrm>
                          <a:off x="0" y="0"/>
                          <a:ext cx="5755640" cy="635"/>
                        </a:xfrm>
                        <a:prstGeom prst="rect">
                          <a:avLst/>
                        </a:prstGeom>
                        <a:solidFill>
                          <a:prstClr val="white"/>
                        </a:solidFill>
                        <a:ln>
                          <a:noFill/>
                        </a:ln>
                      </wps:spPr>
                      <wps:txbx>
                        <w:txbxContent>
                          <w:p w14:paraId="111D8AA9" w14:textId="5CC35870" w:rsidR="00301D59" w:rsidRPr="00301D59" w:rsidRDefault="00301D59" w:rsidP="00301D59">
                            <w:pPr>
                              <w:pStyle w:val="Descripcin"/>
                              <w:rPr>
                                <w:noProof/>
                                <w:sz w:val="24"/>
                                <w:szCs w:val="24"/>
                              </w:rPr>
                            </w:pPr>
                            <w:bookmarkStart w:id="89" w:name="_Toc238639140"/>
                            <w:r w:rsidRPr="00301D59">
                              <w:rPr>
                                <w:sz w:val="24"/>
                                <w:szCs w:val="24"/>
                              </w:rPr>
                              <w:t xml:space="preserve">Figura </w:t>
                            </w:r>
                            <w:r w:rsidRPr="00301D59">
                              <w:rPr>
                                <w:sz w:val="24"/>
                                <w:szCs w:val="24"/>
                              </w:rPr>
                              <w:fldChar w:fldCharType="begin"/>
                            </w:r>
                            <w:r w:rsidRPr="00301D59">
                              <w:rPr>
                                <w:sz w:val="24"/>
                                <w:szCs w:val="24"/>
                              </w:rPr>
                              <w:instrText xml:space="preserve"> SEQ Figura \* ARABIC </w:instrText>
                            </w:r>
                            <w:r w:rsidRPr="00301D59">
                              <w:rPr>
                                <w:sz w:val="24"/>
                                <w:szCs w:val="24"/>
                              </w:rPr>
                              <w:fldChar w:fldCharType="separate"/>
                            </w:r>
                            <w:r w:rsidR="0052251E">
                              <w:rPr>
                                <w:noProof/>
                                <w:sz w:val="24"/>
                                <w:szCs w:val="24"/>
                              </w:rPr>
                              <w:t>13</w:t>
                            </w:r>
                            <w:r w:rsidRPr="00301D59">
                              <w:rPr>
                                <w:sz w:val="24"/>
                                <w:szCs w:val="24"/>
                              </w:rPr>
                              <w:fldChar w:fldCharType="end"/>
                            </w:r>
                            <w:r w:rsidRPr="00301D59">
                              <w:rPr>
                                <w:sz w:val="24"/>
                                <w:szCs w:val="24"/>
                              </w:rPr>
                              <w:t xml:space="preserve"> Datos - Nodos por tipo y tamaño de las reglas</w:t>
                            </w:r>
                            <w:bookmarkEnd w:id="8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4F82206" id="_x0000_s1038" type="#_x0000_t202" style="position:absolute;left:0;text-align:left;margin-left:0;margin-top:187.35pt;width:453.2pt;height:.05pt;z-index:-251541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" stroked="f">
                <v:textbox style="mso-fit-shape-to-text:t" inset="0,0,0,0">
                  <w:txbxContent>
                    <w:p w14:paraId="111D8AA9" w14:textId="5CC35870" w:rsidR="00301D59" w:rsidRPr="00301D59" w:rsidRDefault="00301D59" w:rsidP="00301D59">
                      <w:pPr>
                        <w:pStyle w:val="Descripcin"/>
                        <w:rPr>
                          <w:noProof/>
                          <w:sz w:val="24"/>
                          <w:szCs w:val="24"/>
                        </w:rPr>
                      </w:pPr>
                      <w:bookmarkStart w:id="90" w:name="_Toc238639140"/>
                      <w:r w:rsidRPr="00301D59">
                        <w:rPr>
                          <w:sz w:val="24"/>
                          <w:szCs w:val="24"/>
                        </w:rPr>
                        <w:t xml:space="preserve">Figura </w:t>
                      </w:r>
                      <w:r w:rsidRPr="00301D59">
                        <w:rPr>
                          <w:sz w:val="24"/>
                          <w:szCs w:val="24"/>
                        </w:rPr>
                        <w:fldChar w:fldCharType="begin"/>
                      </w:r>
                      <w:r w:rsidRPr="00301D59">
                        <w:rPr>
                          <w:sz w:val="24"/>
                          <w:szCs w:val="24"/>
                        </w:rPr>
                        <w:instrText xml:space="preserve"> SEQ Figura \* ARABIC </w:instrText>
                      </w:r>
                      <w:r w:rsidRPr="00301D59">
                        <w:rPr>
                          <w:sz w:val="24"/>
                          <w:szCs w:val="24"/>
                        </w:rPr>
                        <w:fldChar w:fldCharType="separate"/>
                      </w:r>
                      <w:r w:rsidR="0052251E">
                        <w:rPr>
                          <w:noProof/>
                          <w:sz w:val="24"/>
                          <w:szCs w:val="24"/>
                        </w:rPr>
                        <w:t>13</w:t>
                      </w:r>
                      <w:r w:rsidRPr="00301D59">
                        <w:rPr>
                          <w:sz w:val="24"/>
                          <w:szCs w:val="24"/>
                        </w:rPr>
                        <w:fldChar w:fldCharType="end"/>
                      </w:r>
                      <w:r w:rsidRPr="00301D59">
                        <w:rPr>
                          <w:sz w:val="24"/>
                          <w:szCs w:val="24"/>
                        </w:rPr>
                        <w:t xml:space="preserve"> Datos - Nodos por tipo y tamaño de las reglas</w:t>
                      </w:r>
                      <w:bookmarkEnd w:id="90"/>
                    </w:p>
                  </w:txbxContent>
                </v:textbox>
                <w10:wrap type="tight"/>
              </v:shape>
            </w:pict>
          </mc:Fallback>
        </mc:AlternateContent>
      </w:r>
      <w:r w:rsidR="00743576" w:rsidRPr="00C47FEE">
        <w:rPr>
          <w:noProof/>
        </w:rPr>
        <w:drawing>
          <wp:anchor distT="0" distB="0" distL="114300" distR="114300" simplePos="0" relativeHeight="251697152" behindDoc="1" locked="0" layoutInCell="1" allowOverlap="1" wp14:anchorId="385E0F7A" wp14:editId="34E3FA1B">
            <wp:simplePos x="0" y="0"/>
            <wp:positionH relativeFrom="margin">
              <wp:align>right</wp:align>
            </wp:positionH>
            <wp:positionV relativeFrom="paragraph">
              <wp:posOffset>375474</wp:posOffset>
            </wp:positionV>
            <wp:extent cx="5755640" cy="1946910"/>
            <wp:effectExtent l="0" t="0" r="0" b="0"/>
            <wp:wrapTight wrapText="bothSides">
              <wp:wrapPolygon edited="0">
                <wp:start x="0" y="0"/>
                <wp:lineTo x="0" y="21346"/>
                <wp:lineTo x="21519" y="21346"/>
                <wp:lineTo x="21519" y="0"/>
                <wp:lineTo x="0" y="0"/>
              </wp:wrapPolygon>
            </wp:wrapTight>
            <wp:docPr id="19426188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618808" name=""/>
                    <pic:cNvPicPr/>
                  </pic:nvPicPr>
                  <pic:blipFill>
                    <a:blip r:embed="rId37">
                      <a:extLst>
                        <a:ext uri="{28A0092B-C50C-407E-A947-70E740481C1C}">
                          <a14:useLocalDpi xmlns:a14="http://schemas.microsoft.com/office/drawing/2010/main" val="0"/>
                        </a:ext>
                      </a:extLst>
                    </a:blip>
                    <a:stretch>
                      <a:fillRect/>
                    </a:stretch>
                  </pic:blipFill>
                  <pic:spPr>
                    <a:xfrm>
                      <a:off x="0" y="0"/>
                      <a:ext cx="5755640" cy="1946910"/>
                    </a:xfrm>
                    <a:prstGeom prst="rect">
                      <a:avLst/>
                    </a:prstGeom>
                  </pic:spPr>
                </pic:pic>
              </a:graphicData>
            </a:graphic>
          </wp:anchor>
        </w:drawing>
      </w:r>
    </w:p>
    <w:p w14:paraId="47BE416E" w14:textId="0347966A" w:rsidR="00891E56" w:rsidRPr="007C65D9" w:rsidRDefault="00891E56" w:rsidP="00C47FEE">
      <w:pPr>
        <w:pStyle w:val="Texto"/>
        <w:ind w:firstLine="0"/>
      </w:pPr>
    </w:p>
    <w:p w14:paraId="645C2209" w14:textId="2A28E07E" w:rsidR="007C65D9" w:rsidRDefault="007C65D9" w:rsidP="007C65D9">
      <w:pPr>
        <w:pStyle w:val="Texto"/>
      </w:pPr>
      <w:r w:rsidRPr="007C65D9">
        <w:lastRenderedPageBreak/>
        <w:t xml:space="preserve">La quinta vista, </w:t>
      </w:r>
      <w:r w:rsidRPr="00C47FEE">
        <w:rPr>
          <w:b/>
          <w:bCs/>
        </w:rPr>
        <w:t>Evaluación</w:t>
      </w:r>
      <w:r w:rsidRPr="007C65D9">
        <w:t>, integra en la propia aplicación la comparativa entre los distintos enfoques del sistema y permite exportar los resultados como informe HTML o como datos en CSV. Su fundamentación metodológica se aborda en el capítulo de validación.</w:t>
      </w:r>
    </w:p>
    <w:p w14:paraId="44CF700A" w14:textId="7ADEF73F" w:rsidR="00AB7489" w:rsidRDefault="00301D59" w:rsidP="007C65D9">
      <w:pPr>
        <w:pStyle w:val="Texto"/>
      </w:pPr>
      <w:r>
        <w:rPr>
          <w:noProof/>
        </w:rPr>
        <mc:AlternateContent>
          <mc:Choice Requires="wps">
            <w:drawing>
              <wp:anchor distT="0" distB="0" distL="114300" distR="114300" simplePos="0" relativeHeight="251777024" behindDoc="1" locked="0" layoutInCell="1" allowOverlap="1" wp14:anchorId="56C0208D" wp14:editId="01E04FDB">
                <wp:simplePos x="0" y="0"/>
                <wp:positionH relativeFrom="column">
                  <wp:posOffset>0</wp:posOffset>
                </wp:positionH>
                <wp:positionV relativeFrom="paragraph">
                  <wp:posOffset>3603625</wp:posOffset>
                </wp:positionV>
                <wp:extent cx="5755640" cy="635"/>
                <wp:effectExtent l="0" t="0" r="0" b="0"/>
                <wp:wrapTight wrapText="bothSides">
                  <wp:wrapPolygon edited="0">
                    <wp:start x="0" y="0"/>
                    <wp:lineTo x="0" y="21600"/>
                    <wp:lineTo x="21600" y="21600"/>
                    <wp:lineTo x="21600" y="0"/>
                  </wp:wrapPolygon>
                </wp:wrapTight>
                <wp:docPr id="11869720" name="Cuadro de texto 1"/>
                <wp:cNvGraphicFramePr/>
                <a:graphic xmlns:a="http://schemas.openxmlformats.org/drawingml/2006/main">
                  <a:graphicData uri="http://schemas.microsoft.com/office/word/2010/wordprocessingShape">
                    <wps:wsp>
                      <wps:cNvSpPr txBox="1"/>
                      <wps:spPr>
                        <a:xfrm>
                          <a:off x="0" y="0"/>
                          <a:ext cx="5755640" cy="635"/>
                        </a:xfrm>
                        <a:prstGeom prst="rect">
                          <a:avLst/>
                        </a:prstGeom>
                        <a:solidFill>
                          <a:prstClr val="white"/>
                        </a:solidFill>
                        <a:ln>
                          <a:noFill/>
                        </a:ln>
                      </wps:spPr>
                      <wps:txbx>
                        <w:txbxContent>
                          <w:p w14:paraId="4D63707B" w14:textId="7AC3F50C" w:rsidR="00301D59" w:rsidRPr="00301D59" w:rsidRDefault="00301D59" w:rsidP="00301D59">
                            <w:pPr>
                              <w:pStyle w:val="Descripcin"/>
                              <w:rPr>
                                <w:noProof/>
                                <w:sz w:val="24"/>
                                <w:szCs w:val="24"/>
                              </w:rPr>
                            </w:pPr>
                            <w:bookmarkStart w:id="91" w:name="_Toc238639141"/>
                            <w:r w:rsidRPr="00301D59">
                              <w:rPr>
                                <w:sz w:val="24"/>
                                <w:szCs w:val="24"/>
                              </w:rPr>
                              <w:t xml:space="preserve">Figura </w:t>
                            </w:r>
                            <w:r w:rsidRPr="00301D59">
                              <w:rPr>
                                <w:sz w:val="24"/>
                                <w:szCs w:val="24"/>
                              </w:rPr>
                              <w:fldChar w:fldCharType="begin"/>
                            </w:r>
                            <w:r w:rsidRPr="00301D59">
                              <w:rPr>
                                <w:sz w:val="24"/>
                                <w:szCs w:val="24"/>
                              </w:rPr>
                              <w:instrText xml:space="preserve"> SEQ Figura \* ARABIC </w:instrText>
                            </w:r>
                            <w:r w:rsidRPr="00301D59">
                              <w:rPr>
                                <w:sz w:val="24"/>
                                <w:szCs w:val="24"/>
                              </w:rPr>
                              <w:fldChar w:fldCharType="separate"/>
                            </w:r>
                            <w:r w:rsidR="0052251E">
                              <w:rPr>
                                <w:noProof/>
                                <w:sz w:val="24"/>
                                <w:szCs w:val="24"/>
                              </w:rPr>
                              <w:t>14</w:t>
                            </w:r>
                            <w:r w:rsidRPr="00301D59">
                              <w:rPr>
                                <w:sz w:val="24"/>
                                <w:szCs w:val="24"/>
                              </w:rPr>
                              <w:fldChar w:fldCharType="end"/>
                            </w:r>
                            <w:r w:rsidRPr="00301D59">
                              <w:rPr>
                                <w:sz w:val="24"/>
                                <w:szCs w:val="24"/>
                              </w:rPr>
                              <w:t xml:space="preserve"> Evaluación - Comparativa de enfoques</w:t>
                            </w:r>
                            <w:bookmarkEnd w:id="9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6C0208D" id="_x0000_s1039" type="#_x0000_t202" style="position:absolute;left:0;text-align:left;margin-left:0;margin-top:283.75pt;width:453.2pt;height:.05pt;z-index:-251539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" stroked="f">
                <v:textbox style="mso-fit-shape-to-text:t" inset="0,0,0,0">
                  <w:txbxContent>
                    <w:p w14:paraId="4D63707B" w14:textId="7AC3F50C" w:rsidR="00301D59" w:rsidRPr="00301D59" w:rsidRDefault="00301D59" w:rsidP="00301D59">
                      <w:pPr>
                        <w:pStyle w:val="Descripcin"/>
                        <w:rPr>
                          <w:noProof/>
                          <w:sz w:val="24"/>
                          <w:szCs w:val="24"/>
                        </w:rPr>
                      </w:pPr>
                      <w:bookmarkStart w:id="92" w:name="_Toc238639141"/>
                      <w:r w:rsidRPr="00301D59">
                        <w:rPr>
                          <w:sz w:val="24"/>
                          <w:szCs w:val="24"/>
                        </w:rPr>
                        <w:t xml:space="preserve">Figura </w:t>
                      </w:r>
                      <w:r w:rsidRPr="00301D59">
                        <w:rPr>
                          <w:sz w:val="24"/>
                          <w:szCs w:val="24"/>
                        </w:rPr>
                        <w:fldChar w:fldCharType="begin"/>
                      </w:r>
                      <w:r w:rsidRPr="00301D59">
                        <w:rPr>
                          <w:sz w:val="24"/>
                          <w:szCs w:val="24"/>
                        </w:rPr>
                        <w:instrText xml:space="preserve"> SEQ Figura \* ARABIC </w:instrText>
                      </w:r>
                      <w:r w:rsidRPr="00301D59">
                        <w:rPr>
                          <w:sz w:val="24"/>
                          <w:szCs w:val="24"/>
                        </w:rPr>
                        <w:fldChar w:fldCharType="separate"/>
                      </w:r>
                      <w:r w:rsidR="0052251E">
                        <w:rPr>
                          <w:noProof/>
                          <w:sz w:val="24"/>
                          <w:szCs w:val="24"/>
                        </w:rPr>
                        <w:t>14</w:t>
                      </w:r>
                      <w:r w:rsidRPr="00301D59">
                        <w:rPr>
                          <w:sz w:val="24"/>
                          <w:szCs w:val="24"/>
                        </w:rPr>
                        <w:fldChar w:fldCharType="end"/>
                      </w:r>
                      <w:r w:rsidRPr="00301D59">
                        <w:rPr>
                          <w:sz w:val="24"/>
                          <w:szCs w:val="24"/>
                        </w:rPr>
                        <w:t xml:space="preserve"> Evaluación - Comparativa de enfoques</w:t>
                      </w:r>
                      <w:bookmarkEnd w:id="92"/>
                    </w:p>
                  </w:txbxContent>
                </v:textbox>
                <w10:wrap type="tight"/>
              </v:shape>
            </w:pict>
          </mc:Fallback>
        </mc:AlternateContent>
      </w:r>
      <w:r w:rsidR="00AB7489" w:rsidRPr="00AB7489">
        <w:rPr>
          <w:noProof/>
        </w:rPr>
        <w:drawing>
          <wp:anchor distT="0" distB="0" distL="114300" distR="114300" simplePos="0" relativeHeight="251717632" behindDoc="1" locked="0" layoutInCell="1" allowOverlap="1" wp14:anchorId="209F9ECF" wp14:editId="1BF58549">
            <wp:simplePos x="0" y="0"/>
            <wp:positionH relativeFrom="margin">
              <wp:align>right</wp:align>
            </wp:positionH>
            <wp:positionV relativeFrom="paragraph">
              <wp:posOffset>280201</wp:posOffset>
            </wp:positionV>
            <wp:extent cx="5755640" cy="3266440"/>
            <wp:effectExtent l="0" t="0" r="0" b="0"/>
            <wp:wrapTight wrapText="bothSides">
              <wp:wrapPolygon edited="0">
                <wp:start x="0" y="0"/>
                <wp:lineTo x="0" y="21415"/>
                <wp:lineTo x="21519" y="21415"/>
                <wp:lineTo x="21519" y="0"/>
                <wp:lineTo x="0" y="0"/>
              </wp:wrapPolygon>
            </wp:wrapTight>
            <wp:docPr id="16694596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459624"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55640" cy="3266440"/>
                    </a:xfrm>
                    <a:prstGeom prst="rect">
                      <a:avLst/>
                    </a:prstGeom>
                  </pic:spPr>
                </pic:pic>
              </a:graphicData>
            </a:graphic>
          </wp:anchor>
        </w:drawing>
      </w:r>
    </w:p>
    <w:p w14:paraId="50DF31C0" w14:textId="336296F1" w:rsidR="00891E56" w:rsidRPr="007C65D9" w:rsidRDefault="00891E56" w:rsidP="00AB7489">
      <w:pPr>
        <w:pStyle w:val="Texto"/>
        <w:ind w:firstLine="0"/>
      </w:pPr>
    </w:p>
    <w:p w14:paraId="3D7DD757" w14:textId="77777777" w:rsidR="007C65D9" w:rsidRPr="007C65D9" w:rsidRDefault="007C65D9" w:rsidP="00891E56">
      <w:pPr>
        <w:pStyle w:val="Estilo3"/>
      </w:pPr>
      <w:bookmarkStart w:id="93" w:name="_Toc238541415"/>
      <w:r w:rsidRPr="007C65D9">
        <w:t>Otros elementos transversales</w:t>
      </w:r>
      <w:bookmarkEnd w:id="93"/>
    </w:p>
    <w:p w14:paraId="1FBAF827" w14:textId="77777777" w:rsidR="007C65D9" w:rsidRPr="007C65D9" w:rsidRDefault="007C65D9" w:rsidP="007C65D9">
      <w:pPr>
        <w:pStyle w:val="Texto"/>
      </w:pPr>
      <w:r w:rsidRPr="007C65D9">
        <w:t>Además de lo anterior, la interfaz incorpora una serie de elementos presentes de forma transversal:</w:t>
      </w:r>
    </w:p>
    <w:p w14:paraId="62CEB7F3" w14:textId="77777777" w:rsidR="007C65D9" w:rsidRPr="007C65D9" w:rsidRDefault="007C65D9">
      <w:pPr>
        <w:pStyle w:val="Texto"/>
        <w:numPr>
          <w:ilvl w:val="0"/>
          <w:numId w:val="12"/>
        </w:numPr>
      </w:pPr>
      <w:r w:rsidRPr="00891E56">
        <w:rPr>
          <w:b/>
          <w:bCs/>
        </w:rPr>
        <w:t>Recorrido guiado:</w:t>
      </w:r>
      <w:r w:rsidRPr="007C65D9">
        <w:t xml:space="preserve"> un botón lanza un tutorial que recorre las distintas partes de la aplicación, especialmente útil para un usuario nuevo o durante una demostración.</w:t>
      </w:r>
    </w:p>
    <w:p w14:paraId="2F73BF91" w14:textId="77777777" w:rsidR="007C65D9" w:rsidRPr="007C65D9" w:rsidRDefault="007C65D9">
      <w:pPr>
        <w:pStyle w:val="Texto"/>
        <w:numPr>
          <w:ilvl w:val="0"/>
          <w:numId w:val="12"/>
        </w:numPr>
      </w:pPr>
      <w:r w:rsidRPr="00891E56">
        <w:rPr>
          <w:b/>
          <w:bCs/>
        </w:rPr>
        <w:t>Modo oscuro:</w:t>
      </w:r>
      <w:r w:rsidRPr="007C65D9">
        <w:t xml:space="preserve"> un conmutador permite alternar entre tema claro y oscuro.</w:t>
      </w:r>
    </w:p>
    <w:p w14:paraId="0688F2CC" w14:textId="23EBA5E5" w:rsidR="007C65D9" w:rsidRPr="007C65D9" w:rsidRDefault="007C65D9">
      <w:pPr>
        <w:pStyle w:val="Texto"/>
        <w:numPr>
          <w:ilvl w:val="0"/>
          <w:numId w:val="12"/>
        </w:numPr>
      </w:pPr>
      <w:r w:rsidRPr="00891E56">
        <w:rPr>
          <w:b/>
          <w:bCs/>
        </w:rPr>
        <w:t>Validación y realimentación:</w:t>
      </w:r>
      <w:r w:rsidRPr="007C65D9">
        <w:t xml:space="preserve"> la validación de los formularios es no intrusiva, y las operaciones largas muestran </w:t>
      </w:r>
      <w:r w:rsidR="00891E56">
        <w:t>el</w:t>
      </w:r>
      <w:r w:rsidRPr="007C65D9">
        <w:t xml:space="preserve"> progreso, mientras que las notificaciones de éxito o error aparecen de forma discreta.</w:t>
      </w:r>
    </w:p>
    <w:p w14:paraId="4ED73CC6" w14:textId="77777777" w:rsidR="007C65D9" w:rsidRPr="007C65D9" w:rsidRDefault="007C65D9">
      <w:pPr>
        <w:pStyle w:val="Texto"/>
        <w:numPr>
          <w:ilvl w:val="0"/>
          <w:numId w:val="12"/>
        </w:numPr>
      </w:pPr>
      <w:r w:rsidRPr="00891E56">
        <w:rPr>
          <w:b/>
          <w:bCs/>
        </w:rPr>
        <w:t>Exportación</w:t>
      </w:r>
      <w:r w:rsidRPr="007C65D9">
        <w:t>: es posible descargar tanto el CSV de tripletas generado en la extracción como los resultados de la evaluación en formato HTML o CSV.</w:t>
      </w:r>
    </w:p>
    <w:p w14:paraId="232D248A" w14:textId="5CB848B1" w:rsidR="00CE6833" w:rsidRPr="00FD1C6C" w:rsidRDefault="00891E56" w:rsidP="00891E56">
      <w:pPr>
        <w:pStyle w:val="Estilo2"/>
        <w:rPr>
          <w:lang w:val="es-ES"/>
        </w:rPr>
      </w:pPr>
      <w:bookmarkStart w:id="94" w:name="_Toc238541416"/>
      <w:r>
        <w:lastRenderedPageBreak/>
        <w:t>Caso de uso: consulta clínica</w:t>
      </w:r>
      <w:bookmarkEnd w:id="94"/>
    </w:p>
    <w:p w14:paraId="6BD787B1" w14:textId="77777777" w:rsidR="00891E56" w:rsidRPr="00891E56" w:rsidRDefault="00891E56" w:rsidP="00891E56">
      <w:pPr>
        <w:pStyle w:val="Texto"/>
      </w:pPr>
      <w:r w:rsidRPr="00891E56">
        <w:t>Para ilustrar la utilidad de lo anteriormente expuesto, se plantea un escenario en el que un profesional desea explorar el conocimiento clínico de un conjunto de pacientes y razonar sobre sus riesgos.</w:t>
      </w:r>
    </w:p>
    <w:p w14:paraId="31C5F4A9" w14:textId="1D73F828" w:rsidR="00891E56" w:rsidRDefault="00891E56" w:rsidP="00C47FEE">
      <w:pPr>
        <w:pStyle w:val="Texto"/>
        <w:rPr>
          <w:b/>
          <w:bCs/>
          <w:i/>
          <w:iCs/>
        </w:rPr>
      </w:pPr>
      <w:r w:rsidRPr="00891E56">
        <w:t>En primer lugar, se carga el conocimiento</w:t>
      </w:r>
      <w:r>
        <w:t>, ya sea</w:t>
      </w:r>
      <w:r w:rsidRPr="00891E56">
        <w:t xml:space="preserve"> extrayéndolo de un informe clínico con el modelo de lenguaje, </w:t>
      </w:r>
      <w:r>
        <w:t>o bien</w:t>
      </w:r>
      <w:r w:rsidRPr="00891E56">
        <w:t xml:space="preserve"> subiendo el CSV de tripletas</w:t>
      </w:r>
      <w:r>
        <w:t xml:space="preserve">, </w:t>
      </w:r>
      <w:r w:rsidRPr="00891E56">
        <w:t>y se construye el contexto formal</w:t>
      </w:r>
      <w:r>
        <w:t>.</w:t>
      </w:r>
      <w:r w:rsidR="00C47FEE">
        <w:t xml:space="preserve"> En este caso se emplea </w:t>
      </w:r>
      <w:r w:rsidR="00C47FEE" w:rsidRPr="00C47FEE">
        <w:rPr>
          <w:b/>
          <w:bCs/>
          <w:i/>
          <w:iCs/>
        </w:rPr>
        <w:t>datos_medicos.csv</w:t>
      </w:r>
    </w:p>
    <w:p w14:paraId="138751C0" w14:textId="7A4EC892" w:rsidR="00E93AF3" w:rsidRPr="00891E56" w:rsidRDefault="00E93AF3" w:rsidP="00C47FEE">
      <w:pPr>
        <w:pStyle w:val="Texto"/>
      </w:pPr>
      <w:r w:rsidRPr="00891E56">
        <w:t xml:space="preserve">A continuación, sería posible realizar una </w:t>
      </w:r>
      <w:r w:rsidRPr="00891E56">
        <w:rPr>
          <w:b/>
          <w:bCs/>
        </w:rPr>
        <w:t xml:space="preserve">consulta </w:t>
      </w:r>
      <w:r w:rsidRPr="00891E56">
        <w:t xml:space="preserve">sobre un paciente concreto, por </w:t>
      </w:r>
      <w:r w:rsidR="000C08D7" w:rsidRPr="00891E56">
        <w:t>ejemplo,</w:t>
      </w:r>
      <w:r w:rsidRPr="00891E56">
        <w:t xml:space="preserve"> qué condiciones tiene</w:t>
      </w:r>
      <w:r>
        <w:t xml:space="preserve"> o qué le pasa</w:t>
      </w:r>
      <w:r w:rsidRPr="00891E56">
        <w:t>. El asistente responde con la traza lógica del cierre deducido y con la resolución redactada, y el grafo enfoca simultáneamente al paciente y a sus atributos.</w:t>
      </w:r>
    </w:p>
    <w:p w14:paraId="7B4A48EA" w14:textId="2B2BBCCC" w:rsidR="00891E56" w:rsidRPr="00891E56" w:rsidRDefault="000E25E8" w:rsidP="00E93AF3">
      <w:pPr>
        <w:pStyle w:val="Texto"/>
      </w:pPr>
      <w:r>
        <w:rPr>
          <w:noProof/>
        </w:rPr>
        <mc:AlternateContent>
          <mc:Choice Requires="wps">
            <w:drawing>
              <wp:anchor distT="0" distB="0" distL="114300" distR="114300" simplePos="0" relativeHeight="251779072" behindDoc="1" locked="0" layoutInCell="1" allowOverlap="1" wp14:anchorId="47F6B1E1" wp14:editId="4BBF1C32">
                <wp:simplePos x="0" y="0"/>
                <wp:positionH relativeFrom="column">
                  <wp:posOffset>-1905</wp:posOffset>
                </wp:positionH>
                <wp:positionV relativeFrom="paragraph">
                  <wp:posOffset>2864485</wp:posOffset>
                </wp:positionV>
                <wp:extent cx="5755640" cy="635"/>
                <wp:effectExtent l="0" t="0" r="0" b="0"/>
                <wp:wrapTight wrapText="bothSides">
                  <wp:wrapPolygon edited="0">
                    <wp:start x="0" y="0"/>
                    <wp:lineTo x="0" y="21600"/>
                    <wp:lineTo x="21600" y="21600"/>
                    <wp:lineTo x="21600" y="0"/>
                  </wp:wrapPolygon>
                </wp:wrapTight>
                <wp:docPr id="1896525375" name="Cuadro de texto 1"/>
                <wp:cNvGraphicFramePr/>
                <a:graphic xmlns:a="http://schemas.openxmlformats.org/drawingml/2006/main">
                  <a:graphicData uri="http://schemas.microsoft.com/office/word/2010/wordprocessingShape">
                    <wps:wsp>
                      <wps:cNvSpPr txBox="1"/>
                      <wps:spPr>
                        <a:xfrm>
                          <a:off x="0" y="0"/>
                          <a:ext cx="5755640" cy="635"/>
                        </a:xfrm>
                        <a:prstGeom prst="rect">
                          <a:avLst/>
                        </a:prstGeom>
                        <a:solidFill>
                          <a:prstClr val="white"/>
                        </a:solidFill>
                        <a:ln>
                          <a:noFill/>
                        </a:ln>
                      </wps:spPr>
                      <wps:txbx>
                        <w:txbxContent>
                          <w:p w14:paraId="545710C8" w14:textId="28A8CBA3" w:rsidR="000E25E8" w:rsidRPr="000E25E8" w:rsidRDefault="000E25E8" w:rsidP="000E25E8">
                            <w:pPr>
                              <w:pStyle w:val="Descripcin"/>
                              <w:rPr>
                                <w:noProof/>
                                <w:sz w:val="24"/>
                                <w:szCs w:val="24"/>
                              </w:rPr>
                            </w:pPr>
                            <w:bookmarkStart w:id="95" w:name="_Toc238639142"/>
                            <w:r w:rsidRPr="000E25E8">
                              <w:rPr>
                                <w:sz w:val="24"/>
                                <w:szCs w:val="24"/>
                              </w:rPr>
                              <w:t xml:space="preserve">Figura </w:t>
                            </w:r>
                            <w:r w:rsidRPr="000E25E8">
                              <w:rPr>
                                <w:sz w:val="24"/>
                                <w:szCs w:val="24"/>
                              </w:rPr>
                              <w:fldChar w:fldCharType="begin"/>
                            </w:r>
                            <w:r w:rsidRPr="000E25E8">
                              <w:rPr>
                                <w:sz w:val="24"/>
                                <w:szCs w:val="24"/>
                              </w:rPr>
                              <w:instrText xml:space="preserve"> SEQ Figura \* ARABIC </w:instrText>
                            </w:r>
                            <w:r w:rsidRPr="000E25E8">
                              <w:rPr>
                                <w:sz w:val="24"/>
                                <w:szCs w:val="24"/>
                              </w:rPr>
                              <w:fldChar w:fldCharType="separate"/>
                            </w:r>
                            <w:r w:rsidR="0052251E">
                              <w:rPr>
                                <w:noProof/>
                                <w:sz w:val="24"/>
                                <w:szCs w:val="24"/>
                              </w:rPr>
                              <w:t>15</w:t>
                            </w:r>
                            <w:r w:rsidRPr="000E25E8">
                              <w:rPr>
                                <w:sz w:val="24"/>
                                <w:szCs w:val="24"/>
                              </w:rPr>
                              <w:fldChar w:fldCharType="end"/>
                            </w:r>
                            <w:r w:rsidRPr="000E25E8">
                              <w:rPr>
                                <w:sz w:val="24"/>
                                <w:szCs w:val="24"/>
                              </w:rPr>
                              <w:t xml:space="preserve"> Consulta sobre un paciente, con la traza y enfoque del grafo</w:t>
                            </w:r>
                            <w:bookmarkEnd w:id="9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7F6B1E1" id="_x0000_s1040" type="#_x0000_t202" style="position:absolute;left:0;text-align:left;margin-left:-.15pt;margin-top:225.55pt;width:453.2pt;height:.05pt;z-index:-251537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" stroked="f">
                <v:textbox style="mso-fit-shape-to-text:t" inset="0,0,0,0">
                  <w:txbxContent>
                    <w:p w14:paraId="545710C8" w14:textId="28A8CBA3" w:rsidR="000E25E8" w:rsidRPr="000E25E8" w:rsidRDefault="000E25E8" w:rsidP="000E25E8">
                      <w:pPr>
                        <w:pStyle w:val="Descripcin"/>
                        <w:rPr>
                          <w:noProof/>
                          <w:sz w:val="24"/>
                          <w:szCs w:val="24"/>
                        </w:rPr>
                      </w:pPr>
                      <w:bookmarkStart w:id="96" w:name="_Toc238639142"/>
                      <w:r w:rsidRPr="000E25E8">
                        <w:rPr>
                          <w:sz w:val="24"/>
                          <w:szCs w:val="24"/>
                        </w:rPr>
                        <w:t xml:space="preserve">Figura </w:t>
                      </w:r>
                      <w:r w:rsidRPr="000E25E8">
                        <w:rPr>
                          <w:sz w:val="24"/>
                          <w:szCs w:val="24"/>
                        </w:rPr>
                        <w:fldChar w:fldCharType="begin"/>
                      </w:r>
                      <w:r w:rsidRPr="000E25E8">
                        <w:rPr>
                          <w:sz w:val="24"/>
                          <w:szCs w:val="24"/>
                        </w:rPr>
                        <w:instrText xml:space="preserve"> SEQ Figura \* ARABIC </w:instrText>
                      </w:r>
                      <w:r w:rsidRPr="000E25E8">
                        <w:rPr>
                          <w:sz w:val="24"/>
                          <w:szCs w:val="24"/>
                        </w:rPr>
                        <w:fldChar w:fldCharType="separate"/>
                      </w:r>
                      <w:r w:rsidR="0052251E">
                        <w:rPr>
                          <w:noProof/>
                          <w:sz w:val="24"/>
                          <w:szCs w:val="24"/>
                        </w:rPr>
                        <w:t>15</w:t>
                      </w:r>
                      <w:r w:rsidRPr="000E25E8">
                        <w:rPr>
                          <w:sz w:val="24"/>
                          <w:szCs w:val="24"/>
                        </w:rPr>
                        <w:fldChar w:fldCharType="end"/>
                      </w:r>
                      <w:r w:rsidRPr="000E25E8">
                        <w:rPr>
                          <w:sz w:val="24"/>
                          <w:szCs w:val="24"/>
                        </w:rPr>
                        <w:t xml:space="preserve"> Consulta sobre un paciente, con la traza y enfoque del grafo</w:t>
                      </w:r>
                      <w:bookmarkEnd w:id="96"/>
                    </w:p>
                  </w:txbxContent>
                </v:textbox>
                <w10:wrap type="tight"/>
              </v:shape>
            </w:pict>
          </mc:Fallback>
        </mc:AlternateContent>
      </w:r>
      <w:r w:rsidR="00E93AF3" w:rsidRPr="00E93AF3">
        <w:rPr>
          <w:noProof/>
        </w:rPr>
        <w:drawing>
          <wp:anchor distT="0" distB="0" distL="114300" distR="114300" simplePos="0" relativeHeight="251705344" behindDoc="1" locked="0" layoutInCell="1" allowOverlap="1" wp14:anchorId="0C67C894" wp14:editId="7D359B23">
            <wp:simplePos x="0" y="0"/>
            <wp:positionH relativeFrom="margin">
              <wp:posOffset>-1933</wp:posOffset>
            </wp:positionH>
            <wp:positionV relativeFrom="paragraph">
              <wp:posOffset>607</wp:posOffset>
            </wp:positionV>
            <wp:extent cx="5755640" cy="2807335"/>
            <wp:effectExtent l="0" t="0" r="0" b="0"/>
            <wp:wrapTight wrapText="bothSides">
              <wp:wrapPolygon edited="0">
                <wp:start x="0" y="0"/>
                <wp:lineTo x="0" y="21400"/>
                <wp:lineTo x="21519" y="21400"/>
                <wp:lineTo x="21519" y="0"/>
                <wp:lineTo x="0" y="0"/>
              </wp:wrapPolygon>
            </wp:wrapTight>
            <wp:docPr id="18781330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133068"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55640" cy="2807335"/>
                    </a:xfrm>
                    <a:prstGeom prst="rect">
                      <a:avLst/>
                    </a:prstGeom>
                  </pic:spPr>
                </pic:pic>
              </a:graphicData>
            </a:graphic>
          </wp:anchor>
        </w:drawing>
      </w:r>
    </w:p>
    <w:p w14:paraId="7C77B1ED" w14:textId="0553AD02" w:rsidR="00891E56" w:rsidRDefault="00891E56" w:rsidP="00891E56">
      <w:pPr>
        <w:pStyle w:val="Texto"/>
      </w:pPr>
      <w:r w:rsidRPr="00891E56">
        <w:t xml:space="preserve">Más interesante resulta una </w:t>
      </w:r>
      <w:r w:rsidRPr="00891E56">
        <w:rPr>
          <w:b/>
          <w:bCs/>
        </w:rPr>
        <w:t>consulta hipotética</w:t>
      </w:r>
      <w:r w:rsidRPr="00891E56">
        <w:t>, del tipo "</w:t>
      </w:r>
      <w:r w:rsidRPr="00891E56">
        <w:rPr>
          <w:i/>
          <w:iCs/>
        </w:rPr>
        <w:t>si un paciente tiene una determinada condición, ¿qué riesgos tendría</w:t>
      </w:r>
      <w:r w:rsidR="00E93AF3">
        <w:rPr>
          <w:i/>
          <w:iCs/>
        </w:rPr>
        <w:t xml:space="preserve"> / qué le pasaría / tendría o adquiriría algo</w:t>
      </w:r>
      <w:r w:rsidRPr="00891E56">
        <w:rPr>
          <w:i/>
          <w:iCs/>
        </w:rPr>
        <w:t xml:space="preserve">?". </w:t>
      </w:r>
      <w:r w:rsidRPr="00891E56">
        <w:t xml:space="preserve">En este caso el sistema aplica el cierre lógico y, sobre él, la propagación por el grafo de la relación de implicación, de modo que recupera los riesgos </w:t>
      </w:r>
      <w:r w:rsidR="000C08D7" w:rsidRPr="00891E56">
        <w:t>asociados,</w:t>
      </w:r>
      <w:r w:rsidRPr="00891E56">
        <w:t xml:space="preserve"> aunque no estuvieran presentes de forma directa. El grafo resalta específicamente esas aristas de implicación, dejando ver la aportación de la capa Graph-RAG.</w:t>
      </w:r>
    </w:p>
    <w:p w14:paraId="241D53C3" w14:textId="247AE8C9" w:rsidR="00891E56" w:rsidRPr="00891E56" w:rsidRDefault="000E25E8" w:rsidP="00891E56">
      <w:pPr>
        <w:pStyle w:val="Texto"/>
      </w:pPr>
      <w:r>
        <w:rPr>
          <w:noProof/>
        </w:rPr>
        <w:lastRenderedPageBreak/>
        <mc:AlternateContent>
          <mc:Choice Requires="wps">
            <w:drawing>
              <wp:anchor distT="0" distB="0" distL="114300" distR="114300" simplePos="0" relativeHeight="251781120" behindDoc="1" locked="0" layoutInCell="1" allowOverlap="1" wp14:anchorId="1A41285C" wp14:editId="02BFACB9">
                <wp:simplePos x="0" y="0"/>
                <wp:positionH relativeFrom="column">
                  <wp:posOffset>315595</wp:posOffset>
                </wp:positionH>
                <wp:positionV relativeFrom="paragraph">
                  <wp:posOffset>2666365</wp:posOffset>
                </wp:positionV>
                <wp:extent cx="5128260" cy="635"/>
                <wp:effectExtent l="0" t="0" r="0" b="0"/>
                <wp:wrapTight wrapText="bothSides">
                  <wp:wrapPolygon edited="0">
                    <wp:start x="0" y="0"/>
                    <wp:lineTo x="0" y="21600"/>
                    <wp:lineTo x="21600" y="21600"/>
                    <wp:lineTo x="21600" y="0"/>
                  </wp:wrapPolygon>
                </wp:wrapTight>
                <wp:docPr id="1686677143" name="Cuadro de texto 1"/>
                <wp:cNvGraphicFramePr/>
                <a:graphic xmlns:a="http://schemas.openxmlformats.org/drawingml/2006/main">
                  <a:graphicData uri="http://schemas.microsoft.com/office/word/2010/wordprocessingShape">
                    <wps:wsp>
                      <wps:cNvSpPr txBox="1"/>
                      <wps:spPr>
                        <a:xfrm>
                          <a:off x="0" y="0"/>
                          <a:ext cx="5128260" cy="635"/>
                        </a:xfrm>
                        <a:prstGeom prst="rect">
                          <a:avLst/>
                        </a:prstGeom>
                        <a:solidFill>
                          <a:prstClr val="white"/>
                        </a:solidFill>
                        <a:ln>
                          <a:noFill/>
                        </a:ln>
                      </wps:spPr>
                      <wps:txbx>
                        <w:txbxContent>
                          <w:p w14:paraId="30360C19" w14:textId="07FDBFAB" w:rsidR="000E25E8" w:rsidRPr="000E25E8" w:rsidRDefault="000E25E8" w:rsidP="000E25E8">
                            <w:pPr>
                              <w:pStyle w:val="Descripcin"/>
                              <w:rPr>
                                <w:noProof/>
                                <w:sz w:val="24"/>
                                <w:szCs w:val="24"/>
                              </w:rPr>
                            </w:pPr>
                            <w:bookmarkStart w:id="97" w:name="_Toc238639143"/>
                            <w:r w:rsidRPr="000E25E8">
                              <w:rPr>
                                <w:sz w:val="24"/>
                                <w:szCs w:val="24"/>
                              </w:rPr>
                              <w:t xml:space="preserve">Figura </w:t>
                            </w:r>
                            <w:r w:rsidRPr="000E25E8">
                              <w:rPr>
                                <w:sz w:val="24"/>
                                <w:szCs w:val="24"/>
                              </w:rPr>
                              <w:fldChar w:fldCharType="begin"/>
                            </w:r>
                            <w:r w:rsidRPr="000E25E8">
                              <w:rPr>
                                <w:sz w:val="24"/>
                                <w:szCs w:val="24"/>
                              </w:rPr>
                              <w:instrText xml:space="preserve"> SEQ Figura \* ARABIC </w:instrText>
                            </w:r>
                            <w:r w:rsidRPr="000E25E8">
                              <w:rPr>
                                <w:sz w:val="24"/>
                                <w:szCs w:val="24"/>
                              </w:rPr>
                              <w:fldChar w:fldCharType="separate"/>
                            </w:r>
                            <w:r w:rsidR="0052251E">
                              <w:rPr>
                                <w:noProof/>
                                <w:sz w:val="24"/>
                                <w:szCs w:val="24"/>
                              </w:rPr>
                              <w:t>16</w:t>
                            </w:r>
                            <w:r w:rsidRPr="000E25E8">
                              <w:rPr>
                                <w:sz w:val="24"/>
                                <w:szCs w:val="24"/>
                              </w:rPr>
                              <w:fldChar w:fldCharType="end"/>
                            </w:r>
                            <w:r w:rsidRPr="000E25E8">
                              <w:rPr>
                                <w:sz w:val="24"/>
                                <w:szCs w:val="24"/>
                              </w:rPr>
                              <w:t xml:space="preserve"> Consulta hipotética - Trazabilidad lógica</w:t>
                            </w:r>
                            <w:bookmarkEnd w:id="9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A41285C" id="_x0000_s1041" type="#_x0000_t202" style="position:absolute;left:0;text-align:left;margin-left:24.85pt;margin-top:209.95pt;width:403.8pt;height:.05pt;z-index:-251535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" stroked="f">
                <v:textbox style="mso-fit-shape-to-text:t" inset="0,0,0,0">
                  <w:txbxContent>
                    <w:p w14:paraId="30360C19" w14:textId="07FDBFAB" w:rsidR="000E25E8" w:rsidRPr="000E25E8" w:rsidRDefault="000E25E8" w:rsidP="000E25E8">
                      <w:pPr>
                        <w:pStyle w:val="Descripcin"/>
                        <w:rPr>
                          <w:noProof/>
                          <w:sz w:val="24"/>
                          <w:szCs w:val="24"/>
                        </w:rPr>
                      </w:pPr>
                      <w:bookmarkStart w:id="98" w:name="_Toc238639143"/>
                      <w:r w:rsidRPr="000E25E8">
                        <w:rPr>
                          <w:sz w:val="24"/>
                          <w:szCs w:val="24"/>
                        </w:rPr>
                        <w:t xml:space="preserve">Figura </w:t>
                      </w:r>
                      <w:r w:rsidRPr="000E25E8">
                        <w:rPr>
                          <w:sz w:val="24"/>
                          <w:szCs w:val="24"/>
                        </w:rPr>
                        <w:fldChar w:fldCharType="begin"/>
                      </w:r>
                      <w:r w:rsidRPr="000E25E8">
                        <w:rPr>
                          <w:sz w:val="24"/>
                          <w:szCs w:val="24"/>
                        </w:rPr>
                        <w:instrText xml:space="preserve"> SEQ Figura \* ARABIC </w:instrText>
                      </w:r>
                      <w:r w:rsidRPr="000E25E8">
                        <w:rPr>
                          <w:sz w:val="24"/>
                          <w:szCs w:val="24"/>
                        </w:rPr>
                        <w:fldChar w:fldCharType="separate"/>
                      </w:r>
                      <w:r w:rsidR="0052251E">
                        <w:rPr>
                          <w:noProof/>
                          <w:sz w:val="24"/>
                          <w:szCs w:val="24"/>
                        </w:rPr>
                        <w:t>16</w:t>
                      </w:r>
                      <w:r w:rsidRPr="000E25E8">
                        <w:rPr>
                          <w:sz w:val="24"/>
                          <w:szCs w:val="24"/>
                        </w:rPr>
                        <w:fldChar w:fldCharType="end"/>
                      </w:r>
                      <w:r w:rsidRPr="000E25E8">
                        <w:rPr>
                          <w:sz w:val="24"/>
                          <w:szCs w:val="24"/>
                        </w:rPr>
                        <w:t xml:space="preserve"> Consulta hipotética - Trazabilidad lógica</w:t>
                      </w:r>
                      <w:bookmarkEnd w:id="98"/>
                    </w:p>
                  </w:txbxContent>
                </v:textbox>
                <w10:wrap type="tight"/>
              </v:shape>
            </w:pict>
          </mc:Fallback>
        </mc:AlternateContent>
      </w:r>
      <w:r w:rsidR="00142360" w:rsidRPr="00142360">
        <w:rPr>
          <w:noProof/>
        </w:rPr>
        <w:drawing>
          <wp:anchor distT="0" distB="0" distL="114300" distR="114300" simplePos="0" relativeHeight="251708416" behindDoc="1" locked="0" layoutInCell="1" allowOverlap="1" wp14:anchorId="37087D4B" wp14:editId="551637BB">
            <wp:simplePos x="0" y="0"/>
            <wp:positionH relativeFrom="margin">
              <wp:posOffset>316120</wp:posOffset>
            </wp:positionH>
            <wp:positionV relativeFrom="paragraph">
              <wp:posOffset>292266</wp:posOffset>
            </wp:positionV>
            <wp:extent cx="5128260" cy="2317115"/>
            <wp:effectExtent l="0" t="0" r="0" b="6985"/>
            <wp:wrapTight wrapText="bothSides">
              <wp:wrapPolygon edited="0">
                <wp:start x="0" y="0"/>
                <wp:lineTo x="0" y="21488"/>
                <wp:lineTo x="21504" y="21488"/>
                <wp:lineTo x="21504" y="0"/>
                <wp:lineTo x="0" y="0"/>
              </wp:wrapPolygon>
            </wp:wrapTight>
            <wp:docPr id="5721452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145296"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128260" cy="2317115"/>
                    </a:xfrm>
                    <a:prstGeom prst="rect">
                      <a:avLst/>
                    </a:prstGeom>
                  </pic:spPr>
                </pic:pic>
              </a:graphicData>
            </a:graphic>
            <wp14:sizeRelH relativeFrom="margin">
              <wp14:pctWidth>0</wp14:pctWidth>
            </wp14:sizeRelH>
            <wp14:sizeRelV relativeFrom="margin">
              <wp14:pctHeight>0</wp14:pctHeight>
            </wp14:sizeRelV>
          </wp:anchor>
        </w:drawing>
      </w:r>
    </w:p>
    <w:p w14:paraId="1EA3EBE7" w14:textId="77777777" w:rsidR="00142360" w:rsidRDefault="00142360" w:rsidP="00891E56">
      <w:pPr>
        <w:pStyle w:val="Texto"/>
      </w:pPr>
    </w:p>
    <w:p w14:paraId="1BE925AD" w14:textId="77777777" w:rsidR="00142360" w:rsidRDefault="00142360" w:rsidP="00AB7489">
      <w:pPr>
        <w:pStyle w:val="Texto"/>
        <w:ind w:firstLine="0"/>
      </w:pPr>
    </w:p>
    <w:p w14:paraId="24A82E0F" w14:textId="3D467CF0" w:rsidR="00891E56" w:rsidRPr="00891E56" w:rsidRDefault="000E25E8" w:rsidP="006E11A1">
      <w:pPr>
        <w:pStyle w:val="Texto"/>
      </w:pPr>
      <w:r>
        <w:rPr>
          <w:noProof/>
        </w:rPr>
        <mc:AlternateContent>
          <mc:Choice Requires="wps">
            <w:drawing>
              <wp:anchor distT="0" distB="0" distL="114300" distR="114300" simplePos="0" relativeHeight="251783168" behindDoc="1" locked="0" layoutInCell="1" allowOverlap="1" wp14:anchorId="5433CCFE" wp14:editId="7E858972">
                <wp:simplePos x="0" y="0"/>
                <wp:positionH relativeFrom="column">
                  <wp:posOffset>-1905</wp:posOffset>
                </wp:positionH>
                <wp:positionV relativeFrom="paragraph">
                  <wp:posOffset>2642870</wp:posOffset>
                </wp:positionV>
                <wp:extent cx="5755640" cy="635"/>
                <wp:effectExtent l="0" t="0" r="0" b="0"/>
                <wp:wrapTight wrapText="bothSides">
                  <wp:wrapPolygon edited="0">
                    <wp:start x="0" y="0"/>
                    <wp:lineTo x="0" y="21600"/>
                    <wp:lineTo x="21600" y="21600"/>
                    <wp:lineTo x="21600" y="0"/>
                  </wp:wrapPolygon>
                </wp:wrapTight>
                <wp:docPr id="682118434" name="Cuadro de texto 1"/>
                <wp:cNvGraphicFramePr/>
                <a:graphic xmlns:a="http://schemas.openxmlformats.org/drawingml/2006/main">
                  <a:graphicData uri="http://schemas.microsoft.com/office/word/2010/wordprocessingShape">
                    <wps:wsp>
                      <wps:cNvSpPr txBox="1"/>
                      <wps:spPr>
                        <a:xfrm>
                          <a:off x="0" y="0"/>
                          <a:ext cx="5755640" cy="635"/>
                        </a:xfrm>
                        <a:prstGeom prst="rect">
                          <a:avLst/>
                        </a:prstGeom>
                        <a:solidFill>
                          <a:prstClr val="white"/>
                        </a:solidFill>
                        <a:ln>
                          <a:noFill/>
                        </a:ln>
                      </wps:spPr>
                      <wps:txbx>
                        <w:txbxContent>
                          <w:p w14:paraId="0ABAD9E9" w14:textId="667CF5BF" w:rsidR="000E25E8" w:rsidRPr="000E25E8" w:rsidRDefault="000E25E8" w:rsidP="000E25E8">
                            <w:pPr>
                              <w:pStyle w:val="Descripcin"/>
                              <w:rPr>
                                <w:noProof/>
                                <w:sz w:val="24"/>
                                <w:szCs w:val="24"/>
                              </w:rPr>
                            </w:pPr>
                            <w:bookmarkStart w:id="99" w:name="_Toc238639144"/>
                            <w:r w:rsidRPr="000E25E8">
                              <w:rPr>
                                <w:sz w:val="24"/>
                                <w:szCs w:val="24"/>
                              </w:rPr>
                              <w:t xml:space="preserve">Figura </w:t>
                            </w:r>
                            <w:r w:rsidRPr="000E25E8">
                              <w:rPr>
                                <w:sz w:val="24"/>
                                <w:szCs w:val="24"/>
                              </w:rPr>
                              <w:fldChar w:fldCharType="begin"/>
                            </w:r>
                            <w:r w:rsidRPr="000E25E8">
                              <w:rPr>
                                <w:sz w:val="24"/>
                                <w:szCs w:val="24"/>
                              </w:rPr>
                              <w:instrText xml:space="preserve"> SEQ Figura \* ARABIC </w:instrText>
                            </w:r>
                            <w:r w:rsidRPr="000E25E8">
                              <w:rPr>
                                <w:sz w:val="24"/>
                                <w:szCs w:val="24"/>
                              </w:rPr>
                              <w:fldChar w:fldCharType="separate"/>
                            </w:r>
                            <w:r w:rsidR="0052251E">
                              <w:rPr>
                                <w:noProof/>
                                <w:sz w:val="24"/>
                                <w:szCs w:val="24"/>
                              </w:rPr>
                              <w:t>17</w:t>
                            </w:r>
                            <w:r w:rsidRPr="000E25E8">
                              <w:rPr>
                                <w:sz w:val="24"/>
                                <w:szCs w:val="24"/>
                              </w:rPr>
                              <w:fldChar w:fldCharType="end"/>
                            </w:r>
                            <w:r w:rsidRPr="000E25E8">
                              <w:rPr>
                                <w:sz w:val="24"/>
                                <w:szCs w:val="24"/>
                              </w:rPr>
                              <w:t xml:space="preserve"> Consulta hipotética - Resolución</w:t>
                            </w:r>
                            <w:bookmarkEnd w:id="9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433CCFE" id="_x0000_s1042" type="#_x0000_t202" style="position:absolute;left:0;text-align:left;margin-left:-.15pt;margin-top:208.1pt;width:453.2pt;height:.05pt;z-index:-251533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" stroked="f">
                <v:textbox style="mso-fit-shape-to-text:t" inset="0,0,0,0">
                  <w:txbxContent>
                    <w:p w14:paraId="0ABAD9E9" w14:textId="667CF5BF" w:rsidR="000E25E8" w:rsidRPr="000E25E8" w:rsidRDefault="000E25E8" w:rsidP="000E25E8">
                      <w:pPr>
                        <w:pStyle w:val="Descripcin"/>
                        <w:rPr>
                          <w:noProof/>
                          <w:sz w:val="24"/>
                          <w:szCs w:val="24"/>
                        </w:rPr>
                      </w:pPr>
                      <w:bookmarkStart w:id="100" w:name="_Toc238639144"/>
                      <w:r w:rsidRPr="000E25E8">
                        <w:rPr>
                          <w:sz w:val="24"/>
                          <w:szCs w:val="24"/>
                        </w:rPr>
                        <w:t xml:space="preserve">Figura </w:t>
                      </w:r>
                      <w:r w:rsidRPr="000E25E8">
                        <w:rPr>
                          <w:sz w:val="24"/>
                          <w:szCs w:val="24"/>
                        </w:rPr>
                        <w:fldChar w:fldCharType="begin"/>
                      </w:r>
                      <w:r w:rsidRPr="000E25E8">
                        <w:rPr>
                          <w:sz w:val="24"/>
                          <w:szCs w:val="24"/>
                        </w:rPr>
                        <w:instrText xml:space="preserve"> SEQ Figura \* ARABIC </w:instrText>
                      </w:r>
                      <w:r w:rsidRPr="000E25E8">
                        <w:rPr>
                          <w:sz w:val="24"/>
                          <w:szCs w:val="24"/>
                        </w:rPr>
                        <w:fldChar w:fldCharType="separate"/>
                      </w:r>
                      <w:r w:rsidR="0052251E">
                        <w:rPr>
                          <w:noProof/>
                          <w:sz w:val="24"/>
                          <w:szCs w:val="24"/>
                        </w:rPr>
                        <w:t>17</w:t>
                      </w:r>
                      <w:r w:rsidRPr="000E25E8">
                        <w:rPr>
                          <w:sz w:val="24"/>
                          <w:szCs w:val="24"/>
                        </w:rPr>
                        <w:fldChar w:fldCharType="end"/>
                      </w:r>
                      <w:r w:rsidRPr="000E25E8">
                        <w:rPr>
                          <w:sz w:val="24"/>
                          <w:szCs w:val="24"/>
                        </w:rPr>
                        <w:t xml:space="preserve"> Consulta hipotética - Resolución</w:t>
                      </w:r>
                      <w:bookmarkEnd w:id="100"/>
                    </w:p>
                  </w:txbxContent>
                </v:textbox>
                <w10:wrap type="tight"/>
              </v:shape>
            </w:pict>
          </mc:Fallback>
        </mc:AlternateContent>
      </w:r>
      <w:r w:rsidR="006E11A1" w:rsidRPr="00142360">
        <w:rPr>
          <w:noProof/>
        </w:rPr>
        <w:drawing>
          <wp:anchor distT="0" distB="0" distL="114300" distR="114300" simplePos="0" relativeHeight="251709440" behindDoc="1" locked="0" layoutInCell="1" allowOverlap="1" wp14:anchorId="53897EB0" wp14:editId="3B85A435">
            <wp:simplePos x="0" y="0"/>
            <wp:positionH relativeFrom="margin">
              <wp:posOffset>-1933</wp:posOffset>
            </wp:positionH>
            <wp:positionV relativeFrom="paragraph">
              <wp:posOffset>607</wp:posOffset>
            </wp:positionV>
            <wp:extent cx="5755640" cy="2585720"/>
            <wp:effectExtent l="0" t="0" r="0" b="5080"/>
            <wp:wrapTight wrapText="bothSides">
              <wp:wrapPolygon edited="0">
                <wp:start x="0" y="0"/>
                <wp:lineTo x="0" y="21483"/>
                <wp:lineTo x="21519" y="21483"/>
                <wp:lineTo x="21519" y="0"/>
                <wp:lineTo x="0" y="0"/>
              </wp:wrapPolygon>
            </wp:wrapTight>
            <wp:docPr id="17797751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775109"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55640" cy="2585720"/>
                    </a:xfrm>
                    <a:prstGeom prst="rect">
                      <a:avLst/>
                    </a:prstGeom>
                  </pic:spPr>
                </pic:pic>
              </a:graphicData>
            </a:graphic>
          </wp:anchor>
        </w:drawing>
      </w:r>
    </w:p>
    <w:p w14:paraId="549E583D" w14:textId="77777777" w:rsidR="00891E56" w:rsidRDefault="00891E56" w:rsidP="00891E56">
      <w:pPr>
        <w:pStyle w:val="Texto"/>
      </w:pPr>
      <w:r w:rsidRPr="00891E56">
        <w:t xml:space="preserve">Por último, es posible plantear una </w:t>
      </w:r>
      <w:r w:rsidRPr="00891E56">
        <w:rPr>
          <w:b/>
          <w:bCs/>
        </w:rPr>
        <w:t>consulta inversa</w:t>
      </w:r>
      <w:r w:rsidRPr="00891E56">
        <w:t>, preguntando qué pacientes comparten un determinado atributo. Esto permite, por ejemplo, agrupar a todos los pacientes que presentan una misma condición.</w:t>
      </w:r>
    </w:p>
    <w:p w14:paraId="24475DC3" w14:textId="04ABEC4E" w:rsidR="00891E56" w:rsidRPr="00891E56" w:rsidRDefault="000E25E8" w:rsidP="00E64311">
      <w:pPr>
        <w:pStyle w:val="Texto"/>
      </w:pPr>
      <w:r>
        <w:rPr>
          <w:noProof/>
        </w:rPr>
        <w:lastRenderedPageBreak/>
        <mc:AlternateContent>
          <mc:Choice Requires="wps">
            <w:drawing>
              <wp:anchor distT="0" distB="0" distL="114300" distR="114300" simplePos="0" relativeHeight="251785216" behindDoc="1" locked="0" layoutInCell="1" allowOverlap="1" wp14:anchorId="529531A5" wp14:editId="17683156">
                <wp:simplePos x="0" y="0"/>
                <wp:positionH relativeFrom="column">
                  <wp:posOffset>-1905</wp:posOffset>
                </wp:positionH>
                <wp:positionV relativeFrom="paragraph">
                  <wp:posOffset>2903855</wp:posOffset>
                </wp:positionV>
                <wp:extent cx="5755640" cy="635"/>
                <wp:effectExtent l="0" t="0" r="0" b="0"/>
                <wp:wrapTight wrapText="bothSides">
                  <wp:wrapPolygon edited="0">
                    <wp:start x="0" y="0"/>
                    <wp:lineTo x="0" y="21600"/>
                    <wp:lineTo x="21600" y="21600"/>
                    <wp:lineTo x="21600" y="0"/>
                  </wp:wrapPolygon>
                </wp:wrapTight>
                <wp:docPr id="548719025" name="Cuadro de texto 1"/>
                <wp:cNvGraphicFramePr/>
                <a:graphic xmlns:a="http://schemas.openxmlformats.org/drawingml/2006/main">
                  <a:graphicData uri="http://schemas.microsoft.com/office/word/2010/wordprocessingShape">
                    <wps:wsp>
                      <wps:cNvSpPr txBox="1"/>
                      <wps:spPr>
                        <a:xfrm>
                          <a:off x="0" y="0"/>
                          <a:ext cx="5755640" cy="635"/>
                        </a:xfrm>
                        <a:prstGeom prst="rect">
                          <a:avLst/>
                        </a:prstGeom>
                        <a:solidFill>
                          <a:prstClr val="white"/>
                        </a:solidFill>
                        <a:ln>
                          <a:noFill/>
                        </a:ln>
                      </wps:spPr>
                      <wps:txbx>
                        <w:txbxContent>
                          <w:p w14:paraId="0DBC1CDC" w14:textId="00F955B9" w:rsidR="000E25E8" w:rsidRPr="000E25E8" w:rsidRDefault="000E25E8" w:rsidP="000E25E8">
                            <w:pPr>
                              <w:pStyle w:val="Descripcin"/>
                              <w:rPr>
                                <w:noProof/>
                                <w:sz w:val="24"/>
                                <w:szCs w:val="24"/>
                              </w:rPr>
                            </w:pPr>
                            <w:bookmarkStart w:id="101" w:name="_Toc238639145"/>
                            <w:r w:rsidRPr="000E25E8">
                              <w:rPr>
                                <w:sz w:val="24"/>
                                <w:szCs w:val="24"/>
                              </w:rPr>
                              <w:t xml:space="preserve">Figura </w:t>
                            </w:r>
                            <w:r w:rsidRPr="000E25E8">
                              <w:rPr>
                                <w:sz w:val="24"/>
                                <w:szCs w:val="24"/>
                              </w:rPr>
                              <w:fldChar w:fldCharType="begin"/>
                            </w:r>
                            <w:r w:rsidRPr="000E25E8">
                              <w:rPr>
                                <w:sz w:val="24"/>
                                <w:szCs w:val="24"/>
                              </w:rPr>
                              <w:instrText xml:space="preserve"> SEQ Figura \* ARABIC </w:instrText>
                            </w:r>
                            <w:r w:rsidRPr="000E25E8">
                              <w:rPr>
                                <w:sz w:val="24"/>
                                <w:szCs w:val="24"/>
                              </w:rPr>
                              <w:fldChar w:fldCharType="separate"/>
                            </w:r>
                            <w:r w:rsidR="0052251E">
                              <w:rPr>
                                <w:noProof/>
                                <w:sz w:val="24"/>
                                <w:szCs w:val="24"/>
                              </w:rPr>
                              <w:t>18</w:t>
                            </w:r>
                            <w:r w:rsidRPr="000E25E8">
                              <w:rPr>
                                <w:sz w:val="24"/>
                                <w:szCs w:val="24"/>
                              </w:rPr>
                              <w:fldChar w:fldCharType="end"/>
                            </w:r>
                            <w:r w:rsidRPr="000E25E8">
                              <w:rPr>
                                <w:sz w:val="24"/>
                                <w:szCs w:val="24"/>
                              </w:rPr>
                              <w:t xml:space="preserve"> Consulta inversa</w:t>
                            </w:r>
                            <w:bookmarkEnd w:id="10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9531A5" id="_x0000_s1043" type="#_x0000_t202" style="position:absolute;left:0;text-align:left;margin-left:-.15pt;margin-top:228.65pt;width:453.2pt;height:.05pt;z-index:-251531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" stroked="f">
                <v:textbox style="mso-fit-shape-to-text:t" inset="0,0,0,0">
                  <w:txbxContent>
                    <w:p w14:paraId="0DBC1CDC" w14:textId="00F955B9" w:rsidR="000E25E8" w:rsidRPr="000E25E8" w:rsidRDefault="000E25E8" w:rsidP="000E25E8">
                      <w:pPr>
                        <w:pStyle w:val="Descripcin"/>
                        <w:rPr>
                          <w:noProof/>
                          <w:sz w:val="24"/>
                          <w:szCs w:val="24"/>
                        </w:rPr>
                      </w:pPr>
                      <w:bookmarkStart w:id="102" w:name="_Toc238639145"/>
                      <w:r w:rsidRPr="000E25E8">
                        <w:rPr>
                          <w:sz w:val="24"/>
                          <w:szCs w:val="24"/>
                        </w:rPr>
                        <w:t xml:space="preserve">Figura </w:t>
                      </w:r>
                      <w:r w:rsidRPr="000E25E8">
                        <w:rPr>
                          <w:sz w:val="24"/>
                          <w:szCs w:val="24"/>
                        </w:rPr>
                        <w:fldChar w:fldCharType="begin"/>
                      </w:r>
                      <w:r w:rsidRPr="000E25E8">
                        <w:rPr>
                          <w:sz w:val="24"/>
                          <w:szCs w:val="24"/>
                        </w:rPr>
                        <w:instrText xml:space="preserve"> SEQ Figura \* ARABIC </w:instrText>
                      </w:r>
                      <w:r w:rsidRPr="000E25E8">
                        <w:rPr>
                          <w:sz w:val="24"/>
                          <w:szCs w:val="24"/>
                        </w:rPr>
                        <w:fldChar w:fldCharType="separate"/>
                      </w:r>
                      <w:r w:rsidR="0052251E">
                        <w:rPr>
                          <w:noProof/>
                          <w:sz w:val="24"/>
                          <w:szCs w:val="24"/>
                        </w:rPr>
                        <w:t>18</w:t>
                      </w:r>
                      <w:r w:rsidRPr="000E25E8">
                        <w:rPr>
                          <w:sz w:val="24"/>
                          <w:szCs w:val="24"/>
                        </w:rPr>
                        <w:fldChar w:fldCharType="end"/>
                      </w:r>
                      <w:r w:rsidRPr="000E25E8">
                        <w:rPr>
                          <w:sz w:val="24"/>
                          <w:szCs w:val="24"/>
                        </w:rPr>
                        <w:t xml:space="preserve"> Consulta inversa</w:t>
                      </w:r>
                      <w:bookmarkEnd w:id="102"/>
                    </w:p>
                  </w:txbxContent>
                </v:textbox>
                <w10:wrap type="tight"/>
              </v:shape>
            </w:pict>
          </mc:Fallback>
        </mc:AlternateContent>
      </w:r>
      <w:r w:rsidR="00E64311" w:rsidRPr="00E64311">
        <w:rPr>
          <w:noProof/>
        </w:rPr>
        <w:drawing>
          <wp:anchor distT="0" distB="0" distL="114300" distR="114300" simplePos="0" relativeHeight="251714560" behindDoc="1" locked="0" layoutInCell="1" allowOverlap="1" wp14:anchorId="4169F8FA" wp14:editId="4E8A17FF">
            <wp:simplePos x="0" y="0"/>
            <wp:positionH relativeFrom="margin">
              <wp:posOffset>-1933</wp:posOffset>
            </wp:positionH>
            <wp:positionV relativeFrom="paragraph">
              <wp:posOffset>244558</wp:posOffset>
            </wp:positionV>
            <wp:extent cx="5755640" cy="2602230"/>
            <wp:effectExtent l="0" t="0" r="0" b="7620"/>
            <wp:wrapTight wrapText="bothSides">
              <wp:wrapPolygon edited="0">
                <wp:start x="0" y="0"/>
                <wp:lineTo x="0" y="21505"/>
                <wp:lineTo x="21519" y="21505"/>
                <wp:lineTo x="21519" y="0"/>
                <wp:lineTo x="0" y="0"/>
              </wp:wrapPolygon>
            </wp:wrapTight>
            <wp:docPr id="16986198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619820"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55640" cy="2602230"/>
                    </a:xfrm>
                    <a:prstGeom prst="rect">
                      <a:avLst/>
                    </a:prstGeom>
                  </pic:spPr>
                </pic:pic>
              </a:graphicData>
            </a:graphic>
          </wp:anchor>
        </w:drawing>
      </w:r>
    </w:p>
    <w:p w14:paraId="35624BAA" w14:textId="77777777" w:rsidR="00891E56" w:rsidRPr="00891E56" w:rsidRDefault="00891E56" w:rsidP="00891E56">
      <w:pPr>
        <w:pStyle w:val="Texto"/>
      </w:pPr>
      <w:r w:rsidRPr="00891E56">
        <w:t>A modo de resumen, mediante la aplicación se ha conseguido:</w:t>
      </w:r>
    </w:p>
    <w:p w14:paraId="16FD857D" w14:textId="77777777" w:rsidR="00891E56" w:rsidRPr="00891E56" w:rsidRDefault="00891E56">
      <w:pPr>
        <w:pStyle w:val="Texto"/>
        <w:numPr>
          <w:ilvl w:val="0"/>
          <w:numId w:val="20"/>
        </w:numPr>
      </w:pPr>
      <w:r w:rsidRPr="00891E56">
        <w:rPr>
          <w:b/>
          <w:bCs/>
        </w:rPr>
        <w:t>Extraer conocimiento</w:t>
      </w:r>
      <w:r w:rsidRPr="00891E56">
        <w:t xml:space="preserve"> clínico estructurado </w:t>
      </w:r>
      <w:r w:rsidRPr="00891E56">
        <w:rPr>
          <w:b/>
          <w:bCs/>
        </w:rPr>
        <w:t>a partir de texto y representarlo formalmente</w:t>
      </w:r>
      <w:r w:rsidRPr="00891E56">
        <w:t>.</w:t>
      </w:r>
    </w:p>
    <w:p w14:paraId="16F6BFE4" w14:textId="77777777" w:rsidR="00891E56" w:rsidRPr="00891E56" w:rsidRDefault="00891E56">
      <w:pPr>
        <w:pStyle w:val="Texto"/>
        <w:numPr>
          <w:ilvl w:val="0"/>
          <w:numId w:val="20"/>
        </w:numPr>
      </w:pPr>
      <w:r w:rsidRPr="00891E56">
        <w:rPr>
          <w:b/>
          <w:bCs/>
        </w:rPr>
        <w:t>Razonar de forma determinista sobre ese conocimiento</w:t>
      </w:r>
      <w:r w:rsidRPr="00891E56">
        <w:t>, con una traza lógica verificable y sin alucinación.</w:t>
      </w:r>
    </w:p>
    <w:p w14:paraId="132C3924" w14:textId="77777777" w:rsidR="00891E56" w:rsidRPr="00891E56" w:rsidRDefault="00891E56">
      <w:pPr>
        <w:pStyle w:val="Texto"/>
        <w:numPr>
          <w:ilvl w:val="0"/>
          <w:numId w:val="20"/>
        </w:numPr>
      </w:pPr>
      <w:r w:rsidRPr="00891E56">
        <w:rPr>
          <w:b/>
          <w:bCs/>
        </w:rPr>
        <w:t>Recuperar mediante el grafo</w:t>
      </w:r>
      <w:r w:rsidRPr="00891E56">
        <w:t xml:space="preserve"> los riesgos y consecuencias asociados a una condición.</w:t>
      </w:r>
    </w:p>
    <w:p w14:paraId="2298CD1B" w14:textId="77777777" w:rsidR="00891E56" w:rsidRPr="00891E56" w:rsidRDefault="00891E56">
      <w:pPr>
        <w:pStyle w:val="Texto"/>
        <w:numPr>
          <w:ilvl w:val="0"/>
          <w:numId w:val="20"/>
        </w:numPr>
      </w:pPr>
      <w:r w:rsidRPr="00891E56">
        <w:rPr>
          <w:b/>
          <w:bCs/>
        </w:rPr>
        <w:t>Presentar todo el proceso de forma transparente e interactiva</w:t>
      </w:r>
      <w:r w:rsidRPr="00891E56">
        <w:t>, diferenciando en cada respuesta la parte deducida por el motor de la parte redactada por el modelo de lenguaje.</w:t>
      </w:r>
    </w:p>
    <w:p w14:paraId="39144ED1" w14:textId="77777777" w:rsidR="00CE6833" w:rsidRPr="00FD1C6C" w:rsidRDefault="00CE6833" w:rsidP="007C65D9">
      <w:pPr>
        <w:pStyle w:val="Texto"/>
      </w:pPr>
    </w:p>
    <w:p w14:paraId="0A6F5EBF" w14:textId="77777777" w:rsidR="00CE6833" w:rsidRPr="00FD1C6C" w:rsidRDefault="00CE6833" w:rsidP="007C65D9">
      <w:pPr>
        <w:pStyle w:val="Texto"/>
      </w:pPr>
    </w:p>
    <w:p w14:paraId="299D8C27" w14:textId="77777777" w:rsidR="00CE6833" w:rsidRPr="00FD1C6C" w:rsidRDefault="00CE6833" w:rsidP="007C65D9">
      <w:pPr>
        <w:pStyle w:val="Texto"/>
      </w:pPr>
    </w:p>
    <w:p w14:paraId="27B77B62" w14:textId="77777777" w:rsidR="00CE6833" w:rsidRPr="00FD1C6C" w:rsidRDefault="00CE6833" w:rsidP="007C65D9">
      <w:pPr>
        <w:pStyle w:val="Texto"/>
      </w:pPr>
    </w:p>
    <w:p w14:paraId="731CA6B0" w14:textId="77777777" w:rsidR="00CE6833" w:rsidRDefault="00CE6833" w:rsidP="007C65D9">
      <w:pPr>
        <w:pStyle w:val="Texto"/>
      </w:pPr>
    </w:p>
    <w:p w14:paraId="688B1E53" w14:textId="77777777" w:rsidR="008E6F70" w:rsidRDefault="008E6F70" w:rsidP="007C65D9">
      <w:pPr>
        <w:pStyle w:val="Texto"/>
      </w:pPr>
    </w:p>
    <w:p w14:paraId="36AC0C66" w14:textId="77777777" w:rsidR="008E6F70" w:rsidRDefault="008E6F70" w:rsidP="007C65D9">
      <w:pPr>
        <w:pStyle w:val="Texto"/>
      </w:pPr>
    </w:p>
    <w:p w14:paraId="047F4A3C" w14:textId="77777777" w:rsidR="008E6F70" w:rsidRDefault="008E6F70" w:rsidP="007C65D9">
      <w:pPr>
        <w:pStyle w:val="Texto"/>
      </w:pPr>
    </w:p>
    <w:p w14:paraId="601CD541" w14:textId="77777777" w:rsidR="008E6F70" w:rsidRDefault="008E6F70" w:rsidP="007C65D9">
      <w:pPr>
        <w:pStyle w:val="Texto"/>
      </w:pPr>
    </w:p>
    <w:p w14:paraId="7A7FBACE" w14:textId="77777777" w:rsidR="008E6F70" w:rsidRDefault="008E6F70" w:rsidP="007C65D9">
      <w:pPr>
        <w:pStyle w:val="Texto"/>
      </w:pPr>
    </w:p>
    <w:p w14:paraId="3B96F6B2" w14:textId="77777777" w:rsidR="008E6F70" w:rsidRDefault="008E6F70" w:rsidP="007C65D9">
      <w:pPr>
        <w:pStyle w:val="Texto"/>
      </w:pPr>
    </w:p>
    <w:p w14:paraId="19DEC492" w14:textId="77777777" w:rsidR="008E6F70" w:rsidRDefault="008E6F70" w:rsidP="007C65D9">
      <w:pPr>
        <w:pStyle w:val="Texto"/>
      </w:pPr>
    </w:p>
    <w:p w14:paraId="1AB1A839" w14:textId="77777777" w:rsidR="008E6F70" w:rsidRDefault="008E6F70" w:rsidP="007C65D9">
      <w:pPr>
        <w:pStyle w:val="Texto"/>
      </w:pPr>
    </w:p>
    <w:p w14:paraId="12334BD7" w14:textId="77777777" w:rsidR="008E6F70" w:rsidRDefault="008E6F70" w:rsidP="007C65D9">
      <w:pPr>
        <w:pStyle w:val="Texto"/>
      </w:pPr>
    </w:p>
    <w:p w14:paraId="17A61306" w14:textId="77777777" w:rsidR="008E6F70" w:rsidRDefault="008E6F70" w:rsidP="007C65D9">
      <w:pPr>
        <w:pStyle w:val="Texto"/>
      </w:pPr>
    </w:p>
    <w:p w14:paraId="518B586C" w14:textId="77777777" w:rsidR="008E6F70" w:rsidRDefault="008E6F70" w:rsidP="007C65D9">
      <w:pPr>
        <w:pStyle w:val="Texto"/>
      </w:pPr>
    </w:p>
    <w:p w14:paraId="536BBAE6" w14:textId="77777777" w:rsidR="008E6F70" w:rsidRDefault="008E6F70" w:rsidP="007C65D9">
      <w:pPr>
        <w:pStyle w:val="Texto"/>
      </w:pPr>
    </w:p>
    <w:p w14:paraId="51DFCCD7" w14:textId="77777777" w:rsidR="008E6F70" w:rsidRDefault="008E6F70" w:rsidP="007C65D9">
      <w:pPr>
        <w:pStyle w:val="Texto"/>
      </w:pPr>
    </w:p>
    <w:p w14:paraId="6512846C" w14:textId="77777777" w:rsidR="008E6F70" w:rsidRDefault="008E6F70" w:rsidP="007C65D9">
      <w:pPr>
        <w:pStyle w:val="Texto"/>
      </w:pPr>
    </w:p>
    <w:p w14:paraId="4C81536E" w14:textId="77777777" w:rsidR="008E6F70" w:rsidRDefault="008E6F70" w:rsidP="007C65D9">
      <w:pPr>
        <w:pStyle w:val="Texto"/>
      </w:pPr>
    </w:p>
    <w:p w14:paraId="4693698B" w14:textId="77777777" w:rsidR="008E6F70" w:rsidRDefault="008E6F70" w:rsidP="007C65D9">
      <w:pPr>
        <w:pStyle w:val="Texto"/>
      </w:pPr>
    </w:p>
    <w:p w14:paraId="0C01D531" w14:textId="77777777" w:rsidR="008E6F70" w:rsidRDefault="008E6F70" w:rsidP="007C65D9">
      <w:pPr>
        <w:pStyle w:val="Texto"/>
      </w:pPr>
    </w:p>
    <w:p w14:paraId="2002D6D3" w14:textId="77777777" w:rsidR="008E6F70" w:rsidRDefault="008E6F70" w:rsidP="007C65D9">
      <w:pPr>
        <w:pStyle w:val="Texto"/>
      </w:pPr>
    </w:p>
    <w:p w14:paraId="77805AC1" w14:textId="77777777" w:rsidR="008E6F70" w:rsidRDefault="008E6F70" w:rsidP="007C65D9">
      <w:pPr>
        <w:pStyle w:val="Texto"/>
      </w:pPr>
    </w:p>
    <w:p w14:paraId="6CFC2D89" w14:textId="77777777" w:rsidR="008E6F70" w:rsidRDefault="008E6F70" w:rsidP="007C65D9">
      <w:pPr>
        <w:pStyle w:val="Texto"/>
      </w:pPr>
    </w:p>
    <w:p w14:paraId="3F528848" w14:textId="77777777" w:rsidR="008E6F70" w:rsidRDefault="008E6F70" w:rsidP="007C65D9">
      <w:pPr>
        <w:pStyle w:val="Texto"/>
      </w:pPr>
    </w:p>
    <w:p w14:paraId="1155BCA7" w14:textId="77777777" w:rsidR="008E6F70" w:rsidRDefault="008E6F70" w:rsidP="007C65D9">
      <w:pPr>
        <w:pStyle w:val="Texto"/>
      </w:pPr>
    </w:p>
    <w:p w14:paraId="3BD8FE20" w14:textId="77777777" w:rsidR="008E6F70" w:rsidRDefault="008E6F70" w:rsidP="007C65D9">
      <w:pPr>
        <w:pStyle w:val="Texto"/>
      </w:pPr>
    </w:p>
    <w:p w14:paraId="40A63484" w14:textId="77777777" w:rsidR="008E6F70" w:rsidRDefault="008E6F70" w:rsidP="007C65D9">
      <w:pPr>
        <w:pStyle w:val="Texto"/>
      </w:pPr>
    </w:p>
    <w:p w14:paraId="11896604" w14:textId="77777777" w:rsidR="008E6F70" w:rsidRDefault="008E6F70" w:rsidP="007C65D9">
      <w:pPr>
        <w:pStyle w:val="Texto"/>
      </w:pPr>
    </w:p>
    <w:p w14:paraId="3784CDBF" w14:textId="77777777" w:rsidR="008E6F70" w:rsidRDefault="008E6F70" w:rsidP="007C65D9">
      <w:pPr>
        <w:pStyle w:val="Texto"/>
      </w:pPr>
    </w:p>
    <w:p w14:paraId="34CEE2DC" w14:textId="77777777" w:rsidR="008E6F70" w:rsidRDefault="008E6F70" w:rsidP="007C65D9">
      <w:pPr>
        <w:pStyle w:val="Texto"/>
      </w:pPr>
    </w:p>
    <w:p w14:paraId="156F93EF" w14:textId="77777777" w:rsidR="008E6F70" w:rsidRDefault="008E6F70" w:rsidP="007C65D9">
      <w:pPr>
        <w:pStyle w:val="Texto"/>
      </w:pPr>
    </w:p>
    <w:p w14:paraId="11BF2BA5" w14:textId="77777777" w:rsidR="008E6F70" w:rsidRDefault="008E6F70" w:rsidP="007C65D9">
      <w:pPr>
        <w:pStyle w:val="Texto"/>
      </w:pPr>
    </w:p>
    <w:p w14:paraId="2FC9135E" w14:textId="77777777" w:rsidR="008E6F70" w:rsidRDefault="008E6F70" w:rsidP="007C65D9">
      <w:pPr>
        <w:pStyle w:val="Texto"/>
      </w:pPr>
    </w:p>
    <w:p w14:paraId="170F0896" w14:textId="77777777" w:rsidR="008E6F70" w:rsidRDefault="008E6F70" w:rsidP="007C65D9">
      <w:pPr>
        <w:pStyle w:val="Texto"/>
      </w:pPr>
    </w:p>
    <w:p w14:paraId="5DF1BF05" w14:textId="77777777" w:rsidR="008E6F70" w:rsidRDefault="008E6F70" w:rsidP="007C65D9">
      <w:pPr>
        <w:pStyle w:val="Texto"/>
      </w:pPr>
    </w:p>
    <w:p w14:paraId="333C7815" w14:textId="77777777" w:rsidR="008E6F70" w:rsidRDefault="008E6F70" w:rsidP="007C65D9">
      <w:pPr>
        <w:pStyle w:val="Texto"/>
      </w:pPr>
    </w:p>
    <w:p w14:paraId="34178815" w14:textId="77777777" w:rsidR="008E6F70" w:rsidRDefault="008E6F70" w:rsidP="007C65D9">
      <w:pPr>
        <w:pStyle w:val="Texto"/>
      </w:pPr>
    </w:p>
    <w:p w14:paraId="04F0EE9D" w14:textId="77777777" w:rsidR="00F96831" w:rsidRDefault="00F96831" w:rsidP="006C0DF7">
      <w:pPr>
        <w:rPr>
          <w:lang w:val="es-ES"/>
        </w:rPr>
      </w:pPr>
    </w:p>
    <w:p w14:paraId="7DC2F2D2" w14:textId="77777777" w:rsidR="004948FA" w:rsidRDefault="004948FA" w:rsidP="006C0DF7">
      <w:pPr>
        <w:rPr>
          <w:lang w:val="es-ES"/>
        </w:rPr>
      </w:pPr>
    </w:p>
    <w:p w14:paraId="4DB1836F" w14:textId="77777777" w:rsidR="004948FA" w:rsidRPr="00FD1C6C" w:rsidRDefault="004948FA" w:rsidP="006C0DF7">
      <w:pPr>
        <w:rPr>
          <w:lang w:val="es-ES"/>
        </w:rPr>
      </w:pPr>
    </w:p>
    <w:p w14:paraId="3219D7CE" w14:textId="77777777" w:rsidR="00F10805" w:rsidRPr="00FD1C6C" w:rsidRDefault="00F10805" w:rsidP="006C0DF7">
      <w:pPr>
        <w:pStyle w:val="CaptuloNmero"/>
        <w:rPr>
          <w:lang w:val="es-ES"/>
        </w:rPr>
      </w:pPr>
    </w:p>
    <w:p w14:paraId="322E9F72" w14:textId="1BD0767C" w:rsidR="00F10805" w:rsidRPr="007E586E" w:rsidRDefault="00455F05" w:rsidP="00455F05">
      <w:pPr>
        <w:pStyle w:val="Captulo"/>
        <w:rPr>
          <w:lang w:val="es-ES"/>
        </w:rPr>
      </w:pPr>
      <w:bookmarkStart w:id="103" w:name="_Toc238541417"/>
      <w:r w:rsidRPr="007E586E">
        <w:rPr>
          <w:lang w:val="es-ES"/>
        </w:rPr>
        <w:t>Validación y pruebas</w:t>
      </w:r>
      <w:bookmarkEnd w:id="103"/>
    </w:p>
    <w:p w14:paraId="45778E32" w14:textId="77777777" w:rsidR="00F10805" w:rsidRPr="007E586E" w:rsidRDefault="00F10805" w:rsidP="006C0DF7">
      <w:pPr>
        <w:rPr>
          <w:lang w:val="es-ES"/>
        </w:rPr>
      </w:pPr>
    </w:p>
    <w:p w14:paraId="0C25B5BD" w14:textId="77777777" w:rsidR="007E586E" w:rsidRPr="007E586E" w:rsidRDefault="007E586E" w:rsidP="006C0DF7">
      <w:pPr>
        <w:rPr>
          <w:lang w:val="es-ES"/>
        </w:rPr>
      </w:pPr>
    </w:p>
    <w:p w14:paraId="2E69ADC0" w14:textId="4E6E0458" w:rsidR="00A04406" w:rsidRPr="00A04406" w:rsidRDefault="00A04406" w:rsidP="00A04406">
      <w:pPr>
        <w:pStyle w:val="Estilo2"/>
      </w:pPr>
      <w:bookmarkStart w:id="104" w:name="_Toc238541418"/>
      <w:r w:rsidRPr="00A04406">
        <w:t>Introducción y objetivos de la validación</w:t>
      </w:r>
      <w:bookmarkEnd w:id="104"/>
    </w:p>
    <w:p w14:paraId="273B767E" w14:textId="22B9F5CB" w:rsidR="00A04406" w:rsidRPr="00A04406" w:rsidRDefault="00A04406" w:rsidP="00A04406">
      <w:pPr>
        <w:pStyle w:val="Texto"/>
      </w:pPr>
      <w:r w:rsidRPr="00A04406">
        <w:t xml:space="preserve">Una vez desarrollada la aplicación, </w:t>
      </w:r>
      <w:r>
        <w:t>la</w:t>
      </w:r>
      <w:r w:rsidRPr="00A04406">
        <w:t xml:space="preserve"> validación de este trabajo persigue un doble propósito. Por un lado, verificar que la herramienta funciona correctamente y de manera robusta ante distintas situaciones de uso. Por otro, contrastar</w:t>
      </w:r>
      <w:r w:rsidR="00566CA8">
        <w:t xml:space="preserve"> </w:t>
      </w:r>
      <w:r w:rsidRPr="00A04406">
        <w:t xml:space="preserve">la hipótesis central </w:t>
      </w:r>
      <w:r w:rsidR="00566CA8">
        <w:t>de</w:t>
      </w:r>
      <w:r w:rsidRPr="00A04406">
        <w:t xml:space="preserve"> que trasladar el razonamiento a un motor simbólico determinista, en lugar de confiarlo al </w:t>
      </w:r>
      <w:r w:rsidR="00566CA8">
        <w:t>LLM</w:t>
      </w:r>
      <w:r w:rsidRPr="00A04406">
        <w:t>, permite eliminar las alucinaciones sin renunciar a la calidad de las respuestas.</w:t>
      </w:r>
    </w:p>
    <w:p w14:paraId="2F3D8E26" w14:textId="1CD41FED" w:rsidR="00A04406" w:rsidRPr="00A04406" w:rsidRDefault="00A04406" w:rsidP="00A04406">
      <w:pPr>
        <w:pStyle w:val="Texto"/>
      </w:pPr>
      <w:r w:rsidRPr="00A04406">
        <w:t xml:space="preserve">En concreto, se plantean tres afirmaciones que la validación debe poner a prueba. La primera es que un enfoque en el que el razonamiento recae sobre el </w:t>
      </w:r>
      <w:r w:rsidR="00566CA8">
        <w:t>FCA</w:t>
      </w:r>
      <w:r w:rsidRPr="00A04406">
        <w:t xml:space="preserve"> no produce </w:t>
      </w:r>
      <w:r w:rsidR="000C08D7" w:rsidRPr="00A04406">
        <w:t>afirmaciones injustificadas</w:t>
      </w:r>
      <w:r w:rsidRPr="00A04406">
        <w:t>. La segunda es que Graph-RAG aporta información que el cierre lógico por sí solo no recupera</w:t>
      </w:r>
      <w:r w:rsidR="00566CA8">
        <w:t xml:space="preserve"> (</w:t>
      </w:r>
      <w:r w:rsidR="00566CA8" w:rsidRPr="00A04406">
        <w:t>los riesgos y consecuencias asociados a una condición</w:t>
      </w:r>
      <w:r w:rsidR="00566CA8">
        <w:t>)</w:t>
      </w:r>
      <w:r w:rsidRPr="00A04406">
        <w:t xml:space="preserve">. La tercera es que el sistema completo mejora el comportamiento de los enfoques que delegan el razonamiento en el </w:t>
      </w:r>
      <w:r w:rsidR="0024264E">
        <w:t>LLM</w:t>
      </w:r>
      <w:r w:rsidRPr="00A04406">
        <w:t>.</w:t>
      </w:r>
    </w:p>
    <w:p w14:paraId="6783217E" w14:textId="25157487" w:rsidR="00A04406" w:rsidRPr="00A04406" w:rsidRDefault="00A04406" w:rsidP="0024264E">
      <w:pPr>
        <w:pStyle w:val="Estilo3"/>
      </w:pPr>
      <w:bookmarkStart w:id="105" w:name="_Toc238541419"/>
      <w:r w:rsidRPr="00A04406">
        <w:t>Estrategia y niveles de prueba</w:t>
      </w:r>
      <w:bookmarkEnd w:id="105"/>
    </w:p>
    <w:p w14:paraId="2CA8C8E0" w14:textId="14479752" w:rsidR="00A04406" w:rsidRPr="00A04406" w:rsidRDefault="00A04406" w:rsidP="00A04406">
      <w:pPr>
        <w:pStyle w:val="Texto"/>
      </w:pPr>
      <w:r w:rsidRPr="00A04406">
        <w:t xml:space="preserve">En primer lugar, se han realizado </w:t>
      </w:r>
      <w:r w:rsidRPr="00A04406">
        <w:rPr>
          <w:b/>
          <w:bCs/>
        </w:rPr>
        <w:t>pruebas funcionales</w:t>
      </w:r>
      <w:r w:rsidRPr="00A04406">
        <w:t xml:space="preserve"> que verifican el correcto comportamiento de la aplicación a lo largo de todo su flujo de trabajo, desde la carga de datos hasta la generación de la respuesta. En segundo lugar, se han diseñado </w:t>
      </w:r>
      <w:r w:rsidRPr="00A04406">
        <w:rPr>
          <w:b/>
          <w:bCs/>
        </w:rPr>
        <w:t>pruebas de robustez</w:t>
      </w:r>
      <w:r w:rsidRPr="00A04406">
        <w:t xml:space="preserve"> que comprueban cómo reacciona el sistema ante entradas problemáticas o poco habituales. Por último, se ha llevado a cabo una </w:t>
      </w:r>
      <w:r w:rsidRPr="00A04406">
        <w:rPr>
          <w:b/>
          <w:bCs/>
        </w:rPr>
        <w:t>evaluación experimental comparativa</w:t>
      </w:r>
      <w:r w:rsidRPr="00A04406">
        <w:t>, que constituye el núcleo de la validación y que enfrenta el enfoque propuesto a otras alternativas para cuantificar de forma objetiva su aportación.</w:t>
      </w:r>
    </w:p>
    <w:p w14:paraId="3E6C2B6B" w14:textId="47C47B10" w:rsidR="00A04406" w:rsidRPr="00A04406" w:rsidRDefault="00A04406" w:rsidP="0024264E">
      <w:pPr>
        <w:pStyle w:val="Estilo3"/>
      </w:pPr>
      <w:bookmarkStart w:id="106" w:name="_Toc238541420"/>
      <w:r w:rsidRPr="00A04406">
        <w:lastRenderedPageBreak/>
        <w:t>Pruebas funcionales y de robustez</w:t>
      </w:r>
      <w:bookmarkEnd w:id="106"/>
    </w:p>
    <w:p w14:paraId="56CA7AAA" w14:textId="44247B60" w:rsidR="00A04406" w:rsidRPr="00A04406" w:rsidRDefault="00A04406" w:rsidP="00A04406">
      <w:pPr>
        <w:pStyle w:val="Texto"/>
      </w:pPr>
      <w:r w:rsidRPr="00A04406">
        <w:t xml:space="preserve">Se ha comprobado la carga de conocimiento por </w:t>
      </w:r>
      <w:r w:rsidR="001E3D1D">
        <w:t xml:space="preserve">la </w:t>
      </w:r>
      <w:r w:rsidRPr="00A04406">
        <w:t>extracción a partir de un documento y subida directa de un CSV de tripletas</w:t>
      </w:r>
      <w:r w:rsidR="001E3D1D">
        <w:t>.</w:t>
      </w:r>
      <w:r w:rsidRPr="00A04406">
        <w:t xml:space="preserve"> </w:t>
      </w:r>
      <w:r w:rsidR="001E3D1D">
        <w:t>L</w:t>
      </w:r>
      <w:r w:rsidRPr="00A04406">
        <w:t>a construcción del contexto formal y la actualización de los indicadores del cuadro de mando, y la resolución de consultas de los distintos tipos soportados: directas sobre un sujeto, inversas sobre un atributo e hipotéticas sobre una condición.</w:t>
      </w:r>
    </w:p>
    <w:p w14:paraId="30D0C0F2" w14:textId="0577FB7A" w:rsidR="00A04406" w:rsidRPr="00A04406" w:rsidRDefault="00A04406" w:rsidP="00A04406">
      <w:pPr>
        <w:pStyle w:val="Texto"/>
      </w:pPr>
      <w:r w:rsidRPr="00A04406">
        <w:t xml:space="preserve">Entre los casos considerados destacan las consultas con erratas en el nombre del sujeto, que el enrutador tolera mediante su detección aproximada por ventanas de palabras y, en su defecto, resuelve apoyándose puntualmente en el </w:t>
      </w:r>
      <w:r w:rsidR="001E3D1D">
        <w:t>LLM</w:t>
      </w:r>
      <w:r w:rsidRPr="00A04406">
        <w:t xml:space="preserve">; las preguntas sobre atributos que no forman parte del conocimiento; la carga de documentos sin conocimiento extraíble; y la recepción de una salida mal formada por parte del modelo durante la extracción, que el analizador tolera sin descartar el resto del resultado. </w:t>
      </w:r>
    </w:p>
    <w:p w14:paraId="5386E10D" w14:textId="77777777" w:rsidR="00A04406" w:rsidRPr="00A04406" w:rsidRDefault="00A04406" w:rsidP="00A04406">
      <w:pPr>
        <w:pStyle w:val="Texto"/>
      </w:pPr>
      <w:r w:rsidRPr="00A04406">
        <w:t>La siguiente tabla resume una selección representativa de los casos de prueba y su resultado.</w:t>
      </w:r>
    </w:p>
    <w:p w14:paraId="4A209AD4" w14:textId="7101C6AB" w:rsidR="00A04406" w:rsidRPr="00A04406" w:rsidRDefault="00A04406" w:rsidP="009E3FEA">
      <w:pPr>
        <w:pStyle w:val="Estilo2"/>
      </w:pPr>
      <w:bookmarkStart w:id="107" w:name="_Toc238541421"/>
      <w:r w:rsidRPr="00A04406">
        <w:t>Diseño de la evaluación experimental</w:t>
      </w:r>
      <w:bookmarkEnd w:id="107"/>
    </w:p>
    <w:p w14:paraId="5FE080F8" w14:textId="495FA123" w:rsidR="00A04406" w:rsidRPr="00A04406" w:rsidRDefault="00A04406" w:rsidP="009E3FEA">
      <w:pPr>
        <w:pStyle w:val="Estilo3"/>
      </w:pPr>
      <w:bookmarkStart w:id="108" w:name="_Toc238541422"/>
      <w:r w:rsidRPr="00A04406">
        <w:t>Los cinco enfoques comparados</w:t>
      </w:r>
      <w:bookmarkEnd w:id="108"/>
    </w:p>
    <w:p w14:paraId="702D4700" w14:textId="3BD56FDB" w:rsidR="00A04406" w:rsidRPr="00A04406" w:rsidRDefault="00A04406" w:rsidP="00A04406">
      <w:pPr>
        <w:pStyle w:val="Texto"/>
      </w:pPr>
      <w:r w:rsidRPr="00A04406">
        <w:t xml:space="preserve">Los cinco enfoques son los siguientes. El primero, </w:t>
      </w:r>
      <w:r w:rsidRPr="00A04406">
        <w:rPr>
          <w:b/>
          <w:bCs/>
        </w:rPr>
        <w:t>LLM solo</w:t>
      </w:r>
      <w:r w:rsidRPr="00A04406">
        <w:t xml:space="preserve">, entrega la pregunta al modelo de lenguaje sin ninguna recuperación de conocimiento, y sirve de línea base. El segundo, </w:t>
      </w:r>
      <w:r w:rsidRPr="00A04406">
        <w:rPr>
          <w:b/>
          <w:bCs/>
        </w:rPr>
        <w:t>RAG con LLM</w:t>
      </w:r>
      <w:r w:rsidRPr="00A04406">
        <w:t>, añade una recuperación por similitud</w:t>
      </w:r>
      <w:r w:rsidR="008E4F75">
        <w:t>, donde</w:t>
      </w:r>
      <w:r w:rsidRPr="00A04406">
        <w:t xml:space="preserve"> se recuperan las tripletas más parecidas a la pregunta y se ofrecen al modelo como contexto. El tercero, </w:t>
      </w:r>
      <w:r w:rsidRPr="00A04406">
        <w:rPr>
          <w:b/>
          <w:bCs/>
        </w:rPr>
        <w:t>Graph-RAG con LLM</w:t>
      </w:r>
      <w:r w:rsidRPr="00A04406">
        <w:t xml:space="preserve">, sustituye esa recuperación por una basada en el grafo: se aporta al modelo el vecindario de las entidades de la pregunta. El cuarto, </w:t>
      </w:r>
      <w:r w:rsidRPr="00A04406">
        <w:rPr>
          <w:b/>
          <w:bCs/>
        </w:rPr>
        <w:t>FCA solo</w:t>
      </w:r>
      <w:r w:rsidRPr="00A04406">
        <w:t>,</w:t>
      </w:r>
      <w:r w:rsidR="008E4F75">
        <w:t xml:space="preserve"> </w:t>
      </w:r>
      <w:r w:rsidRPr="00A04406">
        <w:t xml:space="preserve">prescinde del modelo de lenguaje en el razonamiento y responde mediante el cierre lógico, sin propagación por el grafo. El quinto, </w:t>
      </w:r>
      <w:r w:rsidRPr="00A04406">
        <w:rPr>
          <w:b/>
          <w:bCs/>
        </w:rPr>
        <w:t>Graph-RAG con FCA</w:t>
      </w:r>
      <w:r w:rsidRPr="00A04406">
        <w:t>, es el sistema completo, que combina la propagación de la relación de implicación con el razonamiento simbólico.</w:t>
      </w:r>
    </w:p>
    <w:p w14:paraId="7BC27110" w14:textId="6840C38D" w:rsidR="0030770E" w:rsidRPr="00A04406" w:rsidRDefault="00A04406" w:rsidP="00493D21">
      <w:pPr>
        <w:pStyle w:val="Texto"/>
      </w:pPr>
      <w:r w:rsidRPr="00A04406">
        <w:t xml:space="preserve">Este conjunto permite aislar el efecto de cada componente. El contraste entre los tres primeros enfoques y los dos últimos mide el impacto de trasladar el razonamiento del </w:t>
      </w:r>
      <w:r w:rsidR="00A2598C">
        <w:t>LLM</w:t>
      </w:r>
      <w:r w:rsidRPr="00A04406">
        <w:t xml:space="preserve"> a la lógica. El contraste específico entre FCA solo y el sistema completo cuantifica la aportación del grafo. Conviene señalar que los enfoques que emplean modelo de lenguaje no son deterministas, por lo que se ejecutan varias veces, mientras que los enfoques simbólicos, al ser deterministas, se ejecutan una sola vez.</w:t>
      </w:r>
    </w:p>
    <w:p w14:paraId="25CD7B96" w14:textId="2A719E5A" w:rsidR="00A04406" w:rsidRPr="00A04406" w:rsidRDefault="0030770E" w:rsidP="0030770E">
      <w:pPr>
        <w:pStyle w:val="Estilo3"/>
      </w:pPr>
      <w:bookmarkStart w:id="109" w:name="_Toc238541423"/>
      <w:r>
        <w:t>B</w:t>
      </w:r>
      <w:r w:rsidR="00A04406" w:rsidRPr="00A04406">
        <w:t>atería de preguntas</w:t>
      </w:r>
      <w:bookmarkEnd w:id="109"/>
    </w:p>
    <w:p w14:paraId="570AFCE3" w14:textId="77777777" w:rsidR="00A04406" w:rsidRPr="00A04406" w:rsidRDefault="00A04406" w:rsidP="00A04406">
      <w:pPr>
        <w:pStyle w:val="Texto"/>
      </w:pPr>
      <w:r w:rsidRPr="00A04406">
        <w:t>Las preguntas de evaluación se generan de forma automática a partir de los propios datos, lo que garantiza que la batería se adapta al conjunto cargado y crece con él. Se contemplan varios tipos de pregunta, cada uno orientado a poner a prueba un aspecto distinto del sistema.</w:t>
      </w:r>
    </w:p>
    <w:p w14:paraId="5B9470AC" w14:textId="35B2945B" w:rsidR="00A04406" w:rsidRPr="00A04406" w:rsidRDefault="00A04406" w:rsidP="00A04406">
      <w:pPr>
        <w:pStyle w:val="Texto"/>
      </w:pPr>
      <w:r w:rsidRPr="00A04406">
        <w:lastRenderedPageBreak/>
        <w:t xml:space="preserve">Las preguntas </w:t>
      </w:r>
      <w:r w:rsidRPr="00A04406">
        <w:rPr>
          <w:b/>
          <w:bCs/>
        </w:rPr>
        <w:t>por categoría</w:t>
      </w:r>
      <w:r w:rsidRPr="00A04406">
        <w:t xml:space="preserve">, de naturaleza hipotética, plantean qué riesgos o consecuencias tendría un paciente con una determinada condición. Son las que ponen a prueba directamente la recuperación por grafo, ya que su respuesta correcta son precisamente los nodos alcanzables a través de la relación de implicación. Las preguntas de </w:t>
      </w:r>
      <w:r w:rsidRPr="00A04406">
        <w:rPr>
          <w:b/>
          <w:bCs/>
        </w:rPr>
        <w:t>sí/no</w:t>
      </w:r>
      <w:r w:rsidRPr="00A04406">
        <w:t xml:space="preserve"> </w:t>
      </w:r>
      <w:r w:rsidR="0030770E">
        <w:t xml:space="preserve">abordan </w:t>
      </w:r>
      <w:r w:rsidRPr="00A04406">
        <w:t xml:space="preserve">la presencia de un atributo concreto; se generan tanto en su versión positiva </w:t>
      </w:r>
      <w:r w:rsidR="0030770E">
        <w:t>(</w:t>
      </w:r>
      <w:r w:rsidRPr="00A04406">
        <w:t>sobre un riesgo que sí se deduce de la condición</w:t>
      </w:r>
      <w:r w:rsidR="0030770E">
        <w:t>)</w:t>
      </w:r>
      <w:r w:rsidRPr="00A04406">
        <w:t xml:space="preserve"> como en su versión negativa </w:t>
      </w:r>
      <w:r w:rsidR="0030770E">
        <w:t>(</w:t>
      </w:r>
      <w:r w:rsidRPr="00A04406">
        <w:t>sobre un riesgo de otra condición que no debería deducirse</w:t>
      </w:r>
      <w:r w:rsidR="0030770E">
        <w:t>)</w:t>
      </w:r>
      <w:r w:rsidRPr="00A04406">
        <w:t xml:space="preserve">, de modo que se penalice tanto no encontrar lo correcto como afirmar lo que no procede. Las preguntas </w:t>
      </w:r>
      <w:r w:rsidRPr="00A04406">
        <w:rPr>
          <w:b/>
          <w:bCs/>
        </w:rPr>
        <w:t>inversas</w:t>
      </w:r>
      <w:r w:rsidRPr="00A04406">
        <w:t xml:space="preserve"> solicitan qué pacientes poseen un atributo dado, lo que sirve para contrastar el anclaje de las respuestas frente a la invención de datos.</w:t>
      </w:r>
    </w:p>
    <w:p w14:paraId="68B35903" w14:textId="36282424" w:rsidR="00A04406" w:rsidRPr="00A04406" w:rsidRDefault="00A04406" w:rsidP="00A04406">
      <w:pPr>
        <w:pStyle w:val="Texto"/>
      </w:pPr>
      <w:r w:rsidRPr="00A04406">
        <w:t xml:space="preserve">A esta batería generada automáticamente se añade un conjunto de preguntas cuya respuesta correcta se ha </w:t>
      </w:r>
      <w:r w:rsidRPr="00A04406">
        <w:rPr>
          <w:b/>
          <w:bCs/>
        </w:rPr>
        <w:t>anotado a mano</w:t>
      </w:r>
      <w:r w:rsidRPr="00A04406">
        <w:t xml:space="preserve"> a partir de hechos directos y verificables del conjunto de datos.</w:t>
      </w:r>
    </w:p>
    <w:p w14:paraId="63B06241" w14:textId="17DE80D4" w:rsidR="003E143C" w:rsidRDefault="003E143C" w:rsidP="0030770E">
      <w:pPr>
        <w:pStyle w:val="Estilo3"/>
      </w:pPr>
      <w:bookmarkStart w:id="110" w:name="_Toc238541424"/>
      <w:r>
        <w:t>Generación automática de la batería</w:t>
      </w:r>
      <w:bookmarkEnd w:id="110"/>
    </w:p>
    <w:p w14:paraId="6BF9943E" w14:textId="657FDAB2" w:rsidR="003E143C" w:rsidRPr="003E143C" w:rsidRDefault="003E143C" w:rsidP="003E143C">
      <w:pPr>
        <w:pStyle w:val="Texto"/>
      </w:pPr>
      <w:r w:rsidRPr="003E143C">
        <w:t xml:space="preserve">La batería se </w:t>
      </w:r>
      <w:r w:rsidRPr="003E143C">
        <w:rPr>
          <w:b/>
          <w:bCs/>
        </w:rPr>
        <w:t>genera de forma programática a partir de los propios datos</w:t>
      </w:r>
      <w:r w:rsidRPr="003E143C">
        <w:t>, recorriendo tanto la matriz objeto</w:t>
      </w:r>
      <w:r>
        <w:t>-</w:t>
      </w:r>
      <w:r w:rsidRPr="003E143C">
        <w:t xml:space="preserve">atributo del contexto formal como el grafo de conocimiento. Este diseño garantiza que las preguntas y sus respuestas de referencia se deriven directamente de la información cargada, que la batería </w:t>
      </w:r>
      <w:r w:rsidRPr="003E143C">
        <w:rPr>
          <w:b/>
          <w:bCs/>
        </w:rPr>
        <w:t>crezca automáticamente</w:t>
      </w:r>
      <w:r w:rsidRPr="003E143C">
        <w:t xml:space="preserve"> al ampliar el conjunto de datos, y que cada pregunta lleve asociada su respuesta correcta sin intervención manual. El procedimiento produce cuatro familias de preguntas de forma automática, más un conjunto anotado a mano</w:t>
      </w:r>
      <w:r>
        <w:t>:</w:t>
      </w:r>
    </w:p>
    <w:p w14:paraId="60B90043" w14:textId="3E35DEE4" w:rsidR="003E143C" w:rsidRPr="003E143C" w:rsidRDefault="003E143C" w:rsidP="003E143C">
      <w:pPr>
        <w:pStyle w:val="Texto"/>
        <w:numPr>
          <w:ilvl w:val="0"/>
          <w:numId w:val="39"/>
        </w:numPr>
      </w:pPr>
      <w:r w:rsidRPr="003E143C">
        <w:rPr>
          <w:b/>
          <w:bCs/>
        </w:rPr>
        <w:t>Hipotéticas por categoría (riesgos).</w:t>
      </w:r>
      <w:r w:rsidRPr="003E143C">
        <w:t xml:space="preserve"> Para cada condición que posee al menos una arista de implicación saliente en el grafo, se genera una pregunta del tipo </w:t>
      </w:r>
      <w:r w:rsidRPr="003E143C">
        <w:rPr>
          <w:i/>
          <w:iCs/>
        </w:rPr>
        <w:t>"Si un paciente tiene [condición], ¿qué riesgos o consecuencias tendría?</w:t>
      </w:r>
      <w:r w:rsidR="00F01A1D">
        <w:rPr>
          <w:i/>
          <w:iCs/>
        </w:rPr>
        <w:t>”</w:t>
      </w:r>
      <w:r w:rsidRPr="003E143C">
        <w:t>. Su respuesta de referencia son exactamente los nodos alcanzables a través de la relación de implicación desde esa condición, de modo que estas preguntas evalúan directamente la recuperación por grafo.</w:t>
      </w:r>
    </w:p>
    <w:p w14:paraId="344C005A" w14:textId="77777777" w:rsidR="003E143C" w:rsidRPr="003E143C" w:rsidRDefault="003E143C" w:rsidP="003E143C">
      <w:pPr>
        <w:pStyle w:val="Texto"/>
        <w:numPr>
          <w:ilvl w:val="0"/>
          <w:numId w:val="39"/>
        </w:numPr>
      </w:pPr>
      <w:r w:rsidRPr="003E143C">
        <w:rPr>
          <w:b/>
          <w:bCs/>
        </w:rPr>
        <w:t>Sí/No positivas.</w:t>
      </w:r>
      <w:r w:rsidRPr="003E143C">
        <w:t xml:space="preserve"> Para cada condición, se formula </w:t>
      </w:r>
      <w:r w:rsidRPr="003E143C">
        <w:rPr>
          <w:i/>
          <w:iCs/>
        </w:rPr>
        <w:t>"Si un paciente tiene [condición], ¿tendría [uno de sus riesgos]?"</w:t>
      </w:r>
      <w:r w:rsidRPr="003E143C">
        <w:t>, cuya respuesta correcta es SÍ, tomada como uno de los riesgos que efectivamente se deducen de esa condición. Comprueban que el sistema deduce lo que sí se sigue lógicamente.</w:t>
      </w:r>
    </w:p>
    <w:p w14:paraId="62B659C1" w14:textId="483626EA" w:rsidR="003E143C" w:rsidRPr="003E143C" w:rsidRDefault="003E143C" w:rsidP="003E143C">
      <w:pPr>
        <w:pStyle w:val="Texto"/>
        <w:numPr>
          <w:ilvl w:val="0"/>
          <w:numId w:val="39"/>
        </w:numPr>
      </w:pPr>
      <w:r w:rsidRPr="003E143C">
        <w:rPr>
          <w:b/>
          <w:bCs/>
        </w:rPr>
        <w:t>Sí/No negativas.</w:t>
      </w:r>
      <w:r w:rsidRPr="003E143C">
        <w:t xml:space="preserve"> De forma simétrica, se formula </w:t>
      </w:r>
      <w:r w:rsidRPr="003E143C">
        <w:rPr>
          <w:i/>
          <w:iCs/>
        </w:rPr>
        <w:t>"Si un paciente tiene [condición], ¿tendría [un riesgo de otra condición]?"</w:t>
      </w:r>
      <w:r w:rsidRPr="003E143C">
        <w:t>, eligiendo un riesgo que no se deduce de la condición de partida; la respuesta correcta es NO. Penaliza</w:t>
      </w:r>
      <w:r w:rsidR="00F01A1D">
        <w:t xml:space="preserve"> </w:t>
      </w:r>
      <w:r w:rsidRPr="003E143C">
        <w:t>afirmar algo que no procede.</w:t>
      </w:r>
    </w:p>
    <w:p w14:paraId="089E31E2" w14:textId="607FBC5E" w:rsidR="003E143C" w:rsidRPr="003E143C" w:rsidRDefault="003E143C" w:rsidP="003E143C">
      <w:pPr>
        <w:pStyle w:val="Texto"/>
        <w:numPr>
          <w:ilvl w:val="0"/>
          <w:numId w:val="39"/>
        </w:numPr>
      </w:pPr>
      <w:r w:rsidRPr="003E143C">
        <w:rPr>
          <w:b/>
          <w:bCs/>
        </w:rPr>
        <w:t>Inversas factuales.</w:t>
      </w:r>
      <w:r w:rsidRPr="003E143C">
        <w:t xml:space="preserve"> Para un conjunto de atributos clínicos representativos, se genera </w:t>
      </w:r>
      <w:r w:rsidRPr="003E143C">
        <w:rPr>
          <w:i/>
          <w:iCs/>
        </w:rPr>
        <w:t>"¿Qué pacientes tienen [atributo]?"</w:t>
      </w:r>
      <w:r w:rsidRPr="003E143C">
        <w:t xml:space="preserve">, cuya respuesta de referencia es la lista de pacientes </w:t>
      </w:r>
      <w:r w:rsidRPr="003E143C">
        <w:lastRenderedPageBreak/>
        <w:t>que lo poseen según la matriz de datos. Sirven para contrastar el anclaje de las respuestas frente a la invención de sujetos.</w:t>
      </w:r>
    </w:p>
    <w:p w14:paraId="37EC6CBD" w14:textId="618765CE" w:rsidR="003E143C" w:rsidRPr="003E143C" w:rsidRDefault="003E143C" w:rsidP="00F01A1D">
      <w:pPr>
        <w:pStyle w:val="Texto"/>
        <w:numPr>
          <w:ilvl w:val="0"/>
          <w:numId w:val="39"/>
        </w:numPr>
      </w:pPr>
      <w:r w:rsidRPr="003E143C">
        <w:rPr>
          <w:b/>
          <w:bCs/>
        </w:rPr>
        <w:t>Preguntas anotadas a mano.</w:t>
      </w:r>
      <w:r w:rsidRPr="003E143C">
        <w:t xml:space="preserve"> </w:t>
      </w:r>
      <w:r w:rsidR="00F01A1D">
        <w:t>S</w:t>
      </w:r>
      <w:r w:rsidRPr="003E143C">
        <w:t xml:space="preserve">e añade un conjunto de preguntas cuya respuesta correcta se ha fijado manualmente a partir de hechos directos y verificables del conjunto de datos </w:t>
      </w:r>
      <w:r w:rsidR="00F01A1D">
        <w:t>(</w:t>
      </w:r>
      <w:r w:rsidRPr="003E143C">
        <w:t>por ejemplo, si un paciente concreto tiene una condición determinada, o si un fármaco está contraindicado con una alergia</w:t>
      </w:r>
      <w:r w:rsidR="00F01A1D">
        <w:t>)</w:t>
      </w:r>
      <w:r w:rsidRPr="003E143C">
        <w:t>. Este conjunto, independiente del razonamiento del sistema, es el que rompe la posible circularidad de la evaluación, como se detalla en la sección siguiente.</w:t>
      </w:r>
    </w:p>
    <w:p w14:paraId="04146D00" w14:textId="77777777" w:rsidR="003E143C" w:rsidRPr="003E143C" w:rsidRDefault="003E143C" w:rsidP="003E143C">
      <w:pPr>
        <w:pStyle w:val="Texto"/>
      </w:pPr>
      <w:r w:rsidRPr="003E143C">
        <w:t>Finalmente, cada pregunta generada se identifica internamente mediante un prefijo que codifica su tipo, seguido de la entidad sobre la que versa, lo que facilita su trazabilidad en las tablas de resultados.</w:t>
      </w:r>
    </w:p>
    <w:p w14:paraId="15751505" w14:textId="1EA6406A" w:rsidR="003E143C" w:rsidRPr="003E143C" w:rsidRDefault="003E143C" w:rsidP="003E143C">
      <w:pPr>
        <w:pStyle w:val="Texto"/>
        <w:rPr>
          <w:lang w:val="es-ES_tradnl"/>
        </w:rPr>
      </w:pPr>
    </w:p>
    <w:p w14:paraId="436AC2D3" w14:textId="4CA7FD61" w:rsidR="00A04406" w:rsidRPr="00A04406" w:rsidRDefault="00A04406" w:rsidP="0030770E">
      <w:pPr>
        <w:pStyle w:val="Estilo3"/>
      </w:pPr>
      <w:bookmarkStart w:id="111" w:name="_Toc238541425"/>
      <w:r w:rsidRPr="00A04406">
        <w:t>La verdad de referencia (gold)</w:t>
      </w:r>
      <w:bookmarkEnd w:id="111"/>
    </w:p>
    <w:p w14:paraId="167E9C34" w14:textId="0BD74D2D" w:rsidR="00C35AED" w:rsidRDefault="00C35AED" w:rsidP="00A04406">
      <w:pPr>
        <w:pStyle w:val="Texto"/>
      </w:pPr>
      <w:r w:rsidRPr="00C35AED">
        <w:rPr>
          <w:lang w:val="es-ES_tradnl"/>
        </w:rPr>
        <w:t xml:space="preserve">El conjunto de datos empleado, tanto para la demostración de la aplicación como para la evaluación, es un </w:t>
      </w:r>
      <w:r w:rsidRPr="00C35AED">
        <w:rPr>
          <w:b/>
          <w:bCs/>
          <w:lang w:val="es-ES_tradnl"/>
        </w:rPr>
        <w:t>corpus sintético de tripletas médicas</w:t>
      </w:r>
      <w:r w:rsidRPr="00C35AED">
        <w:rPr>
          <w:lang w:val="es-ES_tradnl"/>
        </w:rPr>
        <w:t xml:space="preserve"> que representa un dominio clínico plausible: pacientes con sus síntomas, condiciones, diagnósticos y tratamientos; protocolos clínicos; fármacos y sus relaciones (indicaciones, contraindicaciones, grupos farmacológicos); y los riesgos asociados a determinadas condiciones. Este se </w:t>
      </w:r>
      <w:r w:rsidRPr="00C35AED">
        <w:rPr>
          <w:b/>
          <w:bCs/>
          <w:lang w:val="es-ES_tradnl"/>
        </w:rPr>
        <w:t>generó con la asistencia de un modelo de lenguaje</w:t>
      </w:r>
      <w:r w:rsidRPr="00C35AED">
        <w:rPr>
          <w:lang w:val="es-ES_tradnl"/>
        </w:rPr>
        <w:t xml:space="preserve"> y se </w:t>
      </w:r>
      <w:r w:rsidRPr="00C35AED">
        <w:rPr>
          <w:b/>
          <w:bCs/>
          <w:lang w:val="es-ES_tradnl"/>
        </w:rPr>
        <w:t>revisó y depuró manualmente</w:t>
      </w:r>
      <w:r w:rsidRPr="00C35AED">
        <w:rPr>
          <w:lang w:val="es-ES_tradnl"/>
        </w:rPr>
        <w:t xml:space="preserve"> para garantizar su coherencia interna. Se optó por datos sintéticos </w:t>
      </w:r>
      <w:r>
        <w:rPr>
          <w:lang w:val="es-ES_tradnl"/>
        </w:rPr>
        <w:t>debido a que</w:t>
      </w:r>
      <w:r w:rsidRPr="00C35AED">
        <w:rPr>
          <w:lang w:val="es-ES_tradnl"/>
        </w:rPr>
        <w:t xml:space="preserve"> el acceso a datos clínicos reales está sujeto a fuertes restricciones de privacidad</w:t>
      </w:r>
      <w:r>
        <w:rPr>
          <w:lang w:val="es-ES_tradnl"/>
        </w:rPr>
        <w:t xml:space="preserve"> y </w:t>
      </w:r>
      <w:r w:rsidRPr="00C35AED">
        <w:rPr>
          <w:lang w:val="es-ES_tradnl"/>
        </w:rPr>
        <w:t xml:space="preserve">un conjunto controlado permite disponer de una verdad de referencia conocida y verificable sobre la que medir la exactitud y la tasa de alucinación. Conviene subrayar, además, que la arquitectura es </w:t>
      </w:r>
      <w:r w:rsidRPr="00C35AED">
        <w:rPr>
          <w:b/>
          <w:bCs/>
          <w:lang w:val="es-ES_tradnl"/>
        </w:rPr>
        <w:t>independiente del dominio</w:t>
      </w:r>
      <w:r w:rsidR="008E4F75">
        <w:rPr>
          <w:lang w:val="es-ES_tradnl"/>
        </w:rPr>
        <w:t>, ya que</w:t>
      </w:r>
      <w:r w:rsidRPr="00C35AED">
        <w:rPr>
          <w:lang w:val="es-ES_tradnl"/>
        </w:rPr>
        <w:t xml:space="preserve"> el mismo sistema funcionaría sobre cualquier conjunto de datos estructurado en forma de tripletas.</w:t>
      </w:r>
    </w:p>
    <w:p w14:paraId="71C0E05B" w14:textId="0F1EA701" w:rsidR="00A04406" w:rsidRPr="00A04406" w:rsidRDefault="00C35AED" w:rsidP="00A04406">
      <w:pPr>
        <w:pStyle w:val="Texto"/>
      </w:pPr>
      <w:r>
        <w:t>L</w:t>
      </w:r>
      <w:r w:rsidR="00A04406" w:rsidRPr="00A04406">
        <w:t>a verdad de referencia procede de dos fuentes</w:t>
      </w:r>
      <w:r w:rsidR="0030770E">
        <w:t>,</w:t>
      </w:r>
      <w:r w:rsidR="00A04406" w:rsidRPr="00A04406">
        <w:t xml:space="preserve"> </w:t>
      </w:r>
      <w:r w:rsidR="0030770E">
        <w:t>u</w:t>
      </w:r>
      <w:r w:rsidR="00A04406" w:rsidRPr="00A04406">
        <w:t>na parte se deriva automáticamente de la estructura del conocimiento, y otra se ha anotado manualmente a partir de hechos directos del conjunto de datos, comprobables de forma independiente.</w:t>
      </w:r>
    </w:p>
    <w:p w14:paraId="0F6BFCBF" w14:textId="3C22FD5B" w:rsidR="00A04406" w:rsidRPr="00A04406" w:rsidRDefault="00A04406" w:rsidP="00A04406">
      <w:pPr>
        <w:pStyle w:val="Texto"/>
      </w:pPr>
      <w:r w:rsidRPr="00A04406">
        <w:t xml:space="preserve">Emplear únicamente un gold derivado del propio sistema introduciría un problema de circularidad, ya que se estaría evaluando el motor contra su propia salida, lo que podría enmascarar errores sistemáticos. El conjunto de casos anotados a mano ancla la evaluación en hechos que no dependen del razonamiento del sistema, y actúa como contrapeso independiente. Además, para medir específicamente la alucinación se toma como referencia el cierre completo de todo aquello que se </w:t>
      </w:r>
      <w:r w:rsidRPr="00A04406">
        <w:lastRenderedPageBreak/>
        <w:t>deduce de él, de modo que se considera alucinación cualquier afirmación que quede fuera de ese cierre.</w:t>
      </w:r>
    </w:p>
    <w:p w14:paraId="3CCBDE43" w14:textId="7E0438AD" w:rsidR="00A04406" w:rsidRPr="00A04406" w:rsidRDefault="00A04406" w:rsidP="003D13B4">
      <w:pPr>
        <w:pStyle w:val="Estilo2"/>
      </w:pPr>
      <w:bookmarkStart w:id="112" w:name="_Toc238541426"/>
      <w:r w:rsidRPr="00A04406">
        <w:t>Métricas</w:t>
      </w:r>
      <w:bookmarkEnd w:id="112"/>
    </w:p>
    <w:p w14:paraId="741A96FD" w14:textId="77777777" w:rsidR="00A04406" w:rsidRPr="00A04406" w:rsidRDefault="00A04406" w:rsidP="00A04406">
      <w:pPr>
        <w:pStyle w:val="Texto"/>
      </w:pPr>
      <w:r w:rsidRPr="00A04406">
        <w:t>Para cuantificar el comportamiento de cada enfoque se han empleado varias métricas, cada una orientada a un aspecto distinto de la calidad de la respuesta.</w:t>
      </w:r>
    </w:p>
    <w:p w14:paraId="3B1F6245" w14:textId="77777777" w:rsidR="00A04406" w:rsidRPr="00A04406" w:rsidRDefault="00A04406" w:rsidP="00A04406">
      <w:pPr>
        <w:pStyle w:val="Texto"/>
      </w:pPr>
      <w:r w:rsidRPr="00A04406">
        <w:t xml:space="preserve">La </w:t>
      </w:r>
      <w:r w:rsidRPr="00A04406">
        <w:rPr>
          <w:b/>
          <w:bCs/>
        </w:rPr>
        <w:t>exactitud</w:t>
      </w:r>
      <w:r w:rsidRPr="00A04406">
        <w:t xml:space="preserve"> mide la proporción de respuestas correctas. Se reporta de forma global y, de manera específica, sobre las preguntas de sí/no, en las que una respuesta se considera correcta cuando coincide exactamente con la de referencia.</w:t>
      </w:r>
    </w:p>
    <w:p w14:paraId="3E09BC5F" w14:textId="308C98DD" w:rsidR="00A04406" w:rsidRPr="00A04406" w:rsidRDefault="00A04406" w:rsidP="00A04406">
      <w:pPr>
        <w:pStyle w:val="Texto"/>
      </w:pPr>
      <w:r w:rsidRPr="00A04406">
        <w:t xml:space="preserve">En las preguntas cuya respuesta es un conjunto de elementos </w:t>
      </w:r>
      <w:r w:rsidR="0097319F">
        <w:t>(</w:t>
      </w:r>
      <w:r w:rsidRPr="00A04406">
        <w:t>categoría y las inversas</w:t>
      </w:r>
      <w:r w:rsidR="0097319F">
        <w:t>)</w:t>
      </w:r>
      <w:r w:rsidRPr="00A04406">
        <w:t xml:space="preserve"> se emplean la </w:t>
      </w:r>
      <w:r w:rsidRPr="00A04406">
        <w:rPr>
          <w:b/>
          <w:bCs/>
        </w:rPr>
        <w:t>precisión</w:t>
      </w:r>
      <w:r w:rsidRPr="00A04406">
        <w:t xml:space="preserve">, el </w:t>
      </w:r>
      <w:r w:rsidRPr="00A04406">
        <w:rPr>
          <w:b/>
          <w:bCs/>
        </w:rPr>
        <w:t>recall</w:t>
      </w:r>
      <w:r w:rsidRPr="00A04406">
        <w:t xml:space="preserve"> y su media armónica, el </w:t>
      </w:r>
      <w:r w:rsidRPr="00A04406">
        <w:rPr>
          <w:b/>
          <w:bCs/>
        </w:rPr>
        <w:t>F1</w:t>
      </w:r>
      <w:r w:rsidRPr="00A04406">
        <w:t>. La precisión indica qué fracción de lo afirmado es correcto, y el recall. Un detalle relevante es la abstención</w:t>
      </w:r>
      <w:r w:rsidR="00E32DB4">
        <w:t>, ya que</w:t>
      </w:r>
      <w:r w:rsidRPr="00A04406">
        <w:t xml:space="preserve"> cuando un enfoque no afirma nada, la precisión no queda definida y se excluye del promedio. Esta decisión evita que abstenerse infle artificialmente la </w:t>
      </w:r>
      <w:r w:rsidR="000C08D7" w:rsidRPr="00A04406">
        <w:t xml:space="preserve">precisión, </w:t>
      </w:r>
      <w:r w:rsidR="000C08D7">
        <w:t>para</w:t>
      </w:r>
      <w:r w:rsidR="0097319F">
        <w:t xml:space="preserve"> no</w:t>
      </w:r>
      <w:r w:rsidRPr="00A04406">
        <w:t xml:space="preserve"> </w:t>
      </w:r>
      <w:r w:rsidR="0097319F">
        <w:t xml:space="preserve">beneficiar </w:t>
      </w:r>
      <w:r w:rsidRPr="00A04406">
        <w:t>a los enfoques que tienden a no responder.</w:t>
      </w:r>
    </w:p>
    <w:p w14:paraId="168C510C" w14:textId="3CF96CB8" w:rsidR="00A04406" w:rsidRPr="00A04406" w:rsidRDefault="00A04406" w:rsidP="00A04406">
      <w:pPr>
        <w:pStyle w:val="Texto"/>
      </w:pPr>
      <w:r w:rsidRPr="00A04406">
        <w:t xml:space="preserve">La métrica </w:t>
      </w:r>
      <w:r w:rsidR="002C594C">
        <w:t>de la</w:t>
      </w:r>
      <w:r w:rsidRPr="00A04406">
        <w:t xml:space="preserve"> </w:t>
      </w:r>
      <w:r w:rsidRPr="00A04406">
        <w:rPr>
          <w:b/>
          <w:bCs/>
        </w:rPr>
        <w:t>tasa de alucinación</w:t>
      </w:r>
      <w:r w:rsidR="002C594C">
        <w:t xml:space="preserve"> </w:t>
      </w:r>
      <w:r w:rsidRPr="00A04406">
        <w:t>mide la proporción de afirmaciones que no se deducen del conocimiento. En las preguntas de conjunto se calcula como la fracción de elementos afirmados que quedan fuera de la verdad lógica del conocimiento; en las preguntas de sí/no, se contabiliza como alucinación afirmar la presencia de un atributo que el conocimiento no respalda.</w:t>
      </w:r>
    </w:p>
    <w:p w14:paraId="200DE63E" w14:textId="059A3C33" w:rsidR="00A04406" w:rsidRPr="00A04406" w:rsidRDefault="00A04406" w:rsidP="00A04406">
      <w:pPr>
        <w:pStyle w:val="Texto"/>
      </w:pPr>
      <w:r w:rsidRPr="00A04406">
        <w:t xml:space="preserve">Por último, dado que los enfoques basados en el </w:t>
      </w:r>
      <w:r w:rsidR="0097319F">
        <w:t>LLM</w:t>
      </w:r>
      <w:r w:rsidRPr="00A04406">
        <w:t xml:space="preserve"> no son deterministas</w:t>
      </w:r>
      <w:r w:rsidR="0097319F">
        <w:t xml:space="preserve">, </w:t>
      </w:r>
      <w:r w:rsidRPr="00A04406">
        <w:t>cada uno de ellos se ejecuta varias veces y sus métricas se reportan como media acompañada de la desviación típica entre repeticiones. Los enfoques deterministas, en cambio, se ejecutan una sola vez, pues su resultado es siempre el mismo. Este reporte con dispersión hace visible la variabilidad de los enfoques generativos frente a la estabilidad de los simbólicos, y es en sí mismo un resultado significativo.</w:t>
      </w:r>
    </w:p>
    <w:p w14:paraId="5046AACB" w14:textId="09D9C91E" w:rsidR="00A04406" w:rsidRPr="00A04406" w:rsidRDefault="00A04406" w:rsidP="0097319F">
      <w:pPr>
        <w:pStyle w:val="Estilo2"/>
      </w:pPr>
      <w:bookmarkStart w:id="113" w:name="_Toc238541427"/>
      <w:r w:rsidRPr="00A04406">
        <w:t>Entorno experimental y reproducibilidad</w:t>
      </w:r>
      <w:bookmarkEnd w:id="113"/>
    </w:p>
    <w:p w14:paraId="42131885" w14:textId="3F2FAB15" w:rsidR="00A04406" w:rsidRPr="00A04406" w:rsidRDefault="00A04406" w:rsidP="00A04406">
      <w:pPr>
        <w:pStyle w:val="Texto"/>
      </w:pPr>
      <w:r w:rsidRPr="00A04406">
        <w:t>Los experimentos se han realizado con un modelo de lenguaje de ejecución local, servido mediante Ollama</w:t>
      </w:r>
      <w:r w:rsidR="00B11561">
        <w:t xml:space="preserve"> (llama3.1)</w:t>
      </w:r>
      <w:r w:rsidRPr="00A04406">
        <w:t>, lo que evita depender de servicios externos y garantiza la reproducibilidad. La recuperación por similitud puede apoyarse en embeddings, también locales, con una alternativa léxica en caso de que estos no estén disponibles, de modo que la evaluación pueda ejecutarse en cualquier equipo. Todas las invocaciones al modelo se realizan con temperatura cero, para favorecer un comportamiento lo más determinista posible, y el modelo se mantiene cargado en memoria entre llamadas para reducir la latencia.</w:t>
      </w:r>
    </w:p>
    <w:p w14:paraId="786135FC" w14:textId="6E21F07B" w:rsidR="000C08D7" w:rsidRDefault="00A04406" w:rsidP="000C08D7">
      <w:pPr>
        <w:pStyle w:val="Texto"/>
      </w:pPr>
      <w:r w:rsidRPr="00A04406">
        <w:t xml:space="preserve">La batería de preguntas se genera automáticamente a partir del conjunto de datos, combinada con el conjunto de casos anotados a mano, y el número de repeticiones de los enfoques con modelo </w:t>
      </w:r>
      <w:r w:rsidRPr="00A04406">
        <w:lastRenderedPageBreak/>
        <w:t>de lenguaje es configurable desde la propia aplicación. Los resultados de cada ejecución pueden exportarse como informe autocontenido en formato HTML o como datos en CSV, lo que permite conservar y reproducir cada experimento, así como incorporarlo a esta memoria.</w:t>
      </w:r>
    </w:p>
    <w:p w14:paraId="5D1CF7C5" w14:textId="15EE7E50" w:rsidR="005A306B" w:rsidRPr="000C08D7" w:rsidRDefault="005A306B" w:rsidP="000C08D7">
      <w:pPr>
        <w:pStyle w:val="Texto"/>
      </w:pPr>
      <w:r w:rsidRPr="000C08D7">
        <w:t xml:space="preserve">Los experimentos se ejecutaron en un ordenador portátil </w:t>
      </w:r>
    </w:p>
    <w:p w14:paraId="410EF7BF" w14:textId="77777777" w:rsidR="005A306B" w:rsidRPr="000C08D7" w:rsidRDefault="005A306B">
      <w:pPr>
        <w:pStyle w:val="Texto"/>
        <w:numPr>
          <w:ilvl w:val="0"/>
          <w:numId w:val="22"/>
        </w:numPr>
      </w:pPr>
      <w:r w:rsidRPr="000C08D7">
        <w:t>HP Pavilion 14-dv1001ns con procesador Intel Core i5-1155G7 (2,50 GHz)</w:t>
      </w:r>
    </w:p>
    <w:p w14:paraId="3A6CE494" w14:textId="77777777" w:rsidR="005A306B" w:rsidRPr="000C08D7" w:rsidRDefault="005A306B">
      <w:pPr>
        <w:pStyle w:val="Texto"/>
        <w:numPr>
          <w:ilvl w:val="0"/>
          <w:numId w:val="22"/>
        </w:numPr>
      </w:pPr>
      <w:r w:rsidRPr="000C08D7">
        <w:t>16 GB de RAM</w:t>
      </w:r>
    </w:p>
    <w:p w14:paraId="1586FEE4" w14:textId="037380EE" w:rsidR="003D57D7" w:rsidRPr="000C08D7" w:rsidRDefault="005A306B">
      <w:pPr>
        <w:pStyle w:val="Texto"/>
        <w:numPr>
          <w:ilvl w:val="0"/>
          <w:numId w:val="22"/>
        </w:numPr>
      </w:pPr>
      <w:r w:rsidRPr="000C08D7">
        <w:t xml:space="preserve">Sistema Operativo Windows 11 Home de 64 bits. </w:t>
      </w:r>
    </w:p>
    <w:p w14:paraId="02FD39BA" w14:textId="4F48C836" w:rsidR="005A306B" w:rsidRPr="000C08D7" w:rsidRDefault="005A306B" w:rsidP="000C08D7">
      <w:pPr>
        <w:pStyle w:val="Texto"/>
      </w:pPr>
      <w:r w:rsidRPr="000C08D7">
        <w:t>El equipo cuenta con gráficos integrados Intel Iris Xe, sin GPU dedicada, por lo que la inferencia del modelo se realizó íntegramente sobre CPU. Se empleó el modelo llama3.1 (8B</w:t>
      </w:r>
      <w:r w:rsidR="000C08D7" w:rsidRPr="000C08D7">
        <w:t>).</w:t>
      </w:r>
    </w:p>
    <w:p w14:paraId="244CC3B5" w14:textId="2CAE8BF2" w:rsidR="00B11561" w:rsidRPr="00A04406" w:rsidRDefault="00B11561" w:rsidP="00A04406">
      <w:pPr>
        <w:pStyle w:val="Texto"/>
      </w:pPr>
    </w:p>
    <w:p w14:paraId="307A5F6E" w14:textId="50D88126" w:rsidR="00A04406" w:rsidRPr="00A04406" w:rsidRDefault="00A04406" w:rsidP="00B11561">
      <w:pPr>
        <w:pStyle w:val="Estilo2"/>
      </w:pPr>
      <w:bookmarkStart w:id="114" w:name="_Toc238541428"/>
      <w:r w:rsidRPr="00A04406">
        <w:t>Resultados</w:t>
      </w:r>
      <w:bookmarkEnd w:id="114"/>
    </w:p>
    <w:p w14:paraId="61ABDB6C" w14:textId="271394D9" w:rsidR="00A04406" w:rsidRDefault="004E73A5" w:rsidP="00A04406">
      <w:pPr>
        <w:pStyle w:val="Texto"/>
      </w:pPr>
      <w:r w:rsidRPr="004E73A5">
        <w:drawing>
          <wp:anchor distT="0" distB="0" distL="114300" distR="114300" simplePos="0" relativeHeight="251811840" behindDoc="0" locked="0" layoutInCell="1" allowOverlap="1" wp14:anchorId="3B2AA561" wp14:editId="12EA4F3F">
            <wp:simplePos x="0" y="0"/>
            <wp:positionH relativeFrom="margin">
              <wp:align>left</wp:align>
            </wp:positionH>
            <wp:positionV relativeFrom="paragraph">
              <wp:posOffset>1621952</wp:posOffset>
            </wp:positionV>
            <wp:extent cx="5613991" cy="1959694"/>
            <wp:effectExtent l="0" t="0" r="6350" b="2540"/>
            <wp:wrapNone/>
            <wp:docPr id="9062720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272006" name=""/>
                    <pic:cNvPicPr/>
                  </pic:nvPicPr>
                  <pic:blipFill>
                    <a:blip r:embed="rId43">
                      <a:extLst>
                        <a:ext uri="{28A0092B-C50C-407E-A947-70E740481C1C}">
                          <a14:useLocalDpi xmlns:a14="http://schemas.microsoft.com/office/drawing/2010/main" val="0"/>
                        </a:ext>
                      </a:extLst>
                    </a:blip>
                    <a:stretch>
                      <a:fillRect/>
                    </a:stretch>
                  </pic:blipFill>
                  <pic:spPr>
                    <a:xfrm>
                      <a:off x="0" y="0"/>
                      <a:ext cx="5613991" cy="1959694"/>
                    </a:xfrm>
                    <a:prstGeom prst="rect">
                      <a:avLst/>
                    </a:prstGeom>
                  </pic:spPr>
                </pic:pic>
              </a:graphicData>
            </a:graphic>
            <wp14:sizeRelH relativeFrom="margin">
              <wp14:pctWidth>0</wp14:pctWidth>
            </wp14:sizeRelH>
            <wp14:sizeRelV relativeFrom="margin">
              <wp14:pctHeight>0</wp14:pctHeight>
            </wp14:sizeRelV>
          </wp:anchor>
        </w:drawing>
      </w:r>
      <w:r w:rsidR="000E25E8">
        <w:rPr>
          <w:noProof/>
        </w:rPr>
        <mc:AlternateContent>
          <mc:Choice Requires="wps">
            <w:drawing>
              <wp:anchor distT="0" distB="0" distL="114300" distR="114300" simplePos="0" relativeHeight="251787264" behindDoc="1" locked="0" layoutInCell="1" allowOverlap="1" wp14:anchorId="506D3326" wp14:editId="564EAAFF">
                <wp:simplePos x="0" y="0"/>
                <wp:positionH relativeFrom="column">
                  <wp:posOffset>3175</wp:posOffset>
                </wp:positionH>
                <wp:positionV relativeFrom="paragraph">
                  <wp:posOffset>3749675</wp:posOffset>
                </wp:positionV>
                <wp:extent cx="5755640" cy="635"/>
                <wp:effectExtent l="0" t="0" r="0" b="0"/>
                <wp:wrapTight wrapText="bothSides">
                  <wp:wrapPolygon edited="0">
                    <wp:start x="0" y="0"/>
                    <wp:lineTo x="0" y="21600"/>
                    <wp:lineTo x="21600" y="21600"/>
                    <wp:lineTo x="21600" y="0"/>
                  </wp:wrapPolygon>
                </wp:wrapTight>
                <wp:docPr id="860752684" name="Cuadro de texto 1"/>
                <wp:cNvGraphicFramePr/>
                <a:graphic xmlns:a="http://schemas.openxmlformats.org/drawingml/2006/main">
                  <a:graphicData uri="http://schemas.microsoft.com/office/word/2010/wordprocessingShape">
                    <wps:wsp>
                      <wps:cNvSpPr txBox="1"/>
                      <wps:spPr>
                        <a:xfrm>
                          <a:off x="0" y="0"/>
                          <a:ext cx="5755640" cy="635"/>
                        </a:xfrm>
                        <a:prstGeom prst="rect">
                          <a:avLst/>
                        </a:prstGeom>
                        <a:solidFill>
                          <a:prstClr val="white"/>
                        </a:solidFill>
                        <a:ln>
                          <a:noFill/>
                        </a:ln>
                      </wps:spPr>
                      <wps:txbx>
                        <w:txbxContent>
                          <w:p w14:paraId="0DB4B5BE" w14:textId="23106E22" w:rsidR="000E25E8" w:rsidRPr="000E25E8" w:rsidRDefault="000E25E8" w:rsidP="000E25E8">
                            <w:pPr>
                              <w:pStyle w:val="Descripcin"/>
                              <w:rPr>
                                <w:noProof/>
                                <w:sz w:val="24"/>
                                <w:szCs w:val="24"/>
                              </w:rPr>
                            </w:pPr>
                            <w:bookmarkStart w:id="115" w:name="_Toc238639146"/>
                            <w:r w:rsidRPr="000E25E8">
                              <w:rPr>
                                <w:sz w:val="24"/>
                                <w:szCs w:val="24"/>
                              </w:rPr>
                              <w:t xml:space="preserve">Figura </w:t>
                            </w:r>
                            <w:r w:rsidRPr="000E25E8">
                              <w:rPr>
                                <w:sz w:val="24"/>
                                <w:szCs w:val="24"/>
                              </w:rPr>
                              <w:fldChar w:fldCharType="begin"/>
                            </w:r>
                            <w:r w:rsidRPr="000E25E8">
                              <w:rPr>
                                <w:sz w:val="24"/>
                                <w:szCs w:val="24"/>
                              </w:rPr>
                              <w:instrText xml:space="preserve"> SEQ Figura \* ARABIC </w:instrText>
                            </w:r>
                            <w:r w:rsidRPr="000E25E8">
                              <w:rPr>
                                <w:sz w:val="24"/>
                                <w:szCs w:val="24"/>
                              </w:rPr>
                              <w:fldChar w:fldCharType="separate"/>
                            </w:r>
                            <w:r w:rsidR="0052251E">
                              <w:rPr>
                                <w:noProof/>
                                <w:sz w:val="24"/>
                                <w:szCs w:val="24"/>
                              </w:rPr>
                              <w:t>19</w:t>
                            </w:r>
                            <w:r w:rsidRPr="000E25E8">
                              <w:rPr>
                                <w:sz w:val="24"/>
                                <w:szCs w:val="24"/>
                              </w:rPr>
                              <w:fldChar w:fldCharType="end"/>
                            </w:r>
                            <w:r w:rsidRPr="000E25E8">
                              <w:rPr>
                                <w:sz w:val="24"/>
                                <w:szCs w:val="24"/>
                              </w:rPr>
                              <w:t xml:space="preserve"> Resumen por enfoque</w:t>
                            </w:r>
                            <w:bookmarkEnd w:id="11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06D3326" id="_x0000_s1044" type="#_x0000_t202" style="position:absolute;left:0;text-align:left;margin-left:.25pt;margin-top:295.25pt;width:453.2pt;height:.05pt;z-index:-251529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" stroked="f">
                <v:textbox style="mso-fit-shape-to-text:t" inset="0,0,0,0">
                  <w:txbxContent>
                    <w:p w14:paraId="0DB4B5BE" w14:textId="23106E22" w:rsidR="000E25E8" w:rsidRPr="000E25E8" w:rsidRDefault="000E25E8" w:rsidP="000E25E8">
                      <w:pPr>
                        <w:pStyle w:val="Descripcin"/>
                        <w:rPr>
                          <w:noProof/>
                          <w:sz w:val="24"/>
                          <w:szCs w:val="24"/>
                        </w:rPr>
                      </w:pPr>
                      <w:bookmarkStart w:id="116" w:name="_Toc238639146"/>
                      <w:r w:rsidRPr="000E25E8">
                        <w:rPr>
                          <w:sz w:val="24"/>
                          <w:szCs w:val="24"/>
                        </w:rPr>
                        <w:t xml:space="preserve">Figura </w:t>
                      </w:r>
                      <w:r w:rsidRPr="000E25E8">
                        <w:rPr>
                          <w:sz w:val="24"/>
                          <w:szCs w:val="24"/>
                        </w:rPr>
                        <w:fldChar w:fldCharType="begin"/>
                      </w:r>
                      <w:r w:rsidRPr="000E25E8">
                        <w:rPr>
                          <w:sz w:val="24"/>
                          <w:szCs w:val="24"/>
                        </w:rPr>
                        <w:instrText xml:space="preserve"> SEQ Figura \* ARABIC </w:instrText>
                      </w:r>
                      <w:r w:rsidRPr="000E25E8">
                        <w:rPr>
                          <w:sz w:val="24"/>
                          <w:szCs w:val="24"/>
                        </w:rPr>
                        <w:fldChar w:fldCharType="separate"/>
                      </w:r>
                      <w:r w:rsidR="0052251E">
                        <w:rPr>
                          <w:noProof/>
                          <w:sz w:val="24"/>
                          <w:szCs w:val="24"/>
                        </w:rPr>
                        <w:t>19</w:t>
                      </w:r>
                      <w:r w:rsidRPr="000E25E8">
                        <w:rPr>
                          <w:sz w:val="24"/>
                          <w:szCs w:val="24"/>
                        </w:rPr>
                        <w:fldChar w:fldCharType="end"/>
                      </w:r>
                      <w:r w:rsidRPr="000E25E8">
                        <w:rPr>
                          <w:sz w:val="24"/>
                          <w:szCs w:val="24"/>
                        </w:rPr>
                        <w:t xml:space="preserve"> Resumen por enfoque</w:t>
                      </w:r>
                      <w:bookmarkEnd w:id="116"/>
                    </w:p>
                  </w:txbxContent>
                </v:textbox>
                <w10:wrap type="tight"/>
              </v:shape>
            </w:pict>
          </mc:Fallback>
        </mc:AlternateContent>
      </w:r>
      <w:r w:rsidR="00B3152D" w:rsidRPr="00B3152D">
        <w:rPr>
          <w:noProof/>
        </w:rPr>
        <w:drawing>
          <wp:anchor distT="0" distB="0" distL="114300" distR="114300" simplePos="0" relativeHeight="251720704" behindDoc="1" locked="0" layoutInCell="1" allowOverlap="1" wp14:anchorId="2DE7C22D" wp14:editId="7D158E01">
            <wp:simplePos x="0" y="0"/>
            <wp:positionH relativeFrom="margin">
              <wp:posOffset>3337</wp:posOffset>
            </wp:positionH>
            <wp:positionV relativeFrom="paragraph">
              <wp:posOffset>1457517</wp:posOffset>
            </wp:positionV>
            <wp:extent cx="5755640" cy="2235200"/>
            <wp:effectExtent l="0" t="0" r="0" b="0"/>
            <wp:wrapTight wrapText="bothSides">
              <wp:wrapPolygon edited="0">
                <wp:start x="0" y="0"/>
                <wp:lineTo x="0" y="21355"/>
                <wp:lineTo x="21519" y="21355"/>
                <wp:lineTo x="21519" y="0"/>
                <wp:lineTo x="0" y="0"/>
              </wp:wrapPolygon>
            </wp:wrapTight>
            <wp:docPr id="10185885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588595" name=""/>
                    <pic:cNvPicPr/>
                  </pic:nvPicPr>
                  <pic:blipFill>
                    <a:blip r:embed="rId44">
                      <a:extLst>
                        <a:ext uri="{28A0092B-C50C-407E-A947-70E740481C1C}">
                          <a14:useLocalDpi xmlns:a14="http://schemas.microsoft.com/office/drawing/2010/main" val="0"/>
                        </a:ext>
                      </a:extLst>
                    </a:blip>
                    <a:stretch>
                      <a:fillRect/>
                    </a:stretch>
                  </pic:blipFill>
                  <pic:spPr>
                    <a:xfrm>
                      <a:off x="0" y="0"/>
                      <a:ext cx="5755640" cy="2235200"/>
                    </a:xfrm>
                    <a:prstGeom prst="rect">
                      <a:avLst/>
                    </a:prstGeom>
                  </pic:spPr>
                </pic:pic>
              </a:graphicData>
            </a:graphic>
          </wp:anchor>
        </w:drawing>
      </w:r>
      <w:r w:rsidR="00A04406" w:rsidRPr="00A04406">
        <w:t xml:space="preserve">A </w:t>
      </w:r>
      <w:r w:rsidR="000C08D7" w:rsidRPr="00A04406">
        <w:t>continuación,</w:t>
      </w:r>
      <w:r w:rsidR="00A04406" w:rsidRPr="00A04406">
        <w:t xml:space="preserve"> se presentan los resultados obtenidos, sin interpretarlos todavía. La tabla resumen recoge, para cada enfoque, la exactitud, la precisión, el recall, el F1 y la tasa de alucinación, expresados como media y desviación típica entre repeticiones. Las gráficas muestran, respectivamente, la tasa de alucinación y la exactitud de cada enfoque, con sus correspondientes barras de error, que reflejan la variabilidad de los enfoques no deterministas.</w:t>
      </w:r>
      <w:r w:rsidRPr="004E73A5">
        <w:rPr>
          <w:noProof/>
        </w:rPr>
        <w:t xml:space="preserve"> </w:t>
      </w:r>
    </w:p>
    <w:p w14:paraId="4016AF30" w14:textId="404FE076" w:rsidR="00B3152D" w:rsidRDefault="00B3152D" w:rsidP="00A04406">
      <w:pPr>
        <w:pStyle w:val="Texto"/>
      </w:pPr>
    </w:p>
    <w:p w14:paraId="0E3CEEBF" w14:textId="1979CCEF" w:rsidR="00B3152D" w:rsidRDefault="000E25E8" w:rsidP="00A04406">
      <w:pPr>
        <w:pStyle w:val="Texto"/>
      </w:pPr>
      <w:r>
        <w:rPr>
          <w:noProof/>
        </w:rPr>
        <w:lastRenderedPageBreak/>
        <mc:AlternateContent>
          <mc:Choice Requires="wps">
            <w:drawing>
              <wp:anchor distT="0" distB="0" distL="114300" distR="114300" simplePos="0" relativeHeight="251789312" behindDoc="1" locked="0" layoutInCell="1" allowOverlap="1" wp14:anchorId="70B7A072" wp14:editId="7D1ED74C">
                <wp:simplePos x="0" y="0"/>
                <wp:positionH relativeFrom="column">
                  <wp:posOffset>372745</wp:posOffset>
                </wp:positionH>
                <wp:positionV relativeFrom="paragraph">
                  <wp:posOffset>2882265</wp:posOffset>
                </wp:positionV>
                <wp:extent cx="5005705" cy="635"/>
                <wp:effectExtent l="0" t="0" r="0" b="0"/>
                <wp:wrapTight wrapText="bothSides">
                  <wp:wrapPolygon edited="0">
                    <wp:start x="0" y="0"/>
                    <wp:lineTo x="0" y="21600"/>
                    <wp:lineTo x="21600" y="21600"/>
                    <wp:lineTo x="21600" y="0"/>
                  </wp:wrapPolygon>
                </wp:wrapTight>
                <wp:docPr id="1272736308" name="Cuadro de texto 1"/>
                <wp:cNvGraphicFramePr/>
                <a:graphic xmlns:a="http://schemas.openxmlformats.org/drawingml/2006/main">
                  <a:graphicData uri="http://schemas.microsoft.com/office/word/2010/wordprocessingShape">
                    <wps:wsp>
                      <wps:cNvSpPr txBox="1"/>
                      <wps:spPr>
                        <a:xfrm>
                          <a:off x="0" y="0"/>
                          <a:ext cx="5005705" cy="635"/>
                        </a:xfrm>
                        <a:prstGeom prst="rect">
                          <a:avLst/>
                        </a:prstGeom>
                        <a:solidFill>
                          <a:prstClr val="white"/>
                        </a:solidFill>
                        <a:ln>
                          <a:noFill/>
                        </a:ln>
                      </wps:spPr>
                      <wps:txbx>
                        <w:txbxContent>
                          <w:p w14:paraId="6785F7A1" w14:textId="1EA23358" w:rsidR="000E25E8" w:rsidRPr="000E25E8" w:rsidRDefault="000E25E8" w:rsidP="000E25E8">
                            <w:pPr>
                              <w:pStyle w:val="Descripcin"/>
                              <w:rPr>
                                <w:noProof/>
                                <w:sz w:val="24"/>
                                <w:szCs w:val="24"/>
                              </w:rPr>
                            </w:pPr>
                            <w:bookmarkStart w:id="117" w:name="_Toc238639147"/>
                            <w:r w:rsidRPr="000E25E8">
                              <w:rPr>
                                <w:sz w:val="24"/>
                                <w:szCs w:val="24"/>
                              </w:rPr>
                              <w:t xml:space="preserve">Figura </w:t>
                            </w:r>
                            <w:r w:rsidRPr="000E25E8">
                              <w:rPr>
                                <w:sz w:val="24"/>
                                <w:szCs w:val="24"/>
                              </w:rPr>
                              <w:fldChar w:fldCharType="begin"/>
                            </w:r>
                            <w:r w:rsidRPr="000E25E8">
                              <w:rPr>
                                <w:sz w:val="24"/>
                                <w:szCs w:val="24"/>
                              </w:rPr>
                              <w:instrText xml:space="preserve"> SEQ Figura \* ARABIC </w:instrText>
                            </w:r>
                            <w:r w:rsidRPr="000E25E8">
                              <w:rPr>
                                <w:sz w:val="24"/>
                                <w:szCs w:val="24"/>
                              </w:rPr>
                              <w:fldChar w:fldCharType="separate"/>
                            </w:r>
                            <w:r w:rsidR="0052251E">
                              <w:rPr>
                                <w:noProof/>
                                <w:sz w:val="24"/>
                                <w:szCs w:val="24"/>
                              </w:rPr>
                              <w:t>20</w:t>
                            </w:r>
                            <w:r w:rsidRPr="000E25E8">
                              <w:rPr>
                                <w:sz w:val="24"/>
                                <w:szCs w:val="24"/>
                              </w:rPr>
                              <w:fldChar w:fldCharType="end"/>
                            </w:r>
                            <w:r w:rsidRPr="000E25E8">
                              <w:rPr>
                                <w:sz w:val="24"/>
                                <w:szCs w:val="24"/>
                              </w:rPr>
                              <w:t xml:space="preserve"> Gráfica de tasa de alucinación por enfoque</w:t>
                            </w:r>
                            <w:bookmarkEnd w:id="11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0B7A072" id="_x0000_s1045" type="#_x0000_t202" style="position:absolute;left:0;text-align:left;margin-left:29.35pt;margin-top:226.95pt;width:394.15pt;height:.05pt;z-index:-251527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" stroked="f">
                <v:textbox style="mso-fit-shape-to-text:t" inset="0,0,0,0">
                  <w:txbxContent>
                    <w:p w14:paraId="6785F7A1" w14:textId="1EA23358" w:rsidR="000E25E8" w:rsidRPr="000E25E8" w:rsidRDefault="000E25E8" w:rsidP="000E25E8">
                      <w:pPr>
                        <w:pStyle w:val="Descripcin"/>
                        <w:rPr>
                          <w:noProof/>
                          <w:sz w:val="24"/>
                          <w:szCs w:val="24"/>
                        </w:rPr>
                      </w:pPr>
                      <w:bookmarkStart w:id="118" w:name="_Toc238639147"/>
                      <w:r w:rsidRPr="000E25E8">
                        <w:rPr>
                          <w:sz w:val="24"/>
                          <w:szCs w:val="24"/>
                        </w:rPr>
                        <w:t xml:space="preserve">Figura </w:t>
                      </w:r>
                      <w:r w:rsidRPr="000E25E8">
                        <w:rPr>
                          <w:sz w:val="24"/>
                          <w:szCs w:val="24"/>
                        </w:rPr>
                        <w:fldChar w:fldCharType="begin"/>
                      </w:r>
                      <w:r w:rsidRPr="000E25E8">
                        <w:rPr>
                          <w:sz w:val="24"/>
                          <w:szCs w:val="24"/>
                        </w:rPr>
                        <w:instrText xml:space="preserve"> SEQ Figura \* ARABIC </w:instrText>
                      </w:r>
                      <w:r w:rsidRPr="000E25E8">
                        <w:rPr>
                          <w:sz w:val="24"/>
                          <w:szCs w:val="24"/>
                        </w:rPr>
                        <w:fldChar w:fldCharType="separate"/>
                      </w:r>
                      <w:r w:rsidR="0052251E">
                        <w:rPr>
                          <w:noProof/>
                          <w:sz w:val="24"/>
                          <w:szCs w:val="24"/>
                        </w:rPr>
                        <w:t>20</w:t>
                      </w:r>
                      <w:r w:rsidRPr="000E25E8">
                        <w:rPr>
                          <w:sz w:val="24"/>
                          <w:szCs w:val="24"/>
                        </w:rPr>
                        <w:fldChar w:fldCharType="end"/>
                      </w:r>
                      <w:r w:rsidRPr="000E25E8">
                        <w:rPr>
                          <w:sz w:val="24"/>
                          <w:szCs w:val="24"/>
                        </w:rPr>
                        <w:t xml:space="preserve"> Gráfica de tasa de alucinación por enfoque</w:t>
                      </w:r>
                      <w:bookmarkEnd w:id="118"/>
                    </w:p>
                  </w:txbxContent>
                </v:textbox>
                <w10:wrap type="tight"/>
              </v:shape>
            </w:pict>
          </mc:Fallback>
        </mc:AlternateContent>
      </w:r>
      <w:r w:rsidR="00F23B4A" w:rsidRPr="00B3152D">
        <w:rPr>
          <w:noProof/>
        </w:rPr>
        <w:drawing>
          <wp:anchor distT="0" distB="0" distL="114300" distR="114300" simplePos="0" relativeHeight="251723776" behindDoc="1" locked="0" layoutInCell="1" allowOverlap="1" wp14:anchorId="6C7D7B8C" wp14:editId="77DF2131">
            <wp:simplePos x="0" y="0"/>
            <wp:positionH relativeFrom="margin">
              <wp:align>center</wp:align>
            </wp:positionH>
            <wp:positionV relativeFrom="paragraph">
              <wp:posOffset>48</wp:posOffset>
            </wp:positionV>
            <wp:extent cx="5005705" cy="2825115"/>
            <wp:effectExtent l="0" t="0" r="4445" b="0"/>
            <wp:wrapTight wrapText="bothSides">
              <wp:wrapPolygon edited="0">
                <wp:start x="0" y="0"/>
                <wp:lineTo x="0" y="21411"/>
                <wp:lineTo x="21537" y="21411"/>
                <wp:lineTo x="21537" y="0"/>
                <wp:lineTo x="0" y="0"/>
              </wp:wrapPolygon>
            </wp:wrapTight>
            <wp:docPr id="1369899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89989" name=""/>
                    <pic:cNvPicPr/>
                  </pic:nvPicPr>
                  <pic:blipFill>
                    <a:blip r:embed="rId45">
                      <a:extLst>
                        <a:ext uri="{28A0092B-C50C-407E-A947-70E740481C1C}">
                          <a14:useLocalDpi xmlns:a14="http://schemas.microsoft.com/office/drawing/2010/main" val="0"/>
                        </a:ext>
                      </a:extLst>
                    </a:blip>
                    <a:stretch>
                      <a:fillRect/>
                    </a:stretch>
                  </pic:blipFill>
                  <pic:spPr>
                    <a:xfrm>
                      <a:off x="0" y="0"/>
                      <a:ext cx="5005705" cy="2825115"/>
                    </a:xfrm>
                    <a:prstGeom prst="rect">
                      <a:avLst/>
                    </a:prstGeom>
                  </pic:spPr>
                </pic:pic>
              </a:graphicData>
            </a:graphic>
            <wp14:sizeRelH relativeFrom="margin">
              <wp14:pctWidth>0</wp14:pctWidth>
            </wp14:sizeRelH>
            <wp14:sizeRelV relativeFrom="margin">
              <wp14:pctHeight>0</wp14:pctHeight>
            </wp14:sizeRelV>
          </wp:anchor>
        </w:drawing>
      </w:r>
    </w:p>
    <w:p w14:paraId="5898C48F" w14:textId="284C06B8" w:rsidR="00B3152D" w:rsidRDefault="00B3152D" w:rsidP="00A04406">
      <w:pPr>
        <w:pStyle w:val="Texto"/>
      </w:pPr>
    </w:p>
    <w:p w14:paraId="25490FE5" w14:textId="1032E85F" w:rsidR="00B3152D" w:rsidRDefault="00B3152D" w:rsidP="00A04406">
      <w:pPr>
        <w:pStyle w:val="Texto"/>
      </w:pPr>
    </w:p>
    <w:p w14:paraId="5EBE1BB8" w14:textId="6D84D5F2" w:rsidR="00B3152D" w:rsidRDefault="00B3152D" w:rsidP="00A04406">
      <w:pPr>
        <w:pStyle w:val="Texto"/>
      </w:pPr>
    </w:p>
    <w:p w14:paraId="5FBC4472" w14:textId="344D8471" w:rsidR="00B3152D" w:rsidRDefault="00B3152D" w:rsidP="00A04406">
      <w:pPr>
        <w:pStyle w:val="Texto"/>
      </w:pPr>
    </w:p>
    <w:p w14:paraId="21D4FF99" w14:textId="496F67E5" w:rsidR="00B3152D" w:rsidRDefault="00B3152D" w:rsidP="00A04406">
      <w:pPr>
        <w:pStyle w:val="Texto"/>
      </w:pPr>
    </w:p>
    <w:p w14:paraId="56201A2F" w14:textId="44B6E285" w:rsidR="00B3152D" w:rsidRDefault="00B3152D" w:rsidP="00A04406">
      <w:pPr>
        <w:pStyle w:val="Texto"/>
      </w:pPr>
    </w:p>
    <w:p w14:paraId="1F854B37" w14:textId="086F5744" w:rsidR="00B3152D" w:rsidRDefault="00B3152D" w:rsidP="00A04406">
      <w:pPr>
        <w:pStyle w:val="Texto"/>
      </w:pPr>
    </w:p>
    <w:p w14:paraId="2B6CBFD5" w14:textId="25C180DC" w:rsidR="00B3152D" w:rsidRDefault="00B3152D" w:rsidP="00A04406">
      <w:pPr>
        <w:pStyle w:val="Texto"/>
      </w:pPr>
    </w:p>
    <w:p w14:paraId="11A5B3F3" w14:textId="75C81D30" w:rsidR="00B3152D" w:rsidRDefault="00B3152D" w:rsidP="00A04406">
      <w:pPr>
        <w:pStyle w:val="Texto"/>
      </w:pPr>
    </w:p>
    <w:p w14:paraId="04DD42CA" w14:textId="77777777" w:rsidR="00B3152D" w:rsidRDefault="00B3152D" w:rsidP="00A04406">
      <w:pPr>
        <w:pStyle w:val="Texto"/>
      </w:pPr>
    </w:p>
    <w:p w14:paraId="415512E4" w14:textId="344749E1" w:rsidR="00B3152D" w:rsidRDefault="00B3152D" w:rsidP="00A04406">
      <w:pPr>
        <w:pStyle w:val="Texto"/>
      </w:pPr>
    </w:p>
    <w:p w14:paraId="7DD108D3" w14:textId="02E5A92A" w:rsidR="00B3152D" w:rsidRDefault="00B3152D" w:rsidP="00A04406">
      <w:pPr>
        <w:pStyle w:val="Texto"/>
      </w:pPr>
    </w:p>
    <w:p w14:paraId="2E5C9C3B" w14:textId="27FA0BA4" w:rsidR="00B3152D" w:rsidRDefault="00B3152D" w:rsidP="00F23B4A">
      <w:pPr>
        <w:pStyle w:val="Texto"/>
        <w:ind w:firstLine="0"/>
      </w:pPr>
    </w:p>
    <w:p w14:paraId="622038E3" w14:textId="7BD1927C" w:rsidR="00B3152D" w:rsidRPr="00A04406" w:rsidRDefault="000E25E8" w:rsidP="00B3152D">
      <w:pPr>
        <w:pStyle w:val="Texto"/>
        <w:ind w:firstLine="0"/>
      </w:pPr>
      <w:r>
        <w:rPr>
          <w:noProof/>
        </w:rPr>
        <mc:AlternateContent>
          <mc:Choice Requires="wps">
            <w:drawing>
              <wp:anchor distT="0" distB="0" distL="114300" distR="114300" simplePos="0" relativeHeight="251791360" behindDoc="1" locked="0" layoutInCell="1" allowOverlap="1" wp14:anchorId="31ED8686" wp14:editId="7E5CD0C4">
                <wp:simplePos x="0" y="0"/>
                <wp:positionH relativeFrom="column">
                  <wp:posOffset>205105</wp:posOffset>
                </wp:positionH>
                <wp:positionV relativeFrom="paragraph">
                  <wp:posOffset>3039745</wp:posOffset>
                </wp:positionV>
                <wp:extent cx="5347970" cy="635"/>
                <wp:effectExtent l="0" t="0" r="0" b="0"/>
                <wp:wrapTight wrapText="bothSides">
                  <wp:wrapPolygon edited="0">
                    <wp:start x="0" y="0"/>
                    <wp:lineTo x="0" y="21600"/>
                    <wp:lineTo x="21600" y="21600"/>
                    <wp:lineTo x="21600" y="0"/>
                  </wp:wrapPolygon>
                </wp:wrapTight>
                <wp:docPr id="563212359" name="Cuadro de texto 1"/>
                <wp:cNvGraphicFramePr/>
                <a:graphic xmlns:a="http://schemas.openxmlformats.org/drawingml/2006/main">
                  <a:graphicData uri="http://schemas.microsoft.com/office/word/2010/wordprocessingShape">
                    <wps:wsp>
                      <wps:cNvSpPr txBox="1"/>
                      <wps:spPr>
                        <a:xfrm>
                          <a:off x="0" y="0"/>
                          <a:ext cx="5347970" cy="635"/>
                        </a:xfrm>
                        <a:prstGeom prst="rect">
                          <a:avLst/>
                        </a:prstGeom>
                        <a:solidFill>
                          <a:prstClr val="white"/>
                        </a:solidFill>
                        <a:ln>
                          <a:noFill/>
                        </a:ln>
                      </wps:spPr>
                      <wps:txbx>
                        <w:txbxContent>
                          <w:p w14:paraId="305D0690" w14:textId="32DA2243" w:rsidR="000E25E8" w:rsidRPr="000E25E8" w:rsidRDefault="000E25E8" w:rsidP="000E25E8">
                            <w:pPr>
                              <w:pStyle w:val="Descripcin"/>
                              <w:rPr>
                                <w:noProof/>
                                <w:sz w:val="24"/>
                                <w:szCs w:val="24"/>
                              </w:rPr>
                            </w:pPr>
                            <w:bookmarkStart w:id="119" w:name="_Toc238639148"/>
                            <w:r w:rsidRPr="000E25E8">
                              <w:rPr>
                                <w:sz w:val="24"/>
                                <w:szCs w:val="24"/>
                              </w:rPr>
                              <w:t xml:space="preserve">Figura </w:t>
                            </w:r>
                            <w:r w:rsidRPr="000E25E8">
                              <w:rPr>
                                <w:sz w:val="24"/>
                                <w:szCs w:val="24"/>
                              </w:rPr>
                              <w:fldChar w:fldCharType="begin"/>
                            </w:r>
                            <w:r w:rsidRPr="000E25E8">
                              <w:rPr>
                                <w:sz w:val="24"/>
                                <w:szCs w:val="24"/>
                              </w:rPr>
                              <w:instrText xml:space="preserve"> SEQ Figura \* ARABIC </w:instrText>
                            </w:r>
                            <w:r w:rsidRPr="000E25E8">
                              <w:rPr>
                                <w:sz w:val="24"/>
                                <w:szCs w:val="24"/>
                              </w:rPr>
                              <w:fldChar w:fldCharType="separate"/>
                            </w:r>
                            <w:r w:rsidR="0052251E">
                              <w:rPr>
                                <w:noProof/>
                                <w:sz w:val="24"/>
                                <w:szCs w:val="24"/>
                              </w:rPr>
                              <w:t>21</w:t>
                            </w:r>
                            <w:r w:rsidRPr="000E25E8">
                              <w:rPr>
                                <w:sz w:val="24"/>
                                <w:szCs w:val="24"/>
                              </w:rPr>
                              <w:fldChar w:fldCharType="end"/>
                            </w:r>
                            <w:r w:rsidRPr="000E25E8">
                              <w:rPr>
                                <w:sz w:val="24"/>
                                <w:szCs w:val="24"/>
                              </w:rPr>
                              <w:t xml:space="preserve"> Gráfica de exactitud por enfoque</w:t>
                            </w:r>
                            <w:bookmarkEnd w:id="1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1ED8686" id="_x0000_s1046" type="#_x0000_t202" style="position:absolute;left:0;text-align:left;margin-left:16.15pt;margin-top:239.35pt;width:421.1pt;height:.05pt;z-index:-251525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" stroked="f">
                <v:textbox style="mso-fit-shape-to-text:t" inset="0,0,0,0">
                  <w:txbxContent>
                    <w:p w14:paraId="305D0690" w14:textId="32DA2243" w:rsidR="000E25E8" w:rsidRPr="000E25E8" w:rsidRDefault="000E25E8" w:rsidP="000E25E8">
                      <w:pPr>
                        <w:pStyle w:val="Descripcin"/>
                        <w:rPr>
                          <w:noProof/>
                          <w:sz w:val="24"/>
                          <w:szCs w:val="24"/>
                        </w:rPr>
                      </w:pPr>
                      <w:bookmarkStart w:id="120" w:name="_Toc238639148"/>
                      <w:r w:rsidRPr="000E25E8">
                        <w:rPr>
                          <w:sz w:val="24"/>
                          <w:szCs w:val="24"/>
                        </w:rPr>
                        <w:t xml:space="preserve">Figura </w:t>
                      </w:r>
                      <w:r w:rsidRPr="000E25E8">
                        <w:rPr>
                          <w:sz w:val="24"/>
                          <w:szCs w:val="24"/>
                        </w:rPr>
                        <w:fldChar w:fldCharType="begin"/>
                      </w:r>
                      <w:r w:rsidRPr="000E25E8">
                        <w:rPr>
                          <w:sz w:val="24"/>
                          <w:szCs w:val="24"/>
                        </w:rPr>
                        <w:instrText xml:space="preserve"> SEQ Figura \* ARABIC </w:instrText>
                      </w:r>
                      <w:r w:rsidRPr="000E25E8">
                        <w:rPr>
                          <w:sz w:val="24"/>
                          <w:szCs w:val="24"/>
                        </w:rPr>
                        <w:fldChar w:fldCharType="separate"/>
                      </w:r>
                      <w:r w:rsidR="0052251E">
                        <w:rPr>
                          <w:noProof/>
                          <w:sz w:val="24"/>
                          <w:szCs w:val="24"/>
                        </w:rPr>
                        <w:t>21</w:t>
                      </w:r>
                      <w:r w:rsidRPr="000E25E8">
                        <w:rPr>
                          <w:sz w:val="24"/>
                          <w:szCs w:val="24"/>
                        </w:rPr>
                        <w:fldChar w:fldCharType="end"/>
                      </w:r>
                      <w:r w:rsidRPr="000E25E8">
                        <w:rPr>
                          <w:sz w:val="24"/>
                          <w:szCs w:val="24"/>
                        </w:rPr>
                        <w:t xml:space="preserve"> Gráfica de exactitud por enfoque</w:t>
                      </w:r>
                      <w:bookmarkEnd w:id="120"/>
                    </w:p>
                  </w:txbxContent>
                </v:textbox>
                <w10:wrap type="tight"/>
              </v:shape>
            </w:pict>
          </mc:Fallback>
        </mc:AlternateContent>
      </w:r>
      <w:r w:rsidR="00B3152D" w:rsidRPr="00B3152D">
        <w:rPr>
          <w:noProof/>
        </w:rPr>
        <w:drawing>
          <wp:anchor distT="0" distB="0" distL="114300" distR="114300" simplePos="0" relativeHeight="251726848" behindDoc="1" locked="0" layoutInCell="1" allowOverlap="1" wp14:anchorId="66E21309" wp14:editId="48E87E76">
            <wp:simplePos x="0" y="0"/>
            <wp:positionH relativeFrom="margin">
              <wp:posOffset>205356</wp:posOffset>
            </wp:positionH>
            <wp:positionV relativeFrom="paragraph">
              <wp:posOffset>3337</wp:posOffset>
            </wp:positionV>
            <wp:extent cx="5347970" cy="2979420"/>
            <wp:effectExtent l="0" t="0" r="5080" b="0"/>
            <wp:wrapTight wrapText="bothSides">
              <wp:wrapPolygon edited="0">
                <wp:start x="0" y="0"/>
                <wp:lineTo x="0" y="21407"/>
                <wp:lineTo x="21544" y="21407"/>
                <wp:lineTo x="21544" y="0"/>
                <wp:lineTo x="0" y="0"/>
              </wp:wrapPolygon>
            </wp:wrapTight>
            <wp:docPr id="15627974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797411" name=""/>
                    <pic:cNvPicPr/>
                  </pic:nvPicPr>
                  <pic:blipFill>
                    <a:blip r:embed="rId46">
                      <a:extLst>
                        <a:ext uri="{28A0092B-C50C-407E-A947-70E740481C1C}">
                          <a14:useLocalDpi xmlns:a14="http://schemas.microsoft.com/office/drawing/2010/main" val="0"/>
                        </a:ext>
                      </a:extLst>
                    </a:blip>
                    <a:stretch>
                      <a:fillRect/>
                    </a:stretch>
                  </pic:blipFill>
                  <pic:spPr>
                    <a:xfrm>
                      <a:off x="0" y="0"/>
                      <a:ext cx="5347970" cy="2979420"/>
                    </a:xfrm>
                    <a:prstGeom prst="rect">
                      <a:avLst/>
                    </a:prstGeom>
                  </pic:spPr>
                </pic:pic>
              </a:graphicData>
            </a:graphic>
            <wp14:sizeRelH relativeFrom="margin">
              <wp14:pctWidth>0</wp14:pctWidth>
            </wp14:sizeRelH>
            <wp14:sizeRelV relativeFrom="margin">
              <wp14:pctHeight>0</wp14:pctHeight>
            </wp14:sizeRelV>
          </wp:anchor>
        </w:drawing>
      </w:r>
    </w:p>
    <w:p w14:paraId="21F83AFA" w14:textId="203B4397" w:rsidR="00A04406" w:rsidRPr="00A04406" w:rsidRDefault="00A04406" w:rsidP="00B3152D">
      <w:pPr>
        <w:pStyle w:val="Estilo2"/>
      </w:pPr>
      <w:bookmarkStart w:id="121" w:name="_Toc238541429"/>
      <w:r w:rsidRPr="00A04406">
        <w:t>Análisis y discusión</w:t>
      </w:r>
      <w:bookmarkEnd w:id="121"/>
    </w:p>
    <w:p w14:paraId="4AFB5C84" w14:textId="0EBEC127" w:rsidR="00A04406" w:rsidRPr="00A04406" w:rsidRDefault="00A04406" w:rsidP="00A04406">
      <w:pPr>
        <w:pStyle w:val="Texto"/>
      </w:pPr>
      <w:r w:rsidRPr="00A04406">
        <w:t xml:space="preserve">La lectura de los resultados confirma las hipótesis planteadas al inicio del capítulo. Los enfoques deterministas presentan una tasa de alucinación nula, ya que solo afirman aquello que se deduce del conocimiento. Frente a ellos, los enfoques que delegan el razonamiento en el </w:t>
      </w:r>
      <w:r w:rsidR="00056F05">
        <w:t>LLM</w:t>
      </w:r>
      <w:r w:rsidRPr="00A04406">
        <w:t xml:space="preserve"> incurren en afirmaciones no respaldadas, en una medida que varía según la calidad del contexto que reciben: el </w:t>
      </w:r>
      <w:r w:rsidRPr="00A04406">
        <w:lastRenderedPageBreak/>
        <w:t xml:space="preserve">enfoque sin recuperación es el más propenso a inventar, y las recuperaciones por similitud o por grafo mitigan el </w:t>
      </w:r>
      <w:r w:rsidR="000C08D7" w:rsidRPr="00A04406">
        <w:t>problema,</w:t>
      </w:r>
      <w:r w:rsidRPr="00A04406">
        <w:t xml:space="preserve"> pero no lo eliminan. Este contraste sostiene </w:t>
      </w:r>
      <w:r w:rsidR="00695C18">
        <w:t>la afirmación de que</w:t>
      </w:r>
      <w:r w:rsidRPr="00A04406">
        <w:t xml:space="preserve"> trasladar el razonamiento a la lógica elimina la alucinación.</w:t>
      </w:r>
    </w:p>
    <w:p w14:paraId="281909AC" w14:textId="389AF970" w:rsidR="00A04406" w:rsidRPr="00A04406" w:rsidRDefault="00A04406" w:rsidP="00A04406">
      <w:pPr>
        <w:pStyle w:val="Texto"/>
      </w:pPr>
      <w:r w:rsidRPr="00A04406">
        <w:t>La comparación entre el motor simbólico por sí solo y el sistema completo permite aislar la aportación del grafo. Ambos comparten la garantía de no alucinar, pero difieren en el recall de las preguntas por categoría</w:t>
      </w:r>
      <w:r w:rsidR="000F658E">
        <w:t>;</w:t>
      </w:r>
      <w:r w:rsidRPr="00A04406">
        <w:t xml:space="preserve"> el sistema completo recupera, a través de la propagación de la relación de implicación, los riesgos y consecuencias que el cierre lógico por sí solo no alcanza. Esta diferencia cuantifica de forma directa el valor de la capa Graph-RAG dentro de la arquitectura, y respalda la segunda afirmación.</w:t>
      </w:r>
    </w:p>
    <w:p w14:paraId="6394DD87" w14:textId="03A9BC92" w:rsidR="00A04406" w:rsidRPr="00A04406" w:rsidRDefault="00A04406" w:rsidP="00A04406">
      <w:pPr>
        <w:pStyle w:val="Texto"/>
      </w:pPr>
      <w:r w:rsidRPr="00A04406">
        <w:t xml:space="preserve">En conjunto, los resultados muestran que </w:t>
      </w:r>
      <w:r w:rsidR="000F658E">
        <w:t xml:space="preserve">se combina </w:t>
      </w:r>
      <w:r w:rsidRPr="00A04406">
        <w:t>la fiabilidad del razonamiento simbólico y la capacidad de recuperación del grafo, que amplía el conocimiento accesible, todo ello comunicado en lenguaje natural por el modelo sin comprometer la corrección de las conclusiones. Se cumple así también la tercera afirmación, que situaba al sistema completo por encima de los enfoques puramente generativos.</w:t>
      </w:r>
    </w:p>
    <w:p w14:paraId="61038046" w14:textId="5D925832" w:rsidR="00A04406" w:rsidRPr="00A04406" w:rsidRDefault="00A04406" w:rsidP="000F658E">
      <w:pPr>
        <w:pStyle w:val="Estilo2"/>
      </w:pPr>
      <w:bookmarkStart w:id="122" w:name="_Toc238541430"/>
      <w:r w:rsidRPr="00A04406">
        <w:t>Amenazas a la validez y limitaciones</w:t>
      </w:r>
      <w:bookmarkEnd w:id="122"/>
    </w:p>
    <w:p w14:paraId="5E5CDD69" w14:textId="3302F0C4" w:rsidR="00A04406" w:rsidRPr="00A04406" w:rsidRDefault="00A04406" w:rsidP="00A04406">
      <w:pPr>
        <w:pStyle w:val="Texto"/>
      </w:pPr>
      <w:r w:rsidRPr="00A04406">
        <w:t xml:space="preserve">La dependencia de un </w:t>
      </w:r>
      <w:r w:rsidR="000F658E">
        <w:t>LLM</w:t>
      </w:r>
      <w:r w:rsidRPr="00A04406">
        <w:t xml:space="preserve"> local implica además que los resultados de los enfoques generativos podrían variar con otro modelo o configuración, si bien esto no afecta a los enfoques deterministas. Por último, parte de la verdad de referencia se deriva del propio sistema, un riesgo de circularidad que se ha mitigado mediante el conjunto de casos anotados a mano, pero que no se elimina por completo.</w:t>
      </w:r>
    </w:p>
    <w:p w14:paraId="2BA6F923" w14:textId="565440EE" w:rsidR="00A04406" w:rsidRPr="00A04406" w:rsidRDefault="00A04406" w:rsidP="00A04406">
      <w:pPr>
        <w:pStyle w:val="Texto"/>
      </w:pPr>
      <w:r w:rsidRPr="00A04406">
        <w:t>Estas limitaciones no invalidan las conclusiones</w:t>
      </w:r>
      <w:r w:rsidR="000F658E">
        <w:t xml:space="preserve">, </w:t>
      </w:r>
      <w:r w:rsidRPr="00A04406">
        <w:t>en particular, la ausencia de alucinación de los enfoques deterministas es una propiedad estructural que se deriva del propio mecanismo de razonamiento y no depende del tamaño de la batería, pero señalan líneas claras de trabajo futuro: ampliar y diversificar la batería de preguntas, contrastar distintos modelos de lenguaje y construir una verdad de referencia completamente independiente del sistema.</w:t>
      </w:r>
    </w:p>
    <w:p w14:paraId="5B99C589" w14:textId="63DE0433" w:rsidR="003E5E66" w:rsidRPr="00A04406" w:rsidRDefault="003E5E66" w:rsidP="00A04406">
      <w:pPr>
        <w:pStyle w:val="Texto"/>
      </w:pPr>
    </w:p>
    <w:p w14:paraId="7C4CED8C" w14:textId="77777777" w:rsidR="007E586E" w:rsidRPr="007E586E" w:rsidRDefault="007E586E" w:rsidP="006C0DF7">
      <w:pPr>
        <w:rPr>
          <w:lang w:val="es-ES"/>
        </w:rPr>
      </w:pPr>
    </w:p>
    <w:p w14:paraId="351FFCFB" w14:textId="77777777" w:rsidR="007E586E" w:rsidRPr="007E586E" w:rsidRDefault="007E586E" w:rsidP="006C0DF7">
      <w:pPr>
        <w:rPr>
          <w:lang w:val="es-ES"/>
        </w:rPr>
      </w:pPr>
    </w:p>
    <w:p w14:paraId="501EFB65" w14:textId="77777777" w:rsidR="007E586E" w:rsidRPr="007E586E" w:rsidRDefault="007E586E" w:rsidP="006C0DF7">
      <w:pPr>
        <w:rPr>
          <w:lang w:val="es-ES"/>
        </w:rPr>
      </w:pPr>
    </w:p>
    <w:p w14:paraId="080C1531" w14:textId="77777777" w:rsidR="00B732D4" w:rsidRPr="007E586E" w:rsidRDefault="00B732D4" w:rsidP="006C0DF7">
      <w:pPr>
        <w:rPr>
          <w:lang w:val="es-ES"/>
        </w:rPr>
      </w:pPr>
    </w:p>
    <w:p w14:paraId="62C2F9CE" w14:textId="77777777" w:rsidR="00F10805" w:rsidRPr="007E586E" w:rsidRDefault="00F10805" w:rsidP="006C0DF7">
      <w:pPr>
        <w:pStyle w:val="CaptuloNmero"/>
        <w:rPr>
          <w:lang w:val="es-ES"/>
        </w:rPr>
      </w:pPr>
    </w:p>
    <w:p w14:paraId="6EF15289" w14:textId="32713258" w:rsidR="00B732D4" w:rsidRDefault="00455F05" w:rsidP="000C25B1">
      <w:pPr>
        <w:pStyle w:val="Captulo"/>
        <w:rPr>
          <w:lang w:val="en-US"/>
        </w:rPr>
      </w:pPr>
      <w:bookmarkStart w:id="123" w:name="_Toc238541431"/>
      <w:r>
        <w:rPr>
          <w:lang w:val="en-US"/>
        </w:rPr>
        <w:t>Conclusiones y líneas futuras</w:t>
      </w:r>
      <w:bookmarkEnd w:id="123"/>
    </w:p>
    <w:p w14:paraId="252ECC62" w14:textId="77777777" w:rsidR="00B732D4" w:rsidRPr="00B732D4" w:rsidRDefault="00B732D4" w:rsidP="000C25B1">
      <w:pPr>
        <w:pStyle w:val="Estilo2"/>
      </w:pPr>
      <w:bookmarkStart w:id="124" w:name="_Toc238541432"/>
      <w:r w:rsidRPr="00B732D4">
        <w:t>Conclusiones</w:t>
      </w:r>
      <w:bookmarkEnd w:id="124"/>
    </w:p>
    <w:p w14:paraId="0F639F73" w14:textId="213D7FBE" w:rsidR="00B732D4" w:rsidRPr="00B732D4" w:rsidRDefault="00B732D4" w:rsidP="00B732D4">
      <w:pPr>
        <w:pStyle w:val="Texto"/>
      </w:pPr>
      <w:r w:rsidRPr="00B732D4">
        <w:t xml:space="preserve">El punto de partida de este trabajo fue </w:t>
      </w:r>
      <w:r w:rsidR="000C25B1">
        <w:t>la tendencia de los LLMs</w:t>
      </w:r>
      <w:r w:rsidRPr="00B732D4">
        <w:t xml:space="preserve"> a producir afirmaciones plausibles pero incorrectas. Frente a ese problema, el objetivo del proyecto</w:t>
      </w:r>
      <w:r w:rsidR="000C25B1">
        <w:t xml:space="preserve"> fue </w:t>
      </w:r>
      <w:r w:rsidRPr="00B732D4">
        <w:t xml:space="preserve">relegar al modelo a las tareas para las que es fiable y confiar el razonamiento a un mecanismo lógico determinista. </w:t>
      </w:r>
    </w:p>
    <w:p w14:paraId="7BE8BC11" w14:textId="4F5667AD" w:rsidR="00B732D4" w:rsidRPr="00B732D4" w:rsidRDefault="00B732D4" w:rsidP="00B732D4">
      <w:pPr>
        <w:pStyle w:val="Texto"/>
      </w:pPr>
      <w:r w:rsidRPr="00B732D4">
        <w:t xml:space="preserve">El resultado es un sistema con tres capas de responsabilidades claramente delimitadas. El modelo de lenguaje actúa únicamente como extractor y como redactor. El Análisis de Conceptos Formales constituye el motor de razonamiento mediante el cierre lógico sobre la base de implicaciones, deduce de forma determinista y verificable, sin posibilidad de inventar. Y la capa Graph-RAG recupera, propagando exclusivamente la relación de implicación, el conocimiento relacional de riesgo que el razonamiento lógico por sí solo no alcanza. Esta separación </w:t>
      </w:r>
      <w:r w:rsidR="0035060C">
        <w:t xml:space="preserve">es </w:t>
      </w:r>
      <w:r w:rsidRPr="00B732D4">
        <w:t>la que permite que el sistema ofrezca respuestas en lenguaje natural sin renunciar a la corrección.</w:t>
      </w:r>
    </w:p>
    <w:p w14:paraId="2A83C858" w14:textId="4506E049" w:rsidR="00B732D4" w:rsidRPr="00B732D4" w:rsidRDefault="00B732D4" w:rsidP="00B732D4">
      <w:pPr>
        <w:pStyle w:val="Texto"/>
      </w:pPr>
      <w:r w:rsidRPr="00B732D4">
        <w:t xml:space="preserve">La aplicación desarrollada materializa esta arquitectura en una herramienta interactiva y transparente. El usuario puede cargar conocimiento, explorarlo a través del grafo, el retículo y las reglas, y formular preguntas en lenguaje natural, recibiendo en cada respuesta tanto la traza lógica del razonamiento como la redacción final, claramente diferenciadas. </w:t>
      </w:r>
    </w:p>
    <w:p w14:paraId="1CA9AEAA" w14:textId="73FA207B" w:rsidR="00B732D4" w:rsidRPr="00B732D4" w:rsidRDefault="00B732D4" w:rsidP="00B732D4">
      <w:pPr>
        <w:pStyle w:val="Texto"/>
      </w:pPr>
      <w:r w:rsidRPr="00B732D4">
        <w:t xml:space="preserve">La validación experimental ha confirmado las tres hipótesis planteadas. En primer lugar, los enfoques que trasladan el razonamiento a la lógica presentan una </w:t>
      </w:r>
      <w:r w:rsidRPr="00B732D4">
        <w:rPr>
          <w:b/>
          <w:bCs/>
        </w:rPr>
        <w:t>tasa de alucinación nula</w:t>
      </w:r>
      <w:r w:rsidRPr="00B732D4">
        <w:t xml:space="preserve">, frente a los que lo delegan en el modelo de lenguaje. En segundo lugar, la comparación entre el motor simbólico aislado y el sistema completo ha permitido </w:t>
      </w:r>
      <w:r w:rsidRPr="00B732D4">
        <w:rPr>
          <w:b/>
          <w:bCs/>
        </w:rPr>
        <w:t>cuantificar la aportación del grafo</w:t>
      </w:r>
      <w:r w:rsidRPr="00B732D4">
        <w:t xml:space="preserve">, que recupera los riesgos y consecuencias que el cierre lógico no alcanza por sí solo. </w:t>
      </w:r>
      <w:r w:rsidR="000C08D7" w:rsidRPr="00B732D4">
        <w:t>Y,</w:t>
      </w:r>
      <w:r w:rsidRPr="00B732D4">
        <w:t xml:space="preserve"> en tercer lugar, el </w:t>
      </w:r>
      <w:r w:rsidRPr="00B732D4">
        <w:lastRenderedPageBreak/>
        <w:t>sistema completo se ha mostrado superior a los enfoques puramente generativos, combinando la fiabilidad del razonamiento simbólico con la capacidad de recuperación del grafo.</w:t>
      </w:r>
    </w:p>
    <w:p w14:paraId="349E694E" w14:textId="30397782" w:rsidR="00B732D4" w:rsidRPr="00B732D4" w:rsidRDefault="00B732D4" w:rsidP="00B732D4">
      <w:pPr>
        <w:pStyle w:val="Texto"/>
      </w:pPr>
      <w:r w:rsidRPr="00B732D4">
        <w:t xml:space="preserve">En conjunto, el trabajo demuestra que es posible construir un asistente de conocimiento que sea, a la vez, </w:t>
      </w:r>
      <w:r w:rsidRPr="00B732D4">
        <w:rPr>
          <w:b/>
          <w:bCs/>
        </w:rPr>
        <w:t>conversacional y fiable</w:t>
      </w:r>
      <w:r w:rsidRPr="00B732D4">
        <w:t xml:space="preserve">, y que la vía para lograrlo no pasa por confiar más en el modelo de lenguaje, sino por acotar su papel y apoyarse en un fundamento lógico. </w:t>
      </w:r>
    </w:p>
    <w:p w14:paraId="3C3A9BFE" w14:textId="77777777" w:rsidR="00B732D4" w:rsidRPr="00B732D4" w:rsidRDefault="00B732D4" w:rsidP="0035060C">
      <w:pPr>
        <w:pStyle w:val="Estilo2"/>
      </w:pPr>
      <w:bookmarkStart w:id="125" w:name="_Toc238541433"/>
      <w:r w:rsidRPr="00B732D4">
        <w:t>Líneas futuras</w:t>
      </w:r>
      <w:bookmarkEnd w:id="125"/>
    </w:p>
    <w:p w14:paraId="2F7F4421" w14:textId="77777777" w:rsidR="00B732D4" w:rsidRPr="00B732D4" w:rsidRDefault="00B732D4" w:rsidP="00B732D4">
      <w:pPr>
        <w:pStyle w:val="Texto"/>
      </w:pPr>
      <w:r w:rsidRPr="00B732D4">
        <w:t>El trabajo abre varias líneas de continuación, tanto para reforzar la validación como para ampliar las capacidades del sistema.</w:t>
      </w:r>
    </w:p>
    <w:p w14:paraId="40656C32" w14:textId="5DBD0FA2" w:rsidR="00B732D4" w:rsidRPr="00B732D4" w:rsidRDefault="00B732D4" w:rsidP="00B732D4">
      <w:pPr>
        <w:pStyle w:val="Texto"/>
      </w:pPr>
      <w:r w:rsidRPr="00B732D4">
        <w:t xml:space="preserve">En el plano de la </w:t>
      </w:r>
      <w:r w:rsidRPr="00B732D4">
        <w:rPr>
          <w:b/>
          <w:bCs/>
        </w:rPr>
        <w:t>evaluación</w:t>
      </w:r>
      <w:r w:rsidRPr="00B732D4">
        <w:t>, la línea más inmediata es ampliar y diversificar la batería de preguntas y el conjunto de datos, para contrastar los resultados sobre corpus clínicos de mayor escala y de origen real, más allá del dominio acotado empleado. Convendría además construir una verdad de referencia completamente independiente del sistema, que elimine por completo el riesgo de circularidad, y automatizar la parte inversa de la batería, seleccionando las condiciones de paciente directamente desde el grafo en lugar de una lista fija. Sería también valioso un estudio de usabilidad con profesionales clínicos, que evalúe no solo la corrección de las respuestas sino su utilidad real en un flujo de trabajo médico.</w:t>
      </w:r>
    </w:p>
    <w:p w14:paraId="0DF49B93" w14:textId="77777777" w:rsidR="00B732D4" w:rsidRPr="00B732D4" w:rsidRDefault="00B732D4" w:rsidP="00B732D4">
      <w:pPr>
        <w:pStyle w:val="Texto"/>
      </w:pPr>
      <w:r w:rsidRPr="00B732D4">
        <w:t xml:space="preserve">En el plano de la </w:t>
      </w:r>
      <w:r w:rsidRPr="00B732D4">
        <w:rPr>
          <w:b/>
          <w:bCs/>
        </w:rPr>
        <w:t>interpretación del lenguaje</w:t>
      </w:r>
      <w:r w:rsidRPr="00B732D4">
        <w:t>, el enrutador actual se basa en la detección de entidades e intención por coincidencia de términos, lo que resulta robusto pero limitado ante preguntas que combinan varias entidades o intenciones. Incorporar un análisis lingüístico más profundo permitiría interpretar consultas más complejas sin perder el control sobre el razonamiento posterior.</w:t>
      </w:r>
    </w:p>
    <w:p w14:paraId="7C010EF8" w14:textId="390DAAEB" w:rsidR="00B732D4" w:rsidRPr="00B732D4" w:rsidRDefault="00B732D4" w:rsidP="00B732D4">
      <w:pPr>
        <w:pStyle w:val="Texto"/>
      </w:pPr>
      <w:r w:rsidRPr="00B732D4">
        <w:t xml:space="preserve">En cuanto al </w:t>
      </w:r>
      <w:r w:rsidRPr="00B732D4">
        <w:rPr>
          <w:b/>
          <w:bCs/>
        </w:rPr>
        <w:t>motor de razonamiento</w:t>
      </w:r>
      <w:r w:rsidRPr="00B732D4">
        <w:t xml:space="preserve">, una extensión natural es explotar de forma más completa las capacidades del </w:t>
      </w:r>
      <w:r w:rsidR="0035060C">
        <w:t>FCA</w:t>
      </w:r>
      <w:r w:rsidRPr="00B732D4">
        <w:t>, como el tratamiento difuso de los grados de pertenencia, que permitiría representar conocimiento clínico con incertidumbre. Del lado del grafo, cabría estudiar la incorporación controlada de otras relaciones a la propagación, siempre que se establezca para cada una semántica de inferencia sólida que preserve la garantía de no alucinación, así como el razonamiento multisalto a lo largo de cadenas de implicación.</w:t>
      </w:r>
    </w:p>
    <w:p w14:paraId="4FA8459E" w14:textId="77777777" w:rsidR="00B732D4" w:rsidRPr="00B732D4" w:rsidRDefault="00B732D4" w:rsidP="00B732D4">
      <w:pPr>
        <w:pStyle w:val="Texto"/>
      </w:pPr>
      <w:r w:rsidRPr="00B732D4">
        <w:t xml:space="preserve">En el plano de la </w:t>
      </w:r>
      <w:r w:rsidRPr="00B732D4">
        <w:rPr>
          <w:b/>
          <w:bCs/>
        </w:rPr>
        <w:t>extracción y la integración</w:t>
      </w:r>
      <w:r w:rsidRPr="00B732D4">
        <w:t>, se podría mejorar la fase de extracción mediante modelos más capaces o especializados, y anclar el conocimiento extraído a ontologías clínicas estándar, lo que aumentaría la interoperabilidad y la fiabilidad de las entidades reconocidas. La conexión con fuentes de conocimiento reales, como historias clínicas electrónicas o terminologías médicas normalizadas, situaría el sistema más cerca de un uso práctico.</w:t>
      </w:r>
    </w:p>
    <w:p w14:paraId="05838C41" w14:textId="77777777" w:rsidR="00B732D4" w:rsidRPr="00B732D4" w:rsidRDefault="00B732D4" w:rsidP="00B732D4">
      <w:pPr>
        <w:pStyle w:val="Texto"/>
      </w:pPr>
      <w:r w:rsidRPr="00B732D4">
        <w:lastRenderedPageBreak/>
        <w:t xml:space="preserve">Por último, en el plano del </w:t>
      </w:r>
      <w:r w:rsidRPr="00B732D4">
        <w:rPr>
          <w:b/>
          <w:bCs/>
        </w:rPr>
        <w:t>rendimiento y la generalización</w:t>
      </w:r>
      <w:r w:rsidRPr="00B732D4">
        <w:t>, la ejecución sobre hardware con aceleración gráfica reduciría las latencias del modelo de lenguaje y permitiría emplear modelos de mayor tamaño, mientras que la aplicación del mismo enfoque a otros dominios distintos del clínico pondría a prueba la generalidad de la arquitectura propuesta. En todos estos casos, el principio rector seguiría siendo el mismo que ha guiado este trabajo: ampliar las capacidades del sistema sin comprometer nunca la garantía de que solo se afirma aquello que puede deducirse del conocimiento.</w:t>
      </w:r>
    </w:p>
    <w:p w14:paraId="5F2F0016" w14:textId="77777777" w:rsidR="00B732D4" w:rsidRPr="00B732D4" w:rsidRDefault="00B732D4" w:rsidP="00B732D4">
      <w:pPr>
        <w:pStyle w:val="Texto"/>
      </w:pPr>
    </w:p>
    <w:p w14:paraId="73ED6110" w14:textId="77777777" w:rsidR="00B732D4" w:rsidRPr="00B732D4" w:rsidRDefault="00B732D4" w:rsidP="006C0DF7">
      <w:pPr>
        <w:rPr>
          <w:lang w:val="es-ES"/>
        </w:rPr>
      </w:pPr>
    </w:p>
    <w:p w14:paraId="070F47EA" w14:textId="77777777" w:rsidR="00B732D4" w:rsidRPr="00B732D4" w:rsidRDefault="00B732D4" w:rsidP="006C0DF7">
      <w:pPr>
        <w:rPr>
          <w:lang w:val="es-ES"/>
        </w:rPr>
      </w:pPr>
    </w:p>
    <w:p w14:paraId="6AF6C22D" w14:textId="77777777" w:rsidR="00B732D4" w:rsidRPr="00B732D4" w:rsidRDefault="00B732D4" w:rsidP="006C0DF7">
      <w:pPr>
        <w:rPr>
          <w:lang w:val="es-ES"/>
        </w:rPr>
      </w:pPr>
    </w:p>
    <w:p w14:paraId="58A3312B" w14:textId="77777777" w:rsidR="00B732D4" w:rsidRPr="00B732D4" w:rsidRDefault="00B732D4" w:rsidP="006C0DF7">
      <w:pPr>
        <w:rPr>
          <w:lang w:val="es-ES"/>
        </w:rPr>
      </w:pPr>
    </w:p>
    <w:p w14:paraId="3670B695" w14:textId="77777777" w:rsidR="00B732D4" w:rsidRPr="00B732D4" w:rsidRDefault="00B732D4" w:rsidP="006C0DF7">
      <w:pPr>
        <w:rPr>
          <w:lang w:val="es-ES"/>
        </w:rPr>
      </w:pPr>
    </w:p>
    <w:p w14:paraId="3221B06D" w14:textId="77777777" w:rsidR="00B732D4" w:rsidRPr="00B732D4" w:rsidRDefault="00B732D4" w:rsidP="006C0DF7">
      <w:pPr>
        <w:rPr>
          <w:lang w:val="es-ES"/>
        </w:rPr>
      </w:pPr>
    </w:p>
    <w:p w14:paraId="5D27076F" w14:textId="77777777" w:rsidR="00B732D4" w:rsidRPr="00B732D4" w:rsidRDefault="00B732D4" w:rsidP="006C0DF7">
      <w:pPr>
        <w:rPr>
          <w:lang w:val="es-ES"/>
        </w:rPr>
      </w:pPr>
    </w:p>
    <w:p w14:paraId="0A8F8292" w14:textId="77777777" w:rsidR="00B732D4" w:rsidRPr="00B732D4" w:rsidRDefault="00B732D4" w:rsidP="006C0DF7">
      <w:pPr>
        <w:rPr>
          <w:lang w:val="es-ES"/>
        </w:rPr>
      </w:pPr>
    </w:p>
    <w:p w14:paraId="78321FB1" w14:textId="77777777" w:rsidR="00B732D4" w:rsidRPr="00B732D4" w:rsidRDefault="00B732D4" w:rsidP="006C0DF7">
      <w:pPr>
        <w:rPr>
          <w:lang w:val="es-ES"/>
        </w:rPr>
      </w:pPr>
    </w:p>
    <w:p w14:paraId="7949EF42" w14:textId="77777777" w:rsidR="00B732D4" w:rsidRPr="00B732D4" w:rsidRDefault="00B732D4" w:rsidP="006C0DF7">
      <w:pPr>
        <w:rPr>
          <w:lang w:val="es-ES"/>
        </w:rPr>
      </w:pPr>
    </w:p>
    <w:p w14:paraId="532D86CD" w14:textId="77777777" w:rsidR="00B732D4" w:rsidRPr="00B732D4" w:rsidRDefault="00B732D4" w:rsidP="006C0DF7">
      <w:pPr>
        <w:rPr>
          <w:lang w:val="es-ES"/>
        </w:rPr>
      </w:pPr>
    </w:p>
    <w:p w14:paraId="5AC52C5B" w14:textId="77777777" w:rsidR="00B732D4" w:rsidRPr="00B732D4" w:rsidRDefault="00B732D4" w:rsidP="006C0DF7">
      <w:pPr>
        <w:rPr>
          <w:lang w:val="es-ES"/>
        </w:rPr>
      </w:pPr>
    </w:p>
    <w:p w14:paraId="275C9C65" w14:textId="77777777" w:rsidR="00B732D4" w:rsidRPr="00B732D4" w:rsidRDefault="00B732D4" w:rsidP="006C0DF7">
      <w:pPr>
        <w:rPr>
          <w:lang w:val="es-ES"/>
        </w:rPr>
      </w:pPr>
    </w:p>
    <w:p w14:paraId="7BB5E081" w14:textId="77777777" w:rsidR="00B732D4" w:rsidRPr="00B732D4" w:rsidRDefault="00B732D4" w:rsidP="006C0DF7">
      <w:pPr>
        <w:rPr>
          <w:lang w:val="es-ES"/>
        </w:rPr>
      </w:pPr>
    </w:p>
    <w:p w14:paraId="7F9DE5BE" w14:textId="77777777" w:rsidR="00B732D4" w:rsidRPr="00B732D4" w:rsidRDefault="00B732D4" w:rsidP="006C0DF7">
      <w:pPr>
        <w:rPr>
          <w:lang w:val="es-ES"/>
        </w:rPr>
      </w:pPr>
    </w:p>
    <w:p w14:paraId="73A0FFAC" w14:textId="77777777" w:rsidR="00B732D4" w:rsidRPr="00B732D4" w:rsidRDefault="00B732D4" w:rsidP="006C0DF7">
      <w:pPr>
        <w:rPr>
          <w:lang w:val="es-ES"/>
        </w:rPr>
      </w:pPr>
    </w:p>
    <w:p w14:paraId="18A237A7" w14:textId="77777777" w:rsidR="00B732D4" w:rsidRPr="00B732D4" w:rsidRDefault="00B732D4" w:rsidP="006C0DF7">
      <w:pPr>
        <w:rPr>
          <w:lang w:val="es-ES"/>
        </w:rPr>
      </w:pPr>
    </w:p>
    <w:p w14:paraId="071ED75C" w14:textId="77777777" w:rsidR="00B732D4" w:rsidRPr="00B732D4" w:rsidRDefault="00B732D4" w:rsidP="006C0DF7">
      <w:pPr>
        <w:rPr>
          <w:lang w:val="es-ES"/>
        </w:rPr>
      </w:pPr>
    </w:p>
    <w:p w14:paraId="45DB0239" w14:textId="77777777" w:rsidR="00B732D4" w:rsidRPr="00B732D4" w:rsidRDefault="00B732D4" w:rsidP="006C0DF7">
      <w:pPr>
        <w:rPr>
          <w:lang w:val="es-ES"/>
        </w:rPr>
      </w:pPr>
    </w:p>
    <w:p w14:paraId="765C3077" w14:textId="77777777" w:rsidR="00B732D4" w:rsidRPr="00B732D4" w:rsidRDefault="00B732D4" w:rsidP="006C0DF7">
      <w:pPr>
        <w:rPr>
          <w:lang w:val="es-ES"/>
        </w:rPr>
      </w:pPr>
    </w:p>
    <w:p w14:paraId="1E40648F" w14:textId="77777777" w:rsidR="00B732D4" w:rsidRPr="00B732D4" w:rsidRDefault="00B732D4" w:rsidP="006C0DF7">
      <w:pPr>
        <w:rPr>
          <w:lang w:val="es-ES"/>
        </w:rPr>
      </w:pPr>
    </w:p>
    <w:p w14:paraId="67FA82FA" w14:textId="77777777" w:rsidR="00B732D4" w:rsidRPr="00B732D4" w:rsidRDefault="00B732D4" w:rsidP="006C0DF7">
      <w:pPr>
        <w:rPr>
          <w:lang w:val="es-ES"/>
        </w:rPr>
      </w:pPr>
    </w:p>
    <w:p w14:paraId="24CEAAA0" w14:textId="77777777" w:rsidR="00B732D4" w:rsidRPr="00B732D4" w:rsidRDefault="00B732D4" w:rsidP="006C0DF7">
      <w:pPr>
        <w:rPr>
          <w:lang w:val="es-ES"/>
        </w:rPr>
      </w:pPr>
    </w:p>
    <w:p w14:paraId="7E4C3848" w14:textId="77777777" w:rsidR="00B732D4" w:rsidRPr="00B732D4" w:rsidRDefault="00B732D4" w:rsidP="006C0DF7">
      <w:pPr>
        <w:rPr>
          <w:lang w:val="es-ES"/>
        </w:rPr>
      </w:pPr>
    </w:p>
    <w:p w14:paraId="1B4A8D1D" w14:textId="77777777" w:rsidR="00B732D4" w:rsidRPr="00B732D4" w:rsidRDefault="00B732D4" w:rsidP="006C0DF7">
      <w:pPr>
        <w:rPr>
          <w:lang w:val="es-ES"/>
        </w:rPr>
      </w:pPr>
    </w:p>
    <w:p w14:paraId="5397E36B" w14:textId="77777777" w:rsidR="00B732D4" w:rsidRPr="00B732D4" w:rsidRDefault="00B732D4" w:rsidP="006C0DF7">
      <w:pPr>
        <w:rPr>
          <w:lang w:val="es-ES"/>
        </w:rPr>
      </w:pPr>
    </w:p>
    <w:p w14:paraId="3A393896" w14:textId="77777777" w:rsidR="00B732D4" w:rsidRDefault="00B732D4" w:rsidP="006C0DF7">
      <w:pPr>
        <w:rPr>
          <w:lang w:val="es-ES"/>
        </w:rPr>
      </w:pPr>
    </w:p>
    <w:p w14:paraId="5F19EC00" w14:textId="77777777" w:rsidR="0035060C" w:rsidRDefault="0035060C" w:rsidP="006C0DF7">
      <w:pPr>
        <w:rPr>
          <w:lang w:val="es-ES"/>
        </w:rPr>
      </w:pPr>
    </w:p>
    <w:p w14:paraId="3EC8AF8C" w14:textId="77777777" w:rsidR="0035060C" w:rsidRDefault="0035060C" w:rsidP="006C0DF7">
      <w:pPr>
        <w:rPr>
          <w:lang w:val="es-ES"/>
        </w:rPr>
      </w:pPr>
    </w:p>
    <w:p w14:paraId="0077A922" w14:textId="77777777" w:rsidR="0035060C" w:rsidRDefault="0035060C" w:rsidP="006C0DF7">
      <w:pPr>
        <w:rPr>
          <w:lang w:val="es-ES"/>
        </w:rPr>
      </w:pPr>
    </w:p>
    <w:p w14:paraId="63AE8D78" w14:textId="77777777" w:rsidR="0035060C" w:rsidRDefault="0035060C" w:rsidP="006C0DF7">
      <w:pPr>
        <w:rPr>
          <w:lang w:val="es-ES"/>
        </w:rPr>
      </w:pPr>
    </w:p>
    <w:p w14:paraId="600A2364" w14:textId="77777777" w:rsidR="0035060C" w:rsidRDefault="0035060C" w:rsidP="006C0DF7">
      <w:pPr>
        <w:rPr>
          <w:lang w:val="es-ES"/>
        </w:rPr>
      </w:pPr>
    </w:p>
    <w:p w14:paraId="17A0B235" w14:textId="77777777" w:rsidR="0035060C" w:rsidRDefault="0035060C" w:rsidP="006C0DF7">
      <w:pPr>
        <w:rPr>
          <w:lang w:val="es-ES"/>
        </w:rPr>
      </w:pPr>
    </w:p>
    <w:p w14:paraId="04170542" w14:textId="77777777" w:rsidR="0035060C" w:rsidRDefault="0035060C" w:rsidP="006C0DF7">
      <w:pPr>
        <w:rPr>
          <w:lang w:val="es-ES"/>
        </w:rPr>
      </w:pPr>
    </w:p>
    <w:p w14:paraId="3F389C84" w14:textId="77777777" w:rsidR="0035060C" w:rsidRDefault="0035060C" w:rsidP="006C0DF7">
      <w:pPr>
        <w:rPr>
          <w:lang w:val="es-ES"/>
        </w:rPr>
      </w:pPr>
    </w:p>
    <w:p w14:paraId="207ECDF1" w14:textId="77777777" w:rsidR="0035060C" w:rsidRDefault="0035060C" w:rsidP="006C0DF7">
      <w:pPr>
        <w:rPr>
          <w:lang w:val="es-ES"/>
        </w:rPr>
      </w:pPr>
    </w:p>
    <w:p w14:paraId="4FC5F40F" w14:textId="77777777" w:rsidR="0035060C" w:rsidRDefault="0035060C" w:rsidP="006C0DF7">
      <w:pPr>
        <w:rPr>
          <w:lang w:val="es-ES"/>
        </w:rPr>
      </w:pPr>
    </w:p>
    <w:p w14:paraId="003998CD" w14:textId="77777777" w:rsidR="0035060C" w:rsidRDefault="0035060C" w:rsidP="006C0DF7">
      <w:pPr>
        <w:rPr>
          <w:lang w:val="es-ES"/>
        </w:rPr>
      </w:pPr>
    </w:p>
    <w:p w14:paraId="0654F270" w14:textId="77777777" w:rsidR="0035060C" w:rsidRDefault="0035060C" w:rsidP="006C0DF7">
      <w:pPr>
        <w:rPr>
          <w:lang w:val="es-ES"/>
        </w:rPr>
      </w:pPr>
    </w:p>
    <w:p w14:paraId="122B6F54" w14:textId="77777777" w:rsidR="0035060C" w:rsidRDefault="0035060C" w:rsidP="006C0DF7">
      <w:pPr>
        <w:rPr>
          <w:lang w:val="es-ES"/>
        </w:rPr>
      </w:pPr>
    </w:p>
    <w:p w14:paraId="5DF46386" w14:textId="77777777" w:rsidR="0035060C" w:rsidRDefault="0035060C" w:rsidP="006C0DF7">
      <w:pPr>
        <w:rPr>
          <w:lang w:val="es-ES"/>
        </w:rPr>
      </w:pPr>
    </w:p>
    <w:p w14:paraId="6CB97F11" w14:textId="77777777" w:rsidR="0035060C" w:rsidRDefault="0035060C" w:rsidP="006C0DF7">
      <w:pPr>
        <w:rPr>
          <w:lang w:val="es-ES"/>
        </w:rPr>
      </w:pPr>
    </w:p>
    <w:p w14:paraId="4D338D8A" w14:textId="77777777" w:rsidR="0035060C" w:rsidRDefault="0035060C" w:rsidP="006C0DF7">
      <w:pPr>
        <w:rPr>
          <w:lang w:val="es-ES"/>
        </w:rPr>
      </w:pPr>
    </w:p>
    <w:p w14:paraId="522D68E9" w14:textId="77777777" w:rsidR="0035060C" w:rsidRDefault="0035060C" w:rsidP="006C0DF7">
      <w:pPr>
        <w:rPr>
          <w:lang w:val="es-ES"/>
        </w:rPr>
      </w:pPr>
    </w:p>
    <w:p w14:paraId="363CA001" w14:textId="77777777" w:rsidR="0035060C" w:rsidRDefault="0035060C" w:rsidP="006C0DF7">
      <w:pPr>
        <w:rPr>
          <w:lang w:val="es-ES"/>
        </w:rPr>
      </w:pPr>
    </w:p>
    <w:p w14:paraId="12FD6E48" w14:textId="77777777" w:rsidR="0035060C" w:rsidRDefault="0035060C" w:rsidP="006C0DF7">
      <w:pPr>
        <w:rPr>
          <w:lang w:val="es-ES"/>
        </w:rPr>
      </w:pPr>
    </w:p>
    <w:p w14:paraId="087A90D7" w14:textId="77777777" w:rsidR="0035060C" w:rsidRDefault="0035060C" w:rsidP="006C0DF7">
      <w:pPr>
        <w:rPr>
          <w:lang w:val="es-ES"/>
        </w:rPr>
      </w:pPr>
    </w:p>
    <w:p w14:paraId="3B1526F7" w14:textId="77777777" w:rsidR="0035060C" w:rsidRDefault="0035060C" w:rsidP="006C0DF7">
      <w:pPr>
        <w:rPr>
          <w:lang w:val="es-ES"/>
        </w:rPr>
      </w:pPr>
    </w:p>
    <w:p w14:paraId="3ACE5335" w14:textId="77777777" w:rsidR="0035060C" w:rsidRDefault="0035060C" w:rsidP="006C0DF7">
      <w:pPr>
        <w:rPr>
          <w:lang w:val="es-ES"/>
        </w:rPr>
      </w:pPr>
    </w:p>
    <w:p w14:paraId="72EF80EF" w14:textId="77777777" w:rsidR="0035060C" w:rsidRDefault="0035060C" w:rsidP="006C0DF7">
      <w:pPr>
        <w:rPr>
          <w:lang w:val="es-ES"/>
        </w:rPr>
      </w:pPr>
    </w:p>
    <w:p w14:paraId="46F45267" w14:textId="77777777" w:rsidR="0035060C" w:rsidRDefault="0035060C" w:rsidP="006C0DF7">
      <w:pPr>
        <w:rPr>
          <w:lang w:val="es-ES"/>
        </w:rPr>
      </w:pPr>
    </w:p>
    <w:p w14:paraId="68E85B4C" w14:textId="77777777" w:rsidR="0035060C" w:rsidRDefault="0035060C" w:rsidP="006C0DF7">
      <w:pPr>
        <w:rPr>
          <w:lang w:val="es-ES"/>
        </w:rPr>
      </w:pPr>
    </w:p>
    <w:p w14:paraId="5D2AEBD5" w14:textId="77777777" w:rsidR="0035060C" w:rsidRDefault="0035060C" w:rsidP="006C0DF7">
      <w:pPr>
        <w:rPr>
          <w:lang w:val="es-ES"/>
        </w:rPr>
      </w:pPr>
    </w:p>
    <w:p w14:paraId="4D045047" w14:textId="77777777" w:rsidR="0035060C" w:rsidRDefault="0035060C" w:rsidP="006C0DF7">
      <w:pPr>
        <w:rPr>
          <w:lang w:val="es-ES"/>
        </w:rPr>
      </w:pPr>
    </w:p>
    <w:p w14:paraId="4A32090B" w14:textId="77777777" w:rsidR="0035060C" w:rsidRDefault="0035060C" w:rsidP="006C0DF7">
      <w:pPr>
        <w:rPr>
          <w:lang w:val="es-ES"/>
        </w:rPr>
      </w:pPr>
    </w:p>
    <w:p w14:paraId="01529F3C" w14:textId="77777777" w:rsidR="0035060C" w:rsidRDefault="0035060C" w:rsidP="006C0DF7">
      <w:pPr>
        <w:rPr>
          <w:lang w:val="es-ES"/>
        </w:rPr>
      </w:pPr>
    </w:p>
    <w:p w14:paraId="53F0B991" w14:textId="77777777" w:rsidR="0035060C" w:rsidRDefault="0035060C" w:rsidP="006C0DF7">
      <w:pPr>
        <w:rPr>
          <w:lang w:val="es-ES"/>
        </w:rPr>
      </w:pPr>
    </w:p>
    <w:p w14:paraId="4407530B" w14:textId="77777777" w:rsidR="0035060C" w:rsidRDefault="0035060C" w:rsidP="006C0DF7">
      <w:pPr>
        <w:rPr>
          <w:lang w:val="es-ES"/>
        </w:rPr>
      </w:pPr>
    </w:p>
    <w:p w14:paraId="5418DF82" w14:textId="77777777" w:rsidR="0035060C" w:rsidRDefault="0035060C" w:rsidP="006C0DF7">
      <w:pPr>
        <w:rPr>
          <w:lang w:val="es-ES"/>
        </w:rPr>
      </w:pPr>
    </w:p>
    <w:p w14:paraId="0B9887AF" w14:textId="77777777" w:rsidR="0035060C" w:rsidRDefault="0035060C" w:rsidP="006C0DF7">
      <w:pPr>
        <w:rPr>
          <w:lang w:val="es-ES"/>
        </w:rPr>
      </w:pPr>
    </w:p>
    <w:p w14:paraId="2CBA1452" w14:textId="77777777" w:rsidR="0035060C" w:rsidRDefault="0035060C" w:rsidP="006C0DF7">
      <w:pPr>
        <w:rPr>
          <w:lang w:val="es-ES"/>
        </w:rPr>
      </w:pPr>
    </w:p>
    <w:p w14:paraId="188D2637" w14:textId="77777777" w:rsidR="0035060C" w:rsidRDefault="0035060C" w:rsidP="006C0DF7">
      <w:pPr>
        <w:rPr>
          <w:lang w:val="es-ES"/>
        </w:rPr>
      </w:pPr>
    </w:p>
    <w:p w14:paraId="664C1B8D" w14:textId="77777777" w:rsidR="0035060C" w:rsidRDefault="0035060C" w:rsidP="006C0DF7">
      <w:pPr>
        <w:rPr>
          <w:lang w:val="es-ES"/>
        </w:rPr>
      </w:pPr>
    </w:p>
    <w:p w14:paraId="28B59559" w14:textId="77777777" w:rsidR="0035060C" w:rsidRDefault="0035060C" w:rsidP="006C0DF7">
      <w:pPr>
        <w:rPr>
          <w:lang w:val="es-ES"/>
        </w:rPr>
      </w:pPr>
    </w:p>
    <w:p w14:paraId="04B4B468" w14:textId="77777777" w:rsidR="0035060C" w:rsidRDefault="0035060C" w:rsidP="006C0DF7">
      <w:pPr>
        <w:rPr>
          <w:lang w:val="es-ES"/>
        </w:rPr>
      </w:pPr>
    </w:p>
    <w:p w14:paraId="0C3822D4" w14:textId="77777777" w:rsidR="0035060C" w:rsidRDefault="0035060C" w:rsidP="006C0DF7">
      <w:pPr>
        <w:rPr>
          <w:lang w:val="es-ES"/>
        </w:rPr>
      </w:pPr>
    </w:p>
    <w:p w14:paraId="79CE4E41" w14:textId="77777777" w:rsidR="0035060C" w:rsidRDefault="0035060C" w:rsidP="006C0DF7">
      <w:pPr>
        <w:rPr>
          <w:lang w:val="es-ES"/>
        </w:rPr>
      </w:pPr>
    </w:p>
    <w:p w14:paraId="76C90DC6" w14:textId="77777777" w:rsidR="0035060C" w:rsidRDefault="0035060C" w:rsidP="006C0DF7">
      <w:pPr>
        <w:rPr>
          <w:lang w:val="es-ES"/>
        </w:rPr>
      </w:pPr>
    </w:p>
    <w:p w14:paraId="331EABA7" w14:textId="77777777" w:rsidR="0035060C" w:rsidRDefault="0035060C" w:rsidP="006C0DF7">
      <w:pPr>
        <w:rPr>
          <w:lang w:val="es-ES"/>
        </w:rPr>
      </w:pPr>
    </w:p>
    <w:p w14:paraId="73001533" w14:textId="77777777" w:rsidR="0035060C" w:rsidRDefault="0035060C" w:rsidP="006C0DF7">
      <w:pPr>
        <w:rPr>
          <w:lang w:val="es-ES"/>
        </w:rPr>
      </w:pPr>
    </w:p>
    <w:p w14:paraId="0413F0D4" w14:textId="77777777" w:rsidR="0035060C" w:rsidRDefault="0035060C" w:rsidP="006C0DF7">
      <w:pPr>
        <w:rPr>
          <w:lang w:val="es-ES"/>
        </w:rPr>
      </w:pPr>
    </w:p>
    <w:p w14:paraId="12364132" w14:textId="77777777" w:rsidR="0035060C" w:rsidRDefault="0035060C" w:rsidP="006C0DF7">
      <w:pPr>
        <w:rPr>
          <w:lang w:val="es-ES"/>
        </w:rPr>
      </w:pPr>
    </w:p>
    <w:p w14:paraId="4B628F39" w14:textId="77777777" w:rsidR="0035060C" w:rsidRDefault="0035060C" w:rsidP="006C0DF7">
      <w:pPr>
        <w:rPr>
          <w:lang w:val="es-ES"/>
        </w:rPr>
      </w:pPr>
    </w:p>
    <w:p w14:paraId="43B187A9" w14:textId="77777777" w:rsidR="0035060C" w:rsidRDefault="0035060C" w:rsidP="006C0DF7">
      <w:pPr>
        <w:rPr>
          <w:lang w:val="es-ES"/>
        </w:rPr>
      </w:pPr>
    </w:p>
    <w:p w14:paraId="133D0123" w14:textId="77777777" w:rsidR="0035060C" w:rsidRDefault="0035060C" w:rsidP="006C0DF7">
      <w:pPr>
        <w:rPr>
          <w:lang w:val="es-ES"/>
        </w:rPr>
      </w:pPr>
    </w:p>
    <w:p w14:paraId="7C928EB4" w14:textId="77777777" w:rsidR="0035060C" w:rsidRDefault="0035060C" w:rsidP="006C0DF7">
      <w:pPr>
        <w:rPr>
          <w:lang w:val="es-ES"/>
        </w:rPr>
      </w:pPr>
    </w:p>
    <w:p w14:paraId="5C4CE2F7" w14:textId="77777777" w:rsidR="0035060C" w:rsidRDefault="0035060C" w:rsidP="006C0DF7">
      <w:pPr>
        <w:rPr>
          <w:lang w:val="es-ES"/>
        </w:rPr>
      </w:pPr>
    </w:p>
    <w:p w14:paraId="3F95678F" w14:textId="77777777" w:rsidR="0035060C" w:rsidRDefault="0035060C" w:rsidP="006C0DF7">
      <w:pPr>
        <w:rPr>
          <w:lang w:val="es-ES"/>
        </w:rPr>
      </w:pPr>
    </w:p>
    <w:p w14:paraId="21398D45" w14:textId="77777777" w:rsidR="0035060C" w:rsidRDefault="0035060C" w:rsidP="006C0DF7">
      <w:pPr>
        <w:rPr>
          <w:lang w:val="es-ES"/>
        </w:rPr>
      </w:pPr>
    </w:p>
    <w:p w14:paraId="27727892" w14:textId="77777777" w:rsidR="0035060C" w:rsidRDefault="0035060C" w:rsidP="006C0DF7">
      <w:pPr>
        <w:rPr>
          <w:lang w:val="es-ES"/>
        </w:rPr>
      </w:pPr>
    </w:p>
    <w:p w14:paraId="1F81CEB3" w14:textId="77777777" w:rsidR="0035060C" w:rsidRDefault="0035060C" w:rsidP="006C0DF7">
      <w:pPr>
        <w:rPr>
          <w:lang w:val="es-ES"/>
        </w:rPr>
      </w:pPr>
    </w:p>
    <w:p w14:paraId="1E266716" w14:textId="77777777" w:rsidR="0035060C" w:rsidRDefault="0035060C" w:rsidP="006C0DF7">
      <w:pPr>
        <w:rPr>
          <w:lang w:val="es-ES"/>
        </w:rPr>
      </w:pPr>
    </w:p>
    <w:p w14:paraId="2E5F1640" w14:textId="77777777" w:rsidR="0035060C" w:rsidRPr="00B732D4" w:rsidRDefault="0035060C" w:rsidP="006C0DF7">
      <w:pPr>
        <w:rPr>
          <w:lang w:val="es-ES"/>
        </w:rPr>
      </w:pPr>
    </w:p>
    <w:p w14:paraId="1CF418B9" w14:textId="77777777" w:rsidR="00B732D4" w:rsidRPr="00B732D4" w:rsidRDefault="00B732D4" w:rsidP="006C0DF7">
      <w:pPr>
        <w:rPr>
          <w:lang w:val="es-ES"/>
        </w:rPr>
      </w:pPr>
    </w:p>
    <w:p w14:paraId="1E0821C8" w14:textId="77777777" w:rsidR="00665F9A" w:rsidRPr="00DC5417" w:rsidRDefault="00665F9A" w:rsidP="00B2671C">
      <w:pPr>
        <w:pStyle w:val="Captulo"/>
        <w:rPr>
          <w:lang w:val="en-US"/>
        </w:rPr>
      </w:pPr>
      <w:bookmarkStart w:id="126" w:name="_Toc505373798"/>
      <w:bookmarkStart w:id="127" w:name="_Toc238541434"/>
      <w:r w:rsidRPr="00DC5417">
        <w:rPr>
          <w:lang w:val="en-US"/>
        </w:rPr>
        <w:lastRenderedPageBreak/>
        <w:t>Referencias</w:t>
      </w:r>
      <w:bookmarkEnd w:id="126"/>
      <w:bookmarkEnd w:id="127"/>
    </w:p>
    <w:p w14:paraId="3904C36F" w14:textId="77777777" w:rsidR="00B2671C" w:rsidRDefault="00B2671C" w:rsidP="009F27AC">
      <w:pPr>
        <w:rPr>
          <w:lang w:val="en-US"/>
        </w:rPr>
      </w:pPr>
    </w:p>
    <w:p w14:paraId="4FFE651E" w14:textId="77777777" w:rsidR="00E4307E" w:rsidRDefault="00E4307E" w:rsidP="00E4307E">
      <w:pPr>
        <w:pStyle w:val="Referencias"/>
      </w:pPr>
    </w:p>
    <w:p w14:paraId="367A515B" w14:textId="7D90AC1B" w:rsidR="00E4307E" w:rsidRPr="000E7C8F" w:rsidRDefault="00E4307E">
      <w:pPr>
        <w:pStyle w:val="Texto"/>
        <w:numPr>
          <w:ilvl w:val="0"/>
          <w:numId w:val="21"/>
        </w:numPr>
        <w:rPr>
          <w:lang w:val="en-US"/>
        </w:rPr>
      </w:pPr>
      <w:bookmarkStart w:id="128" w:name="ref_1"/>
      <w:r w:rsidRPr="00E4307E">
        <w:rPr>
          <w:lang w:val="en-US"/>
        </w:rPr>
        <w:t xml:space="preserve">B. Ganter y R. Wille, Formal Concept Analysis: Mathematical Foundations. </w:t>
      </w:r>
      <w:r w:rsidRPr="000E7C8F">
        <w:rPr>
          <w:lang w:val="en-US"/>
        </w:rPr>
        <w:t xml:space="preserve">Springer, 1999. </w:t>
      </w:r>
      <w:hyperlink r:id="rId47" w:history="1">
        <w:r w:rsidRPr="000E7C8F">
          <w:rPr>
            <w:rStyle w:val="Hipervnculo"/>
            <w:lang w:val="en-US"/>
          </w:rPr>
          <w:t>https://link.springer.com/book/10.1007/978-3-642-59830-2</w:t>
        </w:r>
      </w:hyperlink>
      <w:r w:rsidRPr="000E7C8F">
        <w:rPr>
          <w:lang w:val="en-US"/>
        </w:rPr>
        <w:t xml:space="preserve"> </w:t>
      </w:r>
      <w:bookmarkEnd w:id="128"/>
    </w:p>
    <w:p w14:paraId="0D8FF118" w14:textId="7438971B" w:rsidR="00E4307E" w:rsidRDefault="0091397D">
      <w:pPr>
        <w:pStyle w:val="Texto"/>
        <w:numPr>
          <w:ilvl w:val="0"/>
          <w:numId w:val="21"/>
        </w:numPr>
        <w:rPr>
          <w:lang w:val="en-US"/>
        </w:rPr>
      </w:pPr>
      <w:bookmarkStart w:id="129" w:name="ref_2"/>
      <w:r w:rsidRPr="00256569">
        <w:rPr>
          <w:lang w:val="en-US"/>
        </w:rPr>
        <w:t xml:space="preserve">J. </w:t>
      </w:r>
      <w:r w:rsidR="00256569" w:rsidRPr="00256569">
        <w:rPr>
          <w:lang w:val="en-US"/>
        </w:rPr>
        <w:t>Galasso,</w:t>
      </w:r>
      <w:r>
        <w:rPr>
          <w:lang w:val="en-US"/>
        </w:rPr>
        <w:t xml:space="preserve"> </w:t>
      </w:r>
      <w:r w:rsidR="00E4307E" w:rsidRPr="00E4307E">
        <w:rPr>
          <w:lang w:val="en-US"/>
        </w:rPr>
        <w:t xml:space="preserve">Formal Concept Analysis: a Structural Framework for Variability Extraction and Analysis, arXiv:2508.06668, 2025. </w:t>
      </w:r>
      <w:hyperlink r:id="rId48" w:history="1">
        <w:r w:rsidR="00E4307E" w:rsidRPr="00830B9E">
          <w:rPr>
            <w:rStyle w:val="Hipervnculo"/>
            <w:lang w:val="en-US"/>
          </w:rPr>
          <w:t>https://arxiv.org/abs/2508.06668</w:t>
        </w:r>
      </w:hyperlink>
      <w:r w:rsidR="00E4307E">
        <w:rPr>
          <w:lang w:val="en-US"/>
        </w:rPr>
        <w:t xml:space="preserve"> </w:t>
      </w:r>
      <w:bookmarkEnd w:id="129"/>
    </w:p>
    <w:p w14:paraId="15AB82B3" w14:textId="11912AAF" w:rsidR="002467D1" w:rsidRPr="002467D1" w:rsidRDefault="002467D1">
      <w:pPr>
        <w:pStyle w:val="Texto"/>
        <w:numPr>
          <w:ilvl w:val="0"/>
          <w:numId w:val="21"/>
        </w:numPr>
        <w:rPr>
          <w:lang w:val="en-US"/>
        </w:rPr>
      </w:pPr>
      <w:bookmarkStart w:id="130" w:name="_Ref235439330"/>
      <w:bookmarkStart w:id="131" w:name="ref_3"/>
      <w:r>
        <w:rPr>
          <w:lang w:val="en-US"/>
        </w:rPr>
        <w:t xml:space="preserve">A Survey of </w:t>
      </w:r>
      <w:r w:rsidRPr="002467D1">
        <w:rPr>
          <w:lang w:val="en-US"/>
        </w:rPr>
        <w:t>Graph Retrieval-Augmented Generation for Customized Large Language Models</w:t>
      </w:r>
      <w:r>
        <w:rPr>
          <w:lang w:val="en-US"/>
        </w:rPr>
        <w:t xml:space="preserve"> </w:t>
      </w:r>
      <w:hyperlink r:id="rId49" w:history="1">
        <w:r w:rsidRPr="002467D1">
          <w:rPr>
            <w:rStyle w:val="Hipervnculo"/>
            <w:lang w:val="en-US"/>
          </w:rPr>
          <w:t>https://arxiv.org/html/</w:t>
        </w:r>
        <w:r w:rsidRPr="002467D1">
          <w:rPr>
            <w:rStyle w:val="Hipervnculo"/>
            <w:lang w:val="en-US"/>
          </w:rPr>
          <w:t>2</w:t>
        </w:r>
        <w:r w:rsidRPr="002467D1">
          <w:rPr>
            <w:rStyle w:val="Hipervnculo"/>
            <w:lang w:val="en-US"/>
          </w:rPr>
          <w:t>501.13958v2</w:t>
        </w:r>
      </w:hyperlink>
      <w:bookmarkEnd w:id="130"/>
      <w:r w:rsidRPr="002467D1">
        <w:rPr>
          <w:lang w:val="en-US"/>
        </w:rPr>
        <w:t xml:space="preserve"> </w:t>
      </w:r>
      <w:bookmarkEnd w:id="131"/>
    </w:p>
    <w:p w14:paraId="6620E1CF" w14:textId="10452A64" w:rsidR="00E4307E" w:rsidRPr="00E4307E" w:rsidRDefault="00E4307E">
      <w:pPr>
        <w:pStyle w:val="Texto"/>
        <w:numPr>
          <w:ilvl w:val="0"/>
          <w:numId w:val="21"/>
        </w:numPr>
      </w:pPr>
      <w:bookmarkStart w:id="132" w:name="ref_4"/>
      <w:r w:rsidRPr="00B669B6">
        <w:rPr>
          <w:lang w:val="en-US"/>
        </w:rPr>
        <w:t xml:space="preserve">P. Cordero, M. Enciso, D. López-Rodríguez y Á. Mora, "fcaR, Formal Concept Analysis with R", The R Journal, vol. 14, n.º 1, 2022. </w:t>
      </w:r>
      <w:hyperlink r:id="rId50" w:history="1">
        <w:r w:rsidRPr="00830B9E">
          <w:rPr>
            <w:rStyle w:val="Hipervnculo"/>
          </w:rPr>
          <w:t>https://journal.r-project.org/articles/RJ-2022-014/</w:t>
        </w:r>
      </w:hyperlink>
      <w:r>
        <w:t xml:space="preserve"> </w:t>
      </w:r>
      <w:bookmarkEnd w:id="132"/>
    </w:p>
    <w:p w14:paraId="1683B5F7" w14:textId="3FFF556B" w:rsidR="00E4307E" w:rsidRPr="00E4307E" w:rsidRDefault="00E4307E">
      <w:pPr>
        <w:pStyle w:val="Texto"/>
        <w:numPr>
          <w:ilvl w:val="0"/>
          <w:numId w:val="21"/>
        </w:numPr>
      </w:pPr>
      <w:bookmarkStart w:id="133" w:name="ref_5"/>
      <w:r w:rsidRPr="00E4307E">
        <w:t xml:space="preserve">D. López-Rodríguez, Á. Mora, J. Domínguez y A. Villalón, Package 'fcaR': Tools for Formal Concept Analysis. CRAN. </w:t>
      </w:r>
      <w:hyperlink r:id="rId51" w:history="1">
        <w:r w:rsidRPr="00830B9E">
          <w:rPr>
            <w:rStyle w:val="Hipervnculo"/>
          </w:rPr>
          <w:t>https://cran.r-project.org/package=fcaR</w:t>
        </w:r>
      </w:hyperlink>
      <w:r>
        <w:t xml:space="preserve"> </w:t>
      </w:r>
      <w:bookmarkEnd w:id="133"/>
    </w:p>
    <w:p w14:paraId="55E8908F" w14:textId="68A1037B" w:rsidR="00E4307E" w:rsidRPr="00E4307E" w:rsidRDefault="00E4307E">
      <w:pPr>
        <w:pStyle w:val="Texto"/>
        <w:numPr>
          <w:ilvl w:val="0"/>
          <w:numId w:val="21"/>
        </w:numPr>
      </w:pPr>
      <w:bookmarkStart w:id="134" w:name="ref_6"/>
      <w:r w:rsidRPr="00B669B6">
        <w:rPr>
          <w:lang w:val="en-US"/>
        </w:rPr>
        <w:t xml:space="preserve">X.-W. Yang et al., "Neuro-Symbolic Artificial Intelligence: Towards Improving the Reasoning Abilities of Large Language Models", IJCAI, 2025. </w:t>
      </w:r>
      <w:hyperlink r:id="rId52" w:history="1">
        <w:r w:rsidRPr="00830B9E">
          <w:rPr>
            <w:rStyle w:val="Hipervnculo"/>
          </w:rPr>
          <w:t>https://www.ijcai.org/proceedings/2025/1195</w:t>
        </w:r>
      </w:hyperlink>
      <w:r>
        <w:t xml:space="preserve"> </w:t>
      </w:r>
      <w:bookmarkEnd w:id="134"/>
    </w:p>
    <w:p w14:paraId="55FE90E5" w14:textId="5F714C84" w:rsidR="00E4307E" w:rsidRPr="00487237" w:rsidRDefault="0091397D">
      <w:pPr>
        <w:pStyle w:val="Texto"/>
        <w:numPr>
          <w:ilvl w:val="0"/>
          <w:numId w:val="21"/>
        </w:numPr>
      </w:pPr>
      <w:bookmarkStart w:id="135" w:name="ref_7"/>
      <w:r w:rsidRPr="0091397D">
        <w:rPr>
          <w:lang w:val="en-US"/>
        </w:rPr>
        <w:t>C. An et al.</w:t>
      </w:r>
      <w:r>
        <w:rPr>
          <w:lang w:val="en-US"/>
        </w:rPr>
        <w:t xml:space="preserve"> </w:t>
      </w:r>
      <w:r w:rsidR="00E4307E" w:rsidRPr="00B669B6">
        <w:rPr>
          <w:lang w:val="en-US"/>
        </w:rPr>
        <w:t xml:space="preserve">A Neurosymbolic Approach to Natural Language Formalization and Verification, arXiv:2511.09008, 2025. </w:t>
      </w:r>
      <w:hyperlink r:id="rId53" w:history="1">
        <w:r w:rsidR="00E4307E" w:rsidRPr="00487237">
          <w:rPr>
            <w:rStyle w:val="Hipervnculo"/>
          </w:rPr>
          <w:t>https://arxiv.org/abs/2511.09008</w:t>
        </w:r>
      </w:hyperlink>
      <w:bookmarkEnd w:id="135"/>
    </w:p>
    <w:p w14:paraId="22097DF4" w14:textId="1960FB78" w:rsidR="00E4307E" w:rsidRPr="005A5A24" w:rsidRDefault="00E4307E">
      <w:pPr>
        <w:pStyle w:val="Texto"/>
        <w:numPr>
          <w:ilvl w:val="0"/>
          <w:numId w:val="21"/>
        </w:numPr>
        <w:rPr>
          <w:lang w:val="en-US"/>
        </w:rPr>
      </w:pPr>
      <w:bookmarkStart w:id="136" w:name="ref_8"/>
      <w:r w:rsidRPr="00B669B6">
        <w:rPr>
          <w:lang w:val="en-US"/>
        </w:rPr>
        <w:t xml:space="preserve">M. Rani, B. K. Mishra y D. Thakker, Advancing Symbolic Integration in Large Language Models: Beyond Conventional Neurosymbolic AI, arXiv:2510.21425, 2025. </w:t>
      </w:r>
      <w:hyperlink r:id="rId54" w:history="1">
        <w:r w:rsidRPr="005A5A24">
          <w:rPr>
            <w:rStyle w:val="Hipervnculo"/>
            <w:lang w:val="en-US"/>
          </w:rPr>
          <w:t>https://arxiv.org/abs/2510.21425</w:t>
        </w:r>
      </w:hyperlink>
      <w:r w:rsidRPr="005A5A24">
        <w:rPr>
          <w:lang w:val="en-US"/>
        </w:rPr>
        <w:t xml:space="preserve"> </w:t>
      </w:r>
      <w:bookmarkEnd w:id="136"/>
    </w:p>
    <w:p w14:paraId="6131CE88" w14:textId="71DD8303" w:rsidR="00E4307E" w:rsidRPr="0091397D" w:rsidRDefault="0091397D">
      <w:pPr>
        <w:pStyle w:val="Texto"/>
        <w:numPr>
          <w:ilvl w:val="0"/>
          <w:numId w:val="21"/>
        </w:numPr>
        <w:rPr>
          <w:lang w:val="en-US"/>
        </w:rPr>
      </w:pPr>
      <w:bookmarkStart w:id="137" w:name="ref_9"/>
      <w:r w:rsidRPr="00487237">
        <w:t>D. Calanzone, S. Teso, et al.</w:t>
      </w:r>
      <w:r w:rsidR="00256569" w:rsidRPr="00256569">
        <w:t xml:space="preserve"> </w:t>
      </w:r>
      <w:r w:rsidR="00E4307E" w:rsidRPr="00B669B6">
        <w:rPr>
          <w:lang w:val="en-US"/>
        </w:rPr>
        <w:t xml:space="preserve">Logically Consistent Language Models via Neuro-Symbolic Integration, OpenReview (ICLR 2025), arXiv:2409.13724. </w:t>
      </w:r>
      <w:hyperlink r:id="rId55" w:history="1">
        <w:r w:rsidR="00E4307E" w:rsidRPr="0091397D">
          <w:rPr>
            <w:rStyle w:val="Hipervnculo"/>
            <w:lang w:val="en-US"/>
          </w:rPr>
          <w:t>https://openreview.net/forum?id=7PGluppo4k</w:t>
        </w:r>
      </w:hyperlink>
      <w:r w:rsidR="00E4307E" w:rsidRPr="0091397D">
        <w:rPr>
          <w:lang w:val="en-US"/>
        </w:rPr>
        <w:t xml:space="preserve"> </w:t>
      </w:r>
      <w:bookmarkEnd w:id="137"/>
    </w:p>
    <w:p w14:paraId="4ECD2FE4" w14:textId="0A30287B" w:rsidR="00E4307E" w:rsidRPr="00E4307E" w:rsidRDefault="00E4307E">
      <w:pPr>
        <w:pStyle w:val="Texto"/>
        <w:numPr>
          <w:ilvl w:val="0"/>
          <w:numId w:val="21"/>
        </w:numPr>
      </w:pPr>
      <w:bookmarkStart w:id="138" w:name="ref_10"/>
      <w:r w:rsidRPr="00B669B6">
        <w:rPr>
          <w:lang w:val="en-US"/>
        </w:rPr>
        <w:t xml:space="preserve">C. Qi et al., Large Language Models Meet Symbolic Provers for Logical Reasoning Evaluation, ICLR 2025, arXiv:2502.06563. </w:t>
      </w:r>
      <w:hyperlink r:id="rId56" w:history="1">
        <w:r w:rsidRPr="00830B9E">
          <w:rPr>
            <w:rStyle w:val="Hipervnculo"/>
          </w:rPr>
          <w:t>https://arxiv.org/abs/2502.06563</w:t>
        </w:r>
      </w:hyperlink>
      <w:r>
        <w:t xml:space="preserve"> </w:t>
      </w:r>
      <w:bookmarkEnd w:id="138"/>
    </w:p>
    <w:p w14:paraId="30B31AAA" w14:textId="4D09FC33" w:rsidR="00E4307E" w:rsidRPr="00256569" w:rsidRDefault="00256569">
      <w:pPr>
        <w:pStyle w:val="Texto"/>
        <w:numPr>
          <w:ilvl w:val="0"/>
          <w:numId w:val="21"/>
        </w:numPr>
        <w:rPr>
          <w:lang w:val="en-US"/>
        </w:rPr>
      </w:pPr>
      <w:bookmarkStart w:id="139" w:name="ref_11"/>
      <w:r w:rsidRPr="00256569">
        <w:rPr>
          <w:lang w:val="en-US"/>
        </w:rPr>
        <w:t>A. Beiser, N. Musliu y D. Penz</w:t>
      </w:r>
      <w:r>
        <w:rPr>
          <w:lang w:val="en-US"/>
        </w:rPr>
        <w:t xml:space="preserve">, </w:t>
      </w:r>
      <w:r w:rsidR="00E4307E" w:rsidRPr="00B669B6">
        <w:rPr>
          <w:lang w:val="en-US"/>
        </w:rPr>
        <w:t xml:space="preserve">Intermediate Languages Matter: Formal Languages and LLMs affect Neurosymbolic Reasoning, KG-NeSy Workshop (SEMANTiCS'25), CEUR-WS Vol-4064. </w:t>
      </w:r>
      <w:hyperlink r:id="rId57" w:history="1">
        <w:r w:rsidR="00E4307E" w:rsidRPr="00256569">
          <w:rPr>
            <w:rStyle w:val="Hipervnculo"/>
            <w:lang w:val="en-US"/>
          </w:rPr>
          <w:t>https://ceur-ws.org/Vol-4064/kgnesy-paper3.pdf</w:t>
        </w:r>
      </w:hyperlink>
      <w:r w:rsidR="00E4307E" w:rsidRPr="00256569">
        <w:rPr>
          <w:lang w:val="en-US"/>
        </w:rPr>
        <w:t xml:space="preserve"> </w:t>
      </w:r>
      <w:bookmarkEnd w:id="139"/>
    </w:p>
    <w:p w14:paraId="6212C79E" w14:textId="38E34A59" w:rsidR="00E4307E" w:rsidRPr="00E4307E" w:rsidRDefault="00E4307E">
      <w:pPr>
        <w:pStyle w:val="Texto"/>
        <w:numPr>
          <w:ilvl w:val="0"/>
          <w:numId w:val="21"/>
        </w:numPr>
      </w:pPr>
      <w:bookmarkStart w:id="140" w:name="ref_12"/>
      <w:r w:rsidRPr="00B669B6">
        <w:rPr>
          <w:lang w:val="en-US"/>
        </w:rPr>
        <w:lastRenderedPageBreak/>
        <w:t xml:space="preserve">G. Aranda-Corral, A. Bundy, J. Borrego-Díaz y P. Chan, Grounding problem in Formal Concept Analysis by means of Large Language Models, CONCEPTS 2024. </w:t>
      </w:r>
      <w:hyperlink r:id="rId58" w:history="1">
        <w:r w:rsidRPr="00830B9E">
          <w:rPr>
            <w:rStyle w:val="Hipervnculo"/>
          </w:rPr>
          <w:t>https://concepts2024.uca.es/wp-content/uploads/2024/09/Gonzalo.pdf</w:t>
        </w:r>
      </w:hyperlink>
      <w:r>
        <w:t xml:space="preserve"> </w:t>
      </w:r>
      <w:bookmarkEnd w:id="140"/>
    </w:p>
    <w:p w14:paraId="0580ECC4" w14:textId="03C29FB0" w:rsidR="00E4307E" w:rsidRPr="00E4307E" w:rsidRDefault="00E4307E">
      <w:pPr>
        <w:pStyle w:val="Texto"/>
        <w:numPr>
          <w:ilvl w:val="0"/>
          <w:numId w:val="21"/>
        </w:numPr>
      </w:pPr>
      <w:bookmarkStart w:id="141" w:name="ref_13"/>
      <w:r w:rsidRPr="00B669B6">
        <w:rPr>
          <w:lang w:val="en-US"/>
        </w:rPr>
        <w:t xml:space="preserve">F. Boissier, M. Sen e I. Rychkova, Large Language Model and Formal Concept Analysis: a comparative study for Topic Modeling, arXiv:2602.01933, 2026. </w:t>
      </w:r>
      <w:hyperlink r:id="rId59" w:history="1">
        <w:r w:rsidRPr="00830B9E">
          <w:rPr>
            <w:rStyle w:val="Hipervnculo"/>
          </w:rPr>
          <w:t>https://arxiv.org/abs/2602.01933</w:t>
        </w:r>
      </w:hyperlink>
      <w:r>
        <w:t xml:space="preserve"> </w:t>
      </w:r>
      <w:bookmarkEnd w:id="141"/>
    </w:p>
    <w:p w14:paraId="3E07D20D" w14:textId="1A38412D" w:rsidR="00E4307E" w:rsidRPr="009F1A6A" w:rsidRDefault="00E4307E">
      <w:pPr>
        <w:pStyle w:val="Texto"/>
        <w:numPr>
          <w:ilvl w:val="0"/>
          <w:numId w:val="21"/>
        </w:numPr>
        <w:rPr>
          <w:lang w:val="en-US"/>
        </w:rPr>
      </w:pPr>
      <w:bookmarkStart w:id="142" w:name="ref_14"/>
      <w:r w:rsidRPr="00B669B6">
        <w:rPr>
          <w:lang w:val="en-US"/>
        </w:rPr>
        <w:t>Evolution of Trustworthy AI: Formal Concept Analysis as a Mathematical Logic Foundation for Graph-RAG Architectures.</w:t>
      </w:r>
      <w:bookmarkEnd w:id="142"/>
    </w:p>
    <w:p w14:paraId="4D121510" w14:textId="0932EA99" w:rsidR="00E4307E" w:rsidRPr="00E4307E" w:rsidRDefault="00E4307E">
      <w:pPr>
        <w:pStyle w:val="Texto"/>
        <w:numPr>
          <w:ilvl w:val="0"/>
          <w:numId w:val="21"/>
        </w:numPr>
        <w:rPr>
          <w:lang w:val="en-US"/>
        </w:rPr>
      </w:pPr>
      <w:bookmarkStart w:id="143" w:name="ref_15"/>
      <w:r w:rsidRPr="00E4307E">
        <w:rPr>
          <w:lang w:val="en-US"/>
        </w:rPr>
        <w:t xml:space="preserve">C.-Y. Lin y J.-S. Jang, "Concept-Based RAG Models: A High-Accuracy Fact Retrieval Approach", FinNLP/FNP/LLMFinLegal Workshop, ACL Anthology, 2025. </w:t>
      </w:r>
      <w:hyperlink r:id="rId60" w:history="1">
        <w:r w:rsidRPr="00830B9E">
          <w:rPr>
            <w:rStyle w:val="Hipervnculo"/>
            <w:lang w:val="en-US"/>
          </w:rPr>
          <w:t>https://aclanthology.org/2025.finnlp-1.8/</w:t>
        </w:r>
      </w:hyperlink>
      <w:r>
        <w:rPr>
          <w:lang w:val="en-US"/>
        </w:rPr>
        <w:t xml:space="preserve"> </w:t>
      </w:r>
      <w:bookmarkEnd w:id="143"/>
    </w:p>
    <w:p w14:paraId="3BA04E20" w14:textId="6D7505F3" w:rsidR="00E4307E" w:rsidRPr="00256569" w:rsidRDefault="00E4307E">
      <w:pPr>
        <w:pStyle w:val="Texto"/>
        <w:numPr>
          <w:ilvl w:val="0"/>
          <w:numId w:val="21"/>
        </w:numPr>
        <w:rPr>
          <w:lang w:val="en-US"/>
        </w:rPr>
      </w:pPr>
      <w:bookmarkStart w:id="144" w:name="ref_16"/>
      <w:r w:rsidRPr="00B669B6">
        <w:rPr>
          <w:lang w:val="en-US"/>
        </w:rPr>
        <w:t xml:space="preserve">H. Han, Y. Wang, H. Shomer, K. Guo, et al., Retrieval-Augmented Generation with Graphs (GraphRAG), arXiv:2501.00309, 2024. </w:t>
      </w:r>
      <w:hyperlink r:id="rId61" w:history="1">
        <w:r w:rsidRPr="00256569">
          <w:rPr>
            <w:rStyle w:val="Hipervnculo"/>
            <w:lang w:val="en-US"/>
          </w:rPr>
          <w:t>https://arxiv.org/abs/2501.00309</w:t>
        </w:r>
      </w:hyperlink>
      <w:r w:rsidRPr="00256569">
        <w:rPr>
          <w:lang w:val="en-US"/>
        </w:rPr>
        <w:t xml:space="preserve"> </w:t>
      </w:r>
      <w:bookmarkEnd w:id="144"/>
    </w:p>
    <w:p w14:paraId="0FE1E85C" w14:textId="61949889" w:rsidR="00E4307E" w:rsidRPr="00E4307E" w:rsidRDefault="00E4307E">
      <w:pPr>
        <w:pStyle w:val="Texto"/>
        <w:numPr>
          <w:ilvl w:val="0"/>
          <w:numId w:val="21"/>
        </w:numPr>
      </w:pPr>
      <w:bookmarkStart w:id="145" w:name="ref_17"/>
      <w:r w:rsidRPr="00B669B6">
        <w:rPr>
          <w:lang w:val="en-US"/>
        </w:rPr>
        <w:t xml:space="preserve">Z. Zhu, T. Huang, K. Wang, J. Ye y X. Chen, Graph-based Approaches and Functionalities in Retrieval-Augmented Generation: A Comprehensive Survey, arXiv:2504.10499, 2025. </w:t>
      </w:r>
      <w:hyperlink r:id="rId62" w:history="1">
        <w:r w:rsidRPr="00830B9E">
          <w:rPr>
            <w:rStyle w:val="Hipervnculo"/>
          </w:rPr>
          <w:t>https://arxiv.org/abs/2504.10499</w:t>
        </w:r>
      </w:hyperlink>
      <w:r>
        <w:t xml:space="preserve"> </w:t>
      </w:r>
      <w:bookmarkEnd w:id="145"/>
    </w:p>
    <w:p w14:paraId="689BD6E1" w14:textId="28173E9C" w:rsidR="00E4307E" w:rsidRPr="00E4307E" w:rsidRDefault="00E4307E">
      <w:pPr>
        <w:pStyle w:val="Texto"/>
        <w:numPr>
          <w:ilvl w:val="0"/>
          <w:numId w:val="21"/>
        </w:numPr>
      </w:pPr>
      <w:bookmarkStart w:id="146" w:name="ref_18"/>
      <w:r w:rsidRPr="00B669B6">
        <w:rPr>
          <w:lang w:val="en-US"/>
        </w:rPr>
        <w:t xml:space="preserve">A. J. Oche, A. G. Folashade, T. Ghosal y A. Biswas, A Systematic Review of Key Retrieval-Augmented Generation (RAG) Systems: Progress, Gaps, and Future Directions, arXiv:2507.18910, 2025. </w:t>
      </w:r>
      <w:hyperlink r:id="rId63" w:history="1">
        <w:r w:rsidRPr="00830B9E">
          <w:rPr>
            <w:rStyle w:val="Hipervnculo"/>
          </w:rPr>
          <w:t>https://arxiv.org/abs/2507.18910</w:t>
        </w:r>
      </w:hyperlink>
      <w:r>
        <w:t xml:space="preserve"> </w:t>
      </w:r>
      <w:bookmarkEnd w:id="146"/>
    </w:p>
    <w:p w14:paraId="3D8F5E30" w14:textId="3808CB85" w:rsidR="00E4307E" w:rsidRPr="00E4307E" w:rsidRDefault="00E4307E">
      <w:pPr>
        <w:pStyle w:val="Texto"/>
        <w:numPr>
          <w:ilvl w:val="0"/>
          <w:numId w:val="21"/>
        </w:numPr>
      </w:pPr>
      <w:bookmarkStart w:id="147" w:name="ref_19"/>
      <w:r w:rsidRPr="00B669B6">
        <w:rPr>
          <w:lang w:val="en-US"/>
        </w:rPr>
        <w:t xml:space="preserve">M. Li, S. Miao y P. Li, Simple is Effective: The Roles of Graphs and Large Language Models in Knowledge-Graph-based Retrieval-Augmented Generation, ICLR 2025, arXiv:2410.20724. </w:t>
      </w:r>
      <w:hyperlink r:id="rId64" w:history="1">
        <w:r w:rsidRPr="00830B9E">
          <w:rPr>
            <w:rStyle w:val="Hipervnculo"/>
          </w:rPr>
          <w:t>https://arxiv.org/abs/2410.20724</w:t>
        </w:r>
      </w:hyperlink>
      <w:r>
        <w:t xml:space="preserve"> </w:t>
      </w:r>
      <w:bookmarkEnd w:id="147"/>
    </w:p>
    <w:p w14:paraId="401D3938" w14:textId="43D10DF5" w:rsidR="00E4307E" w:rsidRPr="00E4307E" w:rsidRDefault="00E4307E">
      <w:pPr>
        <w:pStyle w:val="Texto"/>
        <w:numPr>
          <w:ilvl w:val="0"/>
          <w:numId w:val="21"/>
        </w:numPr>
      </w:pPr>
      <w:bookmarkStart w:id="148" w:name="ref_20"/>
      <w:r w:rsidRPr="00B669B6">
        <w:rPr>
          <w:lang w:val="en-US"/>
        </w:rPr>
        <w:t xml:space="preserve">J. Barry et al., "GraphRAG: Leveraging Graph-Based Efficiency to Minimize Hallucinations in LLM-Driven RAG for Finance Data", GenAIK Workshop, ACL Anthology, 2025. </w:t>
      </w:r>
      <w:hyperlink r:id="rId65" w:history="1">
        <w:r w:rsidRPr="00830B9E">
          <w:rPr>
            <w:rStyle w:val="Hipervnculo"/>
          </w:rPr>
          <w:t>https://aclanthology.org/2025.genaik-1.6/</w:t>
        </w:r>
      </w:hyperlink>
      <w:r>
        <w:t xml:space="preserve"> </w:t>
      </w:r>
      <w:bookmarkEnd w:id="148"/>
    </w:p>
    <w:p w14:paraId="3C28F4C2" w14:textId="1DC9B1FC" w:rsidR="00E4307E" w:rsidRPr="00E4307E" w:rsidRDefault="00E4307E">
      <w:pPr>
        <w:pStyle w:val="Texto"/>
        <w:numPr>
          <w:ilvl w:val="0"/>
          <w:numId w:val="21"/>
        </w:numPr>
      </w:pPr>
      <w:bookmarkStart w:id="149" w:name="ref_21"/>
      <w:r w:rsidRPr="00B669B6">
        <w:rPr>
          <w:lang w:val="en-US"/>
        </w:rPr>
        <w:t xml:space="preserve">Y. Xiao et al., GraphRAG-Bench: Challenging Domain-Specific Reasoning for Evaluating Graph Retrieval-Augmented Generation, arXiv:2506.02404, 2025. </w:t>
      </w:r>
      <w:hyperlink r:id="rId66" w:history="1">
        <w:r w:rsidRPr="00830B9E">
          <w:rPr>
            <w:rStyle w:val="Hipervnculo"/>
          </w:rPr>
          <w:t>https://arxiv.org/abs/2506.02404</w:t>
        </w:r>
      </w:hyperlink>
      <w:r>
        <w:t xml:space="preserve"> </w:t>
      </w:r>
      <w:bookmarkEnd w:id="149"/>
    </w:p>
    <w:p w14:paraId="0A428109" w14:textId="717542F6" w:rsidR="00E4307E" w:rsidRPr="00E4307E" w:rsidRDefault="00E4307E">
      <w:pPr>
        <w:pStyle w:val="Texto"/>
        <w:numPr>
          <w:ilvl w:val="0"/>
          <w:numId w:val="21"/>
        </w:numPr>
      </w:pPr>
      <w:bookmarkStart w:id="150" w:name="ref_22"/>
      <w:r w:rsidRPr="00B669B6">
        <w:rPr>
          <w:lang w:val="en-US"/>
        </w:rPr>
        <w:t xml:space="preserve">F. Petruzzellis, C. Cornelio y P. Lio, Hierarchical Planning for Complex Tasks with Knowledge Graph-RAG and Symbolic Verification, ICML 2025, arXiv:2504.04578. </w:t>
      </w:r>
      <w:hyperlink r:id="rId67" w:history="1">
        <w:r w:rsidRPr="00830B9E">
          <w:rPr>
            <w:rStyle w:val="Hipervnculo"/>
          </w:rPr>
          <w:t>https://arxiv.org/abs/2504.04578</w:t>
        </w:r>
      </w:hyperlink>
      <w:bookmarkEnd w:id="150"/>
    </w:p>
    <w:p w14:paraId="345CDF7B" w14:textId="2D48EA8F" w:rsidR="00E4307E" w:rsidRPr="00256569" w:rsidRDefault="00256569">
      <w:pPr>
        <w:pStyle w:val="Texto"/>
        <w:numPr>
          <w:ilvl w:val="0"/>
          <w:numId w:val="21"/>
        </w:numPr>
        <w:rPr>
          <w:lang w:val="en-US"/>
        </w:rPr>
      </w:pPr>
      <w:bookmarkStart w:id="151" w:name="ref_23"/>
      <w:r w:rsidRPr="00256569">
        <w:rPr>
          <w:b/>
          <w:bCs/>
          <w:lang w:val="en-US"/>
        </w:rPr>
        <w:lastRenderedPageBreak/>
        <w:t>Y. Li, X. Fu, G. Verma, P. Buitelaar y M. Liu</w:t>
      </w:r>
      <w:r w:rsidRPr="00256569">
        <w:rPr>
          <w:lang w:val="en-US"/>
        </w:rPr>
        <w:t>,</w:t>
      </w:r>
      <w:r>
        <w:rPr>
          <w:lang w:val="en-US"/>
        </w:rPr>
        <w:t xml:space="preserve"> </w:t>
      </w:r>
      <w:r w:rsidR="00E4307E" w:rsidRPr="00B669B6">
        <w:rPr>
          <w:lang w:val="en-US"/>
        </w:rPr>
        <w:t xml:space="preserve">Mitigating Hallucination in Large Language Models (LLMs): An Application-Oriented Survey on RAG, Reasoning, and Agentic Systems, arXiv:2510.24476, 2025. </w:t>
      </w:r>
      <w:hyperlink r:id="rId68" w:history="1">
        <w:r w:rsidR="00E4307E" w:rsidRPr="00256569">
          <w:rPr>
            <w:rStyle w:val="Hipervnculo"/>
            <w:lang w:val="en-US"/>
          </w:rPr>
          <w:t>https://arxiv.org/abs/2510.24476</w:t>
        </w:r>
      </w:hyperlink>
      <w:r w:rsidR="00E4307E" w:rsidRPr="00256569">
        <w:rPr>
          <w:lang w:val="en-US"/>
        </w:rPr>
        <w:t xml:space="preserve"> </w:t>
      </w:r>
      <w:bookmarkEnd w:id="151"/>
    </w:p>
    <w:p w14:paraId="69F647C6" w14:textId="3A96B8B3" w:rsidR="00E4307E" w:rsidRPr="00E4307E" w:rsidRDefault="00E4307E">
      <w:pPr>
        <w:pStyle w:val="Texto"/>
        <w:numPr>
          <w:ilvl w:val="0"/>
          <w:numId w:val="21"/>
        </w:numPr>
      </w:pPr>
      <w:bookmarkStart w:id="152" w:name="ref_24"/>
      <w:r w:rsidRPr="00B669B6">
        <w:rPr>
          <w:lang w:val="en-US"/>
        </w:rPr>
        <w:t xml:space="preserve">D. Anh-Hoang, V. Tran y L.-M. Nguyen, "Survey and analysis of hallucinations in large language models: attribution to prompting strategies or model behavior", Frontiers in Artificial Intelligence, 2025. </w:t>
      </w:r>
      <w:hyperlink r:id="rId69" w:tgtFrame="_blank" w:history="1">
        <w:r w:rsidR="00FF5549" w:rsidRPr="00FF5549">
          <w:rPr>
            <w:rStyle w:val="Hipervnculo"/>
            <w:lang w:val="es-ES_tradnl"/>
          </w:rPr>
          <w:t>https://doi.org/10.3389/frai.2025.1622292</w:t>
        </w:r>
      </w:hyperlink>
      <w:bookmarkEnd w:id="152"/>
    </w:p>
    <w:p w14:paraId="282C6BD2" w14:textId="0F8A7E9A" w:rsidR="00E4307E" w:rsidRPr="00256569" w:rsidRDefault="00256569">
      <w:pPr>
        <w:pStyle w:val="Texto"/>
        <w:numPr>
          <w:ilvl w:val="0"/>
          <w:numId w:val="21"/>
        </w:numPr>
        <w:rPr>
          <w:lang w:val="en-US"/>
        </w:rPr>
      </w:pPr>
      <w:bookmarkStart w:id="153" w:name="ref_25"/>
      <w:r w:rsidRPr="00256569">
        <w:rPr>
          <w:lang w:val="en-US"/>
        </w:rPr>
        <w:t>S. Li et al.</w:t>
      </w:r>
      <w:r>
        <w:rPr>
          <w:lang w:val="en-US"/>
        </w:rPr>
        <w:t xml:space="preserve"> </w:t>
      </w:r>
      <w:r w:rsidR="00E4307E" w:rsidRPr="00B669B6">
        <w:rPr>
          <w:lang w:val="en-US"/>
        </w:rPr>
        <w:t xml:space="preserve">Detecting Hallucinations in Graph Retrieval-Augmented Generation via Attention Patterns and Semantic Alignment, arXiv:2512.09148, 2025. </w:t>
      </w:r>
      <w:hyperlink r:id="rId70" w:history="1">
        <w:r w:rsidR="00E4307E" w:rsidRPr="00256569">
          <w:rPr>
            <w:rStyle w:val="Hipervnculo"/>
            <w:lang w:val="en-US"/>
          </w:rPr>
          <w:t>https://arxiv.org/abs/2512.09148</w:t>
        </w:r>
      </w:hyperlink>
      <w:r w:rsidR="00E4307E" w:rsidRPr="00256569">
        <w:rPr>
          <w:lang w:val="en-US"/>
        </w:rPr>
        <w:t xml:space="preserve"> </w:t>
      </w:r>
      <w:bookmarkEnd w:id="153"/>
    </w:p>
    <w:p w14:paraId="4B31188D" w14:textId="570671D1" w:rsidR="00E4307E" w:rsidRPr="00E4307E" w:rsidRDefault="00E4307E">
      <w:pPr>
        <w:pStyle w:val="Texto"/>
        <w:numPr>
          <w:ilvl w:val="0"/>
          <w:numId w:val="21"/>
        </w:numPr>
      </w:pPr>
      <w:bookmarkStart w:id="154" w:name="ref_26"/>
      <w:r w:rsidRPr="00B669B6">
        <w:rPr>
          <w:lang w:val="en-US"/>
        </w:rPr>
        <w:t xml:space="preserve">Y. Dong, R. Mu, G. Jin, et al., Building Guardrails for Large Language Models, arXiv:2402.01822, 2024. </w:t>
      </w:r>
      <w:hyperlink r:id="rId71" w:history="1">
        <w:r w:rsidRPr="00830B9E">
          <w:rPr>
            <w:rStyle w:val="Hipervnculo"/>
          </w:rPr>
          <w:t>https://arxiv.org/abs/2402.01822</w:t>
        </w:r>
      </w:hyperlink>
      <w:r>
        <w:t xml:space="preserve"> </w:t>
      </w:r>
      <w:bookmarkEnd w:id="154"/>
    </w:p>
    <w:p w14:paraId="3587BB14" w14:textId="2E5C4677" w:rsidR="00E4307E" w:rsidRPr="00E4307E" w:rsidRDefault="00256569">
      <w:pPr>
        <w:pStyle w:val="Texto"/>
        <w:numPr>
          <w:ilvl w:val="0"/>
          <w:numId w:val="21"/>
        </w:numPr>
      </w:pPr>
      <w:bookmarkStart w:id="155" w:name="ref_27"/>
      <w:r w:rsidRPr="00256569">
        <w:rPr>
          <w:lang w:val="en-US"/>
        </w:rPr>
        <w:t>Y. She, D. W. Peterson, et al</w:t>
      </w:r>
      <w:r>
        <w:rPr>
          <w:lang w:val="en-US"/>
        </w:rPr>
        <w:t xml:space="preserve">. </w:t>
      </w:r>
      <w:r w:rsidR="00E4307E" w:rsidRPr="00B669B6">
        <w:rPr>
          <w:lang w:val="en-US"/>
        </w:rPr>
        <w:t xml:space="preserve">RAG Makes Guardrails Unsafe? Investigating Robustness of Guardrails under RAG-style Contexts, arXiv:2510.05310, 2025. </w:t>
      </w:r>
      <w:hyperlink r:id="rId72" w:history="1">
        <w:r w:rsidR="00E4307E" w:rsidRPr="00830B9E">
          <w:rPr>
            <w:rStyle w:val="Hipervnculo"/>
          </w:rPr>
          <w:t>https://arxiv.org/abs/2510.05310</w:t>
        </w:r>
      </w:hyperlink>
      <w:r w:rsidR="00E4307E">
        <w:t xml:space="preserve"> </w:t>
      </w:r>
      <w:bookmarkEnd w:id="155"/>
    </w:p>
    <w:p w14:paraId="3320D0A6" w14:textId="1275C15F" w:rsidR="00E4307E" w:rsidRPr="00E4307E" w:rsidRDefault="00E4307E">
      <w:pPr>
        <w:pStyle w:val="Texto"/>
        <w:numPr>
          <w:ilvl w:val="0"/>
          <w:numId w:val="21"/>
        </w:numPr>
      </w:pPr>
      <w:bookmarkStart w:id="156" w:name="ref_28"/>
      <w:r w:rsidRPr="00B669B6">
        <w:rPr>
          <w:lang w:val="en-US"/>
        </w:rPr>
        <w:t xml:space="preserve">H. Wickham, J. Cheng, A. Jacobs, G. Aden-Buie y B. Schloerke, ellmer: Chat with Large Language Models. </w:t>
      </w:r>
      <w:r w:rsidRPr="00E4307E">
        <w:t xml:space="preserve">Paquete de R. </w:t>
      </w:r>
      <w:hyperlink r:id="rId73" w:history="1">
        <w:r w:rsidRPr="00830B9E">
          <w:rPr>
            <w:rStyle w:val="Hipervnculo"/>
          </w:rPr>
          <w:t>https://ellmer.tidyverse.org</w:t>
        </w:r>
      </w:hyperlink>
      <w:r>
        <w:t xml:space="preserve"> </w:t>
      </w:r>
      <w:bookmarkEnd w:id="156"/>
    </w:p>
    <w:p w14:paraId="0CF136BE" w14:textId="43388311" w:rsidR="00E4307E" w:rsidRPr="00E4307E" w:rsidRDefault="00E4307E" w:rsidP="00FF5549">
      <w:pPr>
        <w:pStyle w:val="Texto"/>
        <w:numPr>
          <w:ilvl w:val="0"/>
          <w:numId w:val="21"/>
        </w:numPr>
        <w:jc w:val="left"/>
      </w:pPr>
      <w:bookmarkStart w:id="157" w:name="ref_29"/>
      <w:r w:rsidRPr="00B669B6">
        <w:rPr>
          <w:lang w:val="en-US"/>
        </w:rPr>
        <w:t xml:space="preserve">W. Chang, J. Cheng, J. J. Allaire, C. Sievert, B. Schloerke, Y. Xie, et al., shiny: Web Application Framework for R. </w:t>
      </w:r>
      <w:hyperlink r:id="rId74" w:history="1">
        <w:r w:rsidRPr="00830B9E">
          <w:rPr>
            <w:rStyle w:val="Hipervnculo"/>
          </w:rPr>
          <w:t>https://shiny.posit.co</w:t>
        </w:r>
      </w:hyperlink>
      <w:r>
        <w:t xml:space="preserve"> </w:t>
      </w:r>
      <w:bookmarkEnd w:id="157"/>
    </w:p>
    <w:p w14:paraId="1CCDC09C" w14:textId="7854D7CD" w:rsidR="00E4307E" w:rsidRPr="00E4307E" w:rsidRDefault="00E4307E">
      <w:pPr>
        <w:pStyle w:val="Texto"/>
        <w:numPr>
          <w:ilvl w:val="0"/>
          <w:numId w:val="21"/>
        </w:numPr>
      </w:pPr>
      <w:bookmarkStart w:id="158" w:name="ref_30"/>
      <w:r w:rsidRPr="00B669B6">
        <w:rPr>
          <w:lang w:val="en-US"/>
        </w:rPr>
        <w:t xml:space="preserve">G. Csárdi y T. Nepusz, "The igraph software package for complex network research", InterJournal, Complex Systems, 1695, 2006. </w:t>
      </w:r>
      <w:hyperlink r:id="rId75" w:history="1">
        <w:r w:rsidRPr="00830B9E">
          <w:rPr>
            <w:rStyle w:val="Hipervnculo"/>
          </w:rPr>
          <w:t>https://igraph.org</w:t>
        </w:r>
      </w:hyperlink>
      <w:bookmarkEnd w:id="158"/>
    </w:p>
    <w:p w14:paraId="1C62F33F" w14:textId="7A99E915" w:rsidR="00E4307E" w:rsidRPr="00FF5549" w:rsidRDefault="00E4307E">
      <w:pPr>
        <w:pStyle w:val="Texto"/>
        <w:numPr>
          <w:ilvl w:val="0"/>
          <w:numId w:val="21"/>
        </w:numPr>
        <w:rPr>
          <w:lang w:val="en-US"/>
        </w:rPr>
      </w:pPr>
      <w:bookmarkStart w:id="159" w:name="ref_31"/>
      <w:r w:rsidRPr="00B669B6">
        <w:rPr>
          <w:lang w:val="en-US"/>
        </w:rPr>
        <w:t xml:space="preserve">B. Thieurmel y T. Robert, visNetwork: Network Visualization using 'vis.js' Library. </w:t>
      </w:r>
      <w:r w:rsidRPr="00FF5549">
        <w:rPr>
          <w:lang w:val="en-US"/>
        </w:rPr>
        <w:t xml:space="preserve">CRAN. </w:t>
      </w:r>
      <w:hyperlink r:id="rId76" w:history="1">
        <w:r w:rsidRPr="00FF5549">
          <w:rPr>
            <w:rStyle w:val="Hipervnculo"/>
            <w:lang w:val="en-US"/>
          </w:rPr>
          <w:t>https://cran.r-project.org/package=visNetwork</w:t>
        </w:r>
      </w:hyperlink>
      <w:bookmarkEnd w:id="159"/>
    </w:p>
    <w:p w14:paraId="7CDFA1B6" w14:textId="0DB05E5F" w:rsidR="00E104F0" w:rsidRDefault="00E4307E">
      <w:pPr>
        <w:pStyle w:val="Texto"/>
        <w:numPr>
          <w:ilvl w:val="0"/>
          <w:numId w:val="21"/>
        </w:numPr>
      </w:pPr>
      <w:bookmarkStart w:id="160" w:name="ref_32"/>
      <w:r w:rsidRPr="00B669B6">
        <w:rPr>
          <w:lang w:val="en-US"/>
        </w:rPr>
        <w:t xml:space="preserve">Ollama: Run large language models locally. </w:t>
      </w:r>
      <w:hyperlink r:id="rId77" w:history="1">
        <w:r w:rsidRPr="00830B9E">
          <w:rPr>
            <w:rStyle w:val="Hipervnculo"/>
          </w:rPr>
          <w:t>https://ollama.com</w:t>
        </w:r>
      </w:hyperlink>
      <w:bookmarkEnd w:id="160"/>
    </w:p>
    <w:p w14:paraId="1692E4F9" w14:textId="61D8AAD4" w:rsidR="00B669B6" w:rsidRPr="00B669B6" w:rsidRDefault="00B669B6">
      <w:pPr>
        <w:pStyle w:val="Texto"/>
        <w:numPr>
          <w:ilvl w:val="0"/>
          <w:numId w:val="21"/>
        </w:numPr>
      </w:pPr>
      <w:bookmarkStart w:id="161" w:name="ref_33"/>
      <w:r>
        <w:rPr>
          <w:lang w:val="es-ES_tradnl"/>
        </w:rPr>
        <w:t>R</w:t>
      </w:r>
      <w:r w:rsidRPr="00B669B6">
        <w:rPr>
          <w:lang w:val="es-ES_tradnl"/>
        </w:rPr>
        <w:t>udolf Wille. Reestructuración de la teoría de retículos: Hacia una reinvención de la teoría de conceptos formales. Technische Universität Darmstadt, Preprint, 1982.</w:t>
      </w:r>
      <w:r w:rsidR="00256569">
        <w:rPr>
          <w:lang w:val="es-ES_tradnl"/>
        </w:rPr>
        <w:t xml:space="preserve"> </w:t>
      </w:r>
      <w:hyperlink r:id="rId78" w:history="1">
        <w:r w:rsidR="00256569" w:rsidRPr="00D2287A">
          <w:rPr>
            <w:rStyle w:val="Hipervnculo"/>
            <w:lang w:val="es-ES_tradnl"/>
          </w:rPr>
          <w:t>https://doi.org/10.1007/978-94-009-7798-3_15</w:t>
        </w:r>
      </w:hyperlink>
      <w:r w:rsidR="00256569">
        <w:rPr>
          <w:lang w:val="es-ES_tradnl"/>
        </w:rPr>
        <w:t xml:space="preserve"> </w:t>
      </w:r>
      <w:bookmarkEnd w:id="161"/>
    </w:p>
    <w:p w14:paraId="23B8B926" w14:textId="13E9DFAD" w:rsidR="00B669B6" w:rsidRDefault="00B669B6">
      <w:pPr>
        <w:pStyle w:val="Texto"/>
        <w:numPr>
          <w:ilvl w:val="0"/>
          <w:numId w:val="21"/>
        </w:numPr>
        <w:rPr>
          <w:lang w:val="en-US"/>
        </w:rPr>
      </w:pPr>
      <w:bookmarkStart w:id="162" w:name="ref_34"/>
      <w:r w:rsidRPr="00B669B6">
        <w:rPr>
          <w:lang w:val="en-US"/>
        </w:rPr>
        <w:t xml:space="preserve">The R Foundation. R, 1993. URL </w:t>
      </w:r>
      <w:hyperlink r:id="rId79" w:history="1">
        <w:r w:rsidRPr="00830B9E">
          <w:rPr>
            <w:rStyle w:val="Hipervnculo"/>
            <w:lang w:val="en-US"/>
          </w:rPr>
          <w:t>https://www.r-project.org/</w:t>
        </w:r>
      </w:hyperlink>
      <w:r>
        <w:rPr>
          <w:lang w:val="en-US"/>
        </w:rPr>
        <w:t xml:space="preserve"> </w:t>
      </w:r>
      <w:bookmarkEnd w:id="162"/>
    </w:p>
    <w:p w14:paraId="092CF577" w14:textId="44177D86" w:rsidR="000F3A43" w:rsidRPr="000F3A43" w:rsidRDefault="000F3A43">
      <w:pPr>
        <w:pStyle w:val="Texto"/>
        <w:numPr>
          <w:ilvl w:val="0"/>
          <w:numId w:val="21"/>
        </w:numPr>
        <w:rPr>
          <w:lang w:val="en-US"/>
        </w:rPr>
      </w:pPr>
      <w:bookmarkStart w:id="163" w:name="ref_35"/>
      <w:r w:rsidRPr="000F3A43">
        <w:rPr>
          <w:lang w:val="en-US"/>
        </w:rPr>
        <w:t>fcaR: Formal Concept Analysis in R</w:t>
      </w:r>
      <w:r>
        <w:rPr>
          <w:lang w:val="en-US"/>
        </w:rPr>
        <w:t xml:space="preserve">. </w:t>
      </w:r>
      <w:r w:rsidRPr="000F3A43">
        <w:rPr>
          <w:lang w:val="en-US"/>
        </w:rPr>
        <w:t>López-Rodríguez, D., &amp; Mora, Á. (2022). fcaR: Formal Concept Analysis in R. The R Journal, 14(1), 173–190.</w:t>
      </w:r>
      <w:r>
        <w:rPr>
          <w:lang w:val="en-US"/>
        </w:rPr>
        <w:t xml:space="preserve"> </w:t>
      </w:r>
      <w:r w:rsidRPr="000F3A43">
        <w:rPr>
          <w:lang w:val="en-US"/>
        </w:rPr>
        <w:t>Read the official fcaR paper on The R Journal (DOI: 10.32614/rj-2022-014)</w:t>
      </w:r>
      <w:r w:rsidR="000312F8">
        <w:rPr>
          <w:lang w:val="en-US"/>
        </w:rPr>
        <w:t xml:space="preserve"> </w:t>
      </w:r>
      <w:hyperlink r:id="rId80" w:tgtFrame="_blank" w:history="1">
        <w:r w:rsidR="000312F8" w:rsidRPr="000312F8">
          <w:rPr>
            <w:rStyle w:val="Hipervnculo"/>
            <w:lang w:val="en-US"/>
          </w:rPr>
          <w:t>https://journal.r-project.org/articles/RJ-2022-014/</w:t>
        </w:r>
      </w:hyperlink>
      <w:bookmarkEnd w:id="163"/>
    </w:p>
    <w:p w14:paraId="5D00265F" w14:textId="6BBF11EF" w:rsidR="000F3A43" w:rsidRDefault="000F3A43" w:rsidP="000312F8">
      <w:pPr>
        <w:pStyle w:val="Texto"/>
        <w:numPr>
          <w:ilvl w:val="0"/>
          <w:numId w:val="21"/>
        </w:numPr>
        <w:jc w:val="left"/>
        <w:rPr>
          <w:lang w:val="en-US"/>
        </w:rPr>
      </w:pPr>
      <w:bookmarkStart w:id="164" w:name="ref_36"/>
      <w:r w:rsidRPr="000F3A43">
        <w:lastRenderedPageBreak/>
        <w:t xml:space="preserve">Ganter, B., &amp; Obiedkov, S. (2016). Conceptual Exploration. </w:t>
      </w:r>
      <w:r w:rsidRPr="000F3A43">
        <w:rPr>
          <w:lang w:val="en-US"/>
        </w:rPr>
        <w:t>Springer-Verlag, Berlin-Heidelberg. DOI: 10.1007/978-3-662-49291-8</w:t>
      </w:r>
      <w:r w:rsidR="000312F8">
        <w:rPr>
          <w:lang w:val="en-US"/>
        </w:rPr>
        <w:t xml:space="preserve">  </w:t>
      </w:r>
      <w:hyperlink r:id="rId81" w:history="1">
        <w:r w:rsidR="000312F8" w:rsidRPr="009F1A6A">
          <w:rPr>
            <w:rStyle w:val="Hipervnculo"/>
            <w:lang w:val="en-US"/>
          </w:rPr>
          <w:t>https://link.springer.com/book/10.1007/978-3-662-49291-8</w:t>
        </w:r>
      </w:hyperlink>
      <w:bookmarkEnd w:id="164"/>
    </w:p>
    <w:p w14:paraId="73492B81" w14:textId="2D59300C" w:rsidR="0091397D" w:rsidRPr="00BC4905" w:rsidRDefault="00256569">
      <w:pPr>
        <w:pStyle w:val="Texto"/>
        <w:numPr>
          <w:ilvl w:val="0"/>
          <w:numId w:val="21"/>
        </w:numPr>
        <w:rPr>
          <w:lang w:val="en-US"/>
        </w:rPr>
      </w:pPr>
      <w:bookmarkStart w:id="165" w:name="ref_37"/>
      <w:r w:rsidRPr="00256569">
        <w:t xml:space="preserve">P. </w:t>
      </w:r>
      <w:r w:rsidRPr="00BC4905">
        <w:t xml:space="preserve">Lewis, E. Perez, A. Piktus, et al. </w:t>
      </w:r>
      <w:r w:rsidR="0091397D" w:rsidRPr="00BC4905">
        <w:rPr>
          <w:lang w:val="en-US"/>
        </w:rPr>
        <w:t>Retrieval-Augmented Generation for Knowledge-Intensive NLP Tasks, NeurIPS 2020</w:t>
      </w:r>
      <w:r w:rsidRPr="00BC4905">
        <w:rPr>
          <w:lang w:val="en-US"/>
        </w:rPr>
        <w:t xml:space="preserve"> </w:t>
      </w:r>
      <w:hyperlink r:id="rId82" w:history="1">
        <w:r w:rsidRPr="00BC4905">
          <w:rPr>
            <w:rStyle w:val="Hipervnculo"/>
            <w:lang w:val="en-US"/>
          </w:rPr>
          <w:t>https://arxiv.org/abs/2005.11401</w:t>
        </w:r>
      </w:hyperlink>
      <w:r w:rsidRPr="00BC4905">
        <w:rPr>
          <w:lang w:val="en-US"/>
        </w:rPr>
        <w:t xml:space="preserve"> </w:t>
      </w:r>
      <w:bookmarkEnd w:id="165"/>
    </w:p>
    <w:p w14:paraId="18888453" w14:textId="77777777" w:rsidR="00256569" w:rsidRPr="00BC4905" w:rsidRDefault="00256569">
      <w:pPr>
        <w:pStyle w:val="Texto"/>
        <w:numPr>
          <w:ilvl w:val="0"/>
          <w:numId w:val="21"/>
        </w:numPr>
        <w:jc w:val="left"/>
        <w:rPr>
          <w:lang w:val="en-US"/>
        </w:rPr>
      </w:pPr>
      <w:bookmarkStart w:id="166" w:name="ref_38"/>
      <w:r w:rsidRPr="00BC4905">
        <w:rPr>
          <w:b/>
          <w:bCs/>
          <w:lang w:val="en-US"/>
        </w:rPr>
        <w:t>D. Edge, H. Trinh, N. Cheng, et al.</w:t>
      </w:r>
      <w:r w:rsidRPr="00BC4905">
        <w:rPr>
          <w:lang w:val="en-US"/>
        </w:rPr>
        <w:t xml:space="preserve">, "From Local to Global: A Graph RAG Approach to Query-Focused Summarization", arXiv:2404.16130, 2024. </w:t>
      </w:r>
      <w:hyperlink r:id="rId83" w:history="1">
        <w:r w:rsidRPr="00BC4905">
          <w:rPr>
            <w:rStyle w:val="Hipervnculo"/>
            <w:lang w:val="es-ES_tradnl"/>
          </w:rPr>
          <w:t>https://arxiv.org/abs/2404.16130</w:t>
        </w:r>
      </w:hyperlink>
      <w:bookmarkEnd w:id="166"/>
    </w:p>
    <w:p w14:paraId="5F75AAD3" w14:textId="0A45E7BB" w:rsidR="0091397D" w:rsidRDefault="00256569">
      <w:pPr>
        <w:pStyle w:val="Texto"/>
        <w:numPr>
          <w:ilvl w:val="0"/>
          <w:numId w:val="21"/>
        </w:numPr>
        <w:rPr>
          <w:lang w:val="en-US"/>
        </w:rPr>
      </w:pPr>
      <w:bookmarkStart w:id="167" w:name="ref_39"/>
      <w:r w:rsidRPr="00BC4905">
        <w:rPr>
          <w:b/>
          <w:bCs/>
          <w:lang w:val="en-US"/>
        </w:rPr>
        <w:t>J.-L. Guigues y V. Duquenne</w:t>
      </w:r>
      <w:r w:rsidRPr="00BC4905">
        <w:rPr>
          <w:lang w:val="en-US"/>
        </w:rPr>
        <w:t>, "Familles minimales d'implications informatives résultant d'un tableau de données binaires", Mathématiques et Sciences Humaines, vol. 95, pp. 5–18, 1986.</w:t>
      </w:r>
      <w:r w:rsidR="00BC4905">
        <w:rPr>
          <w:lang w:val="en-US"/>
        </w:rPr>
        <w:t xml:space="preserve"> </w:t>
      </w:r>
      <w:hyperlink r:id="rId84" w:history="1">
        <w:r w:rsidR="00BC4905" w:rsidRPr="00BC4905">
          <w:rPr>
            <w:rStyle w:val="Hipervnculo"/>
            <w:lang w:val="es-ES_tradnl"/>
          </w:rPr>
          <w:t>http://www.numdam.org/item/MSH_1986__95__5_0/</w:t>
        </w:r>
      </w:hyperlink>
      <w:r w:rsidR="00BC4905">
        <w:rPr>
          <w:lang w:val="en-US"/>
        </w:rPr>
        <w:t xml:space="preserve"> </w:t>
      </w:r>
      <w:bookmarkEnd w:id="167"/>
    </w:p>
    <w:p w14:paraId="28FCFD42" w14:textId="409946AD" w:rsidR="00BC4905" w:rsidRPr="00BC4905" w:rsidRDefault="00BC4905">
      <w:pPr>
        <w:pStyle w:val="Texto"/>
        <w:numPr>
          <w:ilvl w:val="0"/>
          <w:numId w:val="21"/>
        </w:numPr>
        <w:rPr>
          <w:lang w:val="en-US"/>
        </w:rPr>
      </w:pPr>
      <w:bookmarkStart w:id="168" w:name="ref_40"/>
      <w:r w:rsidRPr="00BC4905">
        <w:rPr>
          <w:lang w:val="en-US"/>
        </w:rPr>
        <w:t xml:space="preserve">Y. Yang y H. Lee, "Verifiable Knowledge Expansion through Retrieval-Grounded Formal Concept Analysis", arXiv:2607.01773, 2026. </w:t>
      </w:r>
      <w:hyperlink r:id="rId85" w:history="1">
        <w:r w:rsidRPr="00BC4905">
          <w:rPr>
            <w:rStyle w:val="Hipervnculo"/>
            <w:lang w:val="es-ES_tradnl"/>
          </w:rPr>
          <w:t>https://arxiv.org/abs/2607.01773</w:t>
        </w:r>
      </w:hyperlink>
      <w:bookmarkEnd w:id="168"/>
    </w:p>
    <w:p w14:paraId="460CE3E2" w14:textId="77777777" w:rsidR="009F27AC" w:rsidRPr="00A4264F" w:rsidRDefault="009F27AC" w:rsidP="00A4264F">
      <w:pPr>
        <w:rPr>
          <w:noProof/>
          <w:lang w:val="en-US"/>
        </w:rPr>
      </w:pPr>
    </w:p>
    <w:p w14:paraId="778F1FBA" w14:textId="77777777" w:rsidR="00AB1323" w:rsidRPr="00F6197A" w:rsidRDefault="00AB1323" w:rsidP="00640F7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 New Roman"/>
          <w:noProof/>
          <w:lang w:val="en-US"/>
        </w:rPr>
      </w:pPr>
    </w:p>
    <w:p w14:paraId="48C11F7A" w14:textId="77777777" w:rsidR="003E018F" w:rsidRPr="00F6197A" w:rsidRDefault="003E018F" w:rsidP="00640F7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 New Roman"/>
          <w:noProof/>
          <w:lang w:val="en-US"/>
        </w:rPr>
      </w:pPr>
    </w:p>
    <w:p w14:paraId="537520A3" w14:textId="77777777" w:rsidR="001F5FEA" w:rsidRDefault="001F5FEA" w:rsidP="00F10805">
      <w:pPr>
        <w:pStyle w:val="CaptuloNmero"/>
        <w:numPr>
          <w:ilvl w:val="0"/>
          <w:numId w:val="0"/>
        </w:numPr>
        <w:ind w:left="720" w:hanging="720"/>
        <w:rPr>
          <w:lang w:val="en-US"/>
        </w:rPr>
      </w:pPr>
    </w:p>
    <w:p w14:paraId="45CB3994" w14:textId="77777777" w:rsidR="00F10805" w:rsidRDefault="00F10805" w:rsidP="00023378">
      <w:pPr>
        <w:pStyle w:val="CaptuloNmero"/>
        <w:numPr>
          <w:ilvl w:val="0"/>
          <w:numId w:val="0"/>
        </w:numPr>
        <w:jc w:val="both"/>
        <w:rPr>
          <w:lang w:val="en-US"/>
        </w:rPr>
      </w:pPr>
    </w:p>
    <w:p w14:paraId="33E15D5E" w14:textId="77777777" w:rsidR="00F10805" w:rsidRPr="00F6197A" w:rsidRDefault="00F10805" w:rsidP="00F10805">
      <w:pPr>
        <w:pStyle w:val="CaptuloNmero"/>
        <w:numPr>
          <w:ilvl w:val="0"/>
          <w:numId w:val="0"/>
        </w:numPr>
        <w:jc w:val="both"/>
        <w:rPr>
          <w:lang w:val="en-US"/>
        </w:rPr>
        <w:sectPr w:rsidR="00F10805" w:rsidRPr="00F6197A" w:rsidSect="006D690D">
          <w:footerReference w:type="default" r:id="rId86"/>
          <w:pgSz w:w="11900" w:h="16840"/>
          <w:pgMar w:top="1418" w:right="1418" w:bottom="1134" w:left="1418" w:header="720" w:footer="720" w:gutter="0"/>
          <w:cols w:space="720"/>
          <w:noEndnote/>
          <w:docGrid w:linePitch="326"/>
        </w:sectPr>
      </w:pPr>
    </w:p>
    <w:p w14:paraId="08D6C8C5" w14:textId="77777777" w:rsidR="00F10805" w:rsidRPr="00E4307E" w:rsidRDefault="00F10805" w:rsidP="00F10805">
      <w:pPr>
        <w:pStyle w:val="Apndice"/>
        <w:rPr>
          <w:lang w:val="en-US"/>
        </w:rPr>
      </w:pPr>
      <w:bookmarkStart w:id="169" w:name="_Toc238541435"/>
      <w:bookmarkStart w:id="170" w:name="_Toc505373799"/>
      <w:bookmarkEnd w:id="169"/>
    </w:p>
    <w:p w14:paraId="67C7B504" w14:textId="59A422C5" w:rsidR="004F6D9F" w:rsidRPr="00AD5A5F" w:rsidRDefault="00B2671C" w:rsidP="00F10805">
      <w:pPr>
        <w:pStyle w:val="Captulo"/>
        <w:ind w:left="1843"/>
        <w:rPr>
          <w:lang w:val="es-ES"/>
        </w:rPr>
      </w:pPr>
      <w:bookmarkStart w:id="171" w:name="_Toc238541436"/>
      <w:r w:rsidRPr="00AD5A5F">
        <w:rPr>
          <w:lang w:val="es-ES"/>
        </w:rPr>
        <w:t>Manual de</w:t>
      </w:r>
      <w:r w:rsidR="00C12AA8" w:rsidRPr="00AD5A5F">
        <w:rPr>
          <w:lang w:val="es-ES"/>
        </w:rPr>
        <w:t xml:space="preserve"> </w:t>
      </w:r>
      <w:bookmarkEnd w:id="170"/>
      <w:r w:rsidR="00F10805" w:rsidRPr="00AD5A5F">
        <w:rPr>
          <w:lang w:val="es-ES"/>
        </w:rPr>
        <w:t>Usuario</w:t>
      </w:r>
      <w:bookmarkEnd w:id="171"/>
    </w:p>
    <w:p w14:paraId="26748D36" w14:textId="494F69CA" w:rsidR="00787DB3" w:rsidRPr="00787DB3" w:rsidRDefault="00787DB3" w:rsidP="00787DB3">
      <w:pPr>
        <w:pStyle w:val="Estilo2"/>
        <w:numPr>
          <w:ilvl w:val="0"/>
          <w:numId w:val="0"/>
        </w:numPr>
        <w:rPr>
          <w:rFonts w:eastAsiaTheme="minorHAnsi"/>
          <w:szCs w:val="28"/>
        </w:rPr>
      </w:pPr>
      <w:bookmarkStart w:id="172" w:name="_Toc238541437"/>
      <w:bookmarkEnd w:id="0"/>
      <w:r w:rsidRPr="00122625">
        <w:rPr>
          <w:rFonts w:eastAsiaTheme="minorHAnsi"/>
          <w:szCs w:val="28"/>
        </w:rPr>
        <w:t>A.</w:t>
      </w:r>
      <w:r>
        <w:rPr>
          <w:rFonts w:eastAsiaTheme="minorHAnsi"/>
          <w:szCs w:val="28"/>
        </w:rPr>
        <w:t>1.   Requisitos e instalación</w:t>
      </w:r>
      <w:bookmarkEnd w:id="172"/>
    </w:p>
    <w:p w14:paraId="0C9FAA06" w14:textId="30F79DFC" w:rsidR="00122625" w:rsidRPr="00122625" w:rsidRDefault="00122625" w:rsidP="00122625">
      <w:pPr>
        <w:pStyle w:val="Texto"/>
      </w:pPr>
      <w:r w:rsidRPr="00122625">
        <w:t>La aplicación funciona en local y necesita que en el equipo estén disponibles los siguientes elementos antes de arrancar:</w:t>
      </w:r>
    </w:p>
    <w:p w14:paraId="644A6D56" w14:textId="77777777" w:rsidR="00122625" w:rsidRPr="00122625" w:rsidRDefault="00122625">
      <w:pPr>
        <w:pStyle w:val="Texto"/>
        <w:numPr>
          <w:ilvl w:val="0"/>
          <w:numId w:val="27"/>
        </w:numPr>
      </w:pPr>
      <w:r w:rsidRPr="00122625">
        <w:rPr>
          <w:b/>
          <w:bCs/>
        </w:rPr>
        <w:t>R</w:t>
      </w:r>
      <w:r w:rsidRPr="00122625">
        <w:t xml:space="preserve"> (versión reciente) y el entorno </w:t>
      </w:r>
      <w:r w:rsidRPr="00122625">
        <w:rPr>
          <w:b/>
          <w:bCs/>
        </w:rPr>
        <w:t>RStudio</w:t>
      </w:r>
      <w:r w:rsidRPr="00122625">
        <w:t>.</w:t>
      </w:r>
    </w:p>
    <w:p w14:paraId="16516F2F" w14:textId="77777777" w:rsidR="00122625" w:rsidRPr="00122625" w:rsidRDefault="00122625">
      <w:pPr>
        <w:pStyle w:val="Texto"/>
        <w:numPr>
          <w:ilvl w:val="0"/>
          <w:numId w:val="27"/>
        </w:numPr>
      </w:pPr>
      <w:r w:rsidRPr="00122625">
        <w:rPr>
          <w:b/>
          <w:bCs/>
        </w:rPr>
        <w:t>Ollama</w:t>
      </w:r>
      <w:r w:rsidRPr="00122625">
        <w:t xml:space="preserve">, el servidor que ejecuta el modelo de lenguaje en local. Una vez instalado, descargue los dos modelos que utiliza la aplicación abriendo una terminal y ejecutando: </w:t>
      </w:r>
    </w:p>
    <w:p w14:paraId="4D2329FA" w14:textId="77777777" w:rsidR="00122625" w:rsidRPr="00122625" w:rsidRDefault="00122625">
      <w:pPr>
        <w:pStyle w:val="Texto"/>
        <w:numPr>
          <w:ilvl w:val="1"/>
          <w:numId w:val="27"/>
        </w:numPr>
      </w:pPr>
      <w:r w:rsidRPr="00122625">
        <w:t>ollama pull llama3.1</w:t>
      </w:r>
    </w:p>
    <w:p w14:paraId="590E35BC" w14:textId="77777777" w:rsidR="00122625" w:rsidRDefault="00122625">
      <w:pPr>
        <w:pStyle w:val="Texto"/>
        <w:numPr>
          <w:ilvl w:val="1"/>
          <w:numId w:val="27"/>
        </w:numPr>
      </w:pPr>
      <w:r w:rsidRPr="00122625">
        <w:t>ollama pull nomic-embed-text</w:t>
      </w:r>
    </w:p>
    <w:p w14:paraId="4AEEF61C" w14:textId="5F5AA0A7" w:rsidR="00712533" w:rsidRPr="00122625" w:rsidRDefault="00712533" w:rsidP="00712533">
      <w:pPr>
        <w:pStyle w:val="Texto"/>
      </w:pPr>
      <w:r>
        <w:t xml:space="preserve">Para ello se puede descargar directamente desde: </w:t>
      </w:r>
      <w:hyperlink r:id="rId87" w:history="1">
        <w:r w:rsidRPr="00BF126F">
          <w:rPr>
            <w:rStyle w:val="Hipervnculo"/>
          </w:rPr>
          <w:t>https://ollama.com/download</w:t>
        </w:r>
      </w:hyperlink>
      <w:r>
        <w:t xml:space="preserve"> </w:t>
      </w:r>
    </w:p>
    <w:p w14:paraId="113045F1" w14:textId="77777777" w:rsidR="00122625" w:rsidRPr="00122625" w:rsidRDefault="00122625">
      <w:pPr>
        <w:pStyle w:val="Texto"/>
        <w:numPr>
          <w:ilvl w:val="0"/>
          <w:numId w:val="27"/>
        </w:numPr>
      </w:pPr>
      <w:r w:rsidRPr="00122625">
        <w:t xml:space="preserve">Los </w:t>
      </w:r>
      <w:r w:rsidRPr="00122625">
        <w:rPr>
          <w:b/>
          <w:bCs/>
        </w:rPr>
        <w:t>paquetes de R</w:t>
      </w:r>
      <w:r w:rsidRPr="00122625">
        <w:t xml:space="preserve"> necesarios. Los paquetes de interfaz se instalan automáticamente la primera vez que se abre la aplicación; los de base (shiny, bslib, fcaR, igraph, ellmer, entre otros) conviene tenerlos instalados de antemano.</w:t>
      </w:r>
    </w:p>
    <w:p w14:paraId="03F7DD76" w14:textId="77777777" w:rsidR="00122625" w:rsidRPr="00122625" w:rsidRDefault="00122625" w:rsidP="00122625">
      <w:pPr>
        <w:pStyle w:val="Texto"/>
      </w:pPr>
      <w:r w:rsidRPr="00122625">
        <w:t>Para arrancar la aplicación:</w:t>
      </w:r>
    </w:p>
    <w:p w14:paraId="56F7A01A" w14:textId="77777777" w:rsidR="00122625" w:rsidRPr="00122625" w:rsidRDefault="00122625">
      <w:pPr>
        <w:pStyle w:val="Texto"/>
        <w:numPr>
          <w:ilvl w:val="0"/>
          <w:numId w:val="28"/>
        </w:numPr>
      </w:pPr>
      <w:r w:rsidRPr="00122625">
        <w:t xml:space="preserve">Asegúrese de que </w:t>
      </w:r>
      <w:r w:rsidRPr="00122625">
        <w:rPr>
          <w:b/>
          <w:bCs/>
        </w:rPr>
        <w:t>Ollama está en ejecución</w:t>
      </w:r>
      <w:r w:rsidRPr="00122625">
        <w:t xml:space="preserve"> (el icono debe aparecer activo en la barra del sistema).</w:t>
      </w:r>
    </w:p>
    <w:p w14:paraId="74C5F409" w14:textId="77777777" w:rsidR="00122625" w:rsidRPr="00122625" w:rsidRDefault="00122625">
      <w:pPr>
        <w:pStyle w:val="Texto"/>
        <w:numPr>
          <w:ilvl w:val="0"/>
          <w:numId w:val="28"/>
        </w:numPr>
      </w:pPr>
      <w:r w:rsidRPr="00122625">
        <w:t>Abra el proyecto en RStudio y sitúese en el fichero app.R.</w:t>
      </w:r>
    </w:p>
    <w:p w14:paraId="71B155FA" w14:textId="6D130CF2" w:rsidR="00122625" w:rsidRPr="00122625" w:rsidRDefault="00122625">
      <w:pPr>
        <w:pStyle w:val="Texto"/>
        <w:numPr>
          <w:ilvl w:val="0"/>
          <w:numId w:val="28"/>
        </w:numPr>
      </w:pPr>
      <w:r w:rsidRPr="00122625">
        <w:t xml:space="preserve">Pulse </w:t>
      </w:r>
      <w:r w:rsidRPr="00122625">
        <w:rPr>
          <w:b/>
          <w:bCs/>
        </w:rPr>
        <w:t>Run App</w:t>
      </w:r>
      <w:r w:rsidRPr="00122625">
        <w:t>. La aplicación se abrirá en una ventana del navegador.</w:t>
      </w:r>
      <w:r w:rsidR="000E25E8">
        <w:rPr>
          <w:noProof/>
        </w:rPr>
        <mc:AlternateContent>
          <mc:Choice Requires="wps">
            <w:drawing>
              <wp:anchor distT="0" distB="0" distL="114300" distR="114300" simplePos="0" relativeHeight="251793408" behindDoc="1" locked="0" layoutInCell="1" allowOverlap="1" wp14:anchorId="0EE48A8A" wp14:editId="3686DEDD">
                <wp:simplePos x="0" y="0"/>
                <wp:positionH relativeFrom="column">
                  <wp:posOffset>293370</wp:posOffset>
                </wp:positionH>
                <wp:positionV relativeFrom="paragraph">
                  <wp:posOffset>916940</wp:posOffset>
                </wp:positionV>
                <wp:extent cx="5168900" cy="635"/>
                <wp:effectExtent l="0" t="0" r="0" b="0"/>
                <wp:wrapTight wrapText="bothSides">
                  <wp:wrapPolygon edited="0">
                    <wp:start x="0" y="0"/>
                    <wp:lineTo x="0" y="21600"/>
                    <wp:lineTo x="21600" y="21600"/>
                    <wp:lineTo x="21600" y="0"/>
                  </wp:wrapPolygon>
                </wp:wrapTight>
                <wp:docPr id="1067208117" name="Cuadro de texto 1"/>
                <wp:cNvGraphicFramePr/>
                <a:graphic xmlns:a="http://schemas.openxmlformats.org/drawingml/2006/main">
                  <a:graphicData uri="http://schemas.microsoft.com/office/word/2010/wordprocessingShape">
                    <wps:wsp>
                      <wps:cNvSpPr txBox="1"/>
                      <wps:spPr>
                        <a:xfrm>
                          <a:off x="0" y="0"/>
                          <a:ext cx="5168900" cy="635"/>
                        </a:xfrm>
                        <a:prstGeom prst="rect">
                          <a:avLst/>
                        </a:prstGeom>
                        <a:solidFill>
                          <a:prstClr val="white"/>
                        </a:solidFill>
                        <a:ln>
                          <a:noFill/>
                        </a:ln>
                      </wps:spPr>
                      <wps:txbx>
                        <w:txbxContent>
                          <w:p w14:paraId="7D02BCD4" w14:textId="6A0BF193" w:rsidR="000E25E8" w:rsidRPr="000E25E8" w:rsidRDefault="000E25E8" w:rsidP="000E25E8">
                            <w:pPr>
                              <w:pStyle w:val="Descripcin"/>
                              <w:rPr>
                                <w:sz w:val="24"/>
                                <w:szCs w:val="24"/>
                              </w:rPr>
                            </w:pPr>
                            <w:bookmarkStart w:id="173" w:name="_Toc238639149"/>
                            <w:r w:rsidRPr="000E25E8">
                              <w:rPr>
                                <w:sz w:val="24"/>
                                <w:szCs w:val="24"/>
                              </w:rPr>
                              <w:t xml:space="preserve">Figura </w:t>
                            </w:r>
                            <w:r w:rsidRPr="000E25E8">
                              <w:rPr>
                                <w:sz w:val="24"/>
                                <w:szCs w:val="24"/>
                              </w:rPr>
                              <w:fldChar w:fldCharType="begin"/>
                            </w:r>
                            <w:r w:rsidRPr="000E25E8">
                              <w:rPr>
                                <w:sz w:val="24"/>
                                <w:szCs w:val="24"/>
                              </w:rPr>
                              <w:instrText xml:space="preserve"> SEQ Figura \* ARABIC </w:instrText>
                            </w:r>
                            <w:r w:rsidRPr="000E25E8">
                              <w:rPr>
                                <w:sz w:val="24"/>
                                <w:szCs w:val="24"/>
                              </w:rPr>
                              <w:fldChar w:fldCharType="separate"/>
                            </w:r>
                            <w:r w:rsidR="0052251E">
                              <w:rPr>
                                <w:noProof/>
                                <w:sz w:val="24"/>
                                <w:szCs w:val="24"/>
                              </w:rPr>
                              <w:t>22</w:t>
                            </w:r>
                            <w:r w:rsidRPr="000E25E8">
                              <w:rPr>
                                <w:sz w:val="24"/>
                                <w:szCs w:val="24"/>
                              </w:rPr>
                              <w:fldChar w:fldCharType="end"/>
                            </w:r>
                            <w:r w:rsidRPr="000E25E8">
                              <w:rPr>
                                <w:sz w:val="24"/>
                                <w:szCs w:val="24"/>
                              </w:rPr>
                              <w:t xml:space="preserve"> Comprobación del modelo necesario ollama 3.1</w:t>
                            </w:r>
                            <w:bookmarkEnd w:id="17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EE48A8A" id="_x0000_s1047" type="#_x0000_t202" style="position:absolute;left:0;text-align:left;margin-left:23.1pt;margin-top:72.2pt;width:407pt;height:.05pt;z-index:-251523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" stroked="f">
                <v:textbox style="mso-fit-shape-to-text:t" inset="0,0,0,0">
                  <w:txbxContent>
                    <w:p w14:paraId="7D02BCD4" w14:textId="6A0BF193" w:rsidR="000E25E8" w:rsidRPr="000E25E8" w:rsidRDefault="000E25E8" w:rsidP="000E25E8">
                      <w:pPr>
                        <w:pStyle w:val="Descripcin"/>
                        <w:rPr>
                          <w:sz w:val="24"/>
                          <w:szCs w:val="24"/>
                        </w:rPr>
                      </w:pPr>
                      <w:bookmarkStart w:id="174" w:name="_Toc238639149"/>
                      <w:r w:rsidRPr="000E25E8">
                        <w:rPr>
                          <w:sz w:val="24"/>
                          <w:szCs w:val="24"/>
                        </w:rPr>
                        <w:t xml:space="preserve">Figura </w:t>
                      </w:r>
                      <w:r w:rsidRPr="000E25E8">
                        <w:rPr>
                          <w:sz w:val="24"/>
                          <w:szCs w:val="24"/>
                        </w:rPr>
                        <w:fldChar w:fldCharType="begin"/>
                      </w:r>
                      <w:r w:rsidRPr="000E25E8">
                        <w:rPr>
                          <w:sz w:val="24"/>
                          <w:szCs w:val="24"/>
                        </w:rPr>
                        <w:instrText xml:space="preserve"> SEQ Figura \* ARABIC </w:instrText>
                      </w:r>
                      <w:r w:rsidRPr="000E25E8">
                        <w:rPr>
                          <w:sz w:val="24"/>
                          <w:szCs w:val="24"/>
                        </w:rPr>
                        <w:fldChar w:fldCharType="separate"/>
                      </w:r>
                      <w:r w:rsidR="0052251E">
                        <w:rPr>
                          <w:noProof/>
                          <w:sz w:val="24"/>
                          <w:szCs w:val="24"/>
                        </w:rPr>
                        <w:t>22</w:t>
                      </w:r>
                      <w:r w:rsidRPr="000E25E8">
                        <w:rPr>
                          <w:sz w:val="24"/>
                          <w:szCs w:val="24"/>
                        </w:rPr>
                        <w:fldChar w:fldCharType="end"/>
                      </w:r>
                      <w:r w:rsidRPr="000E25E8">
                        <w:rPr>
                          <w:sz w:val="24"/>
                          <w:szCs w:val="24"/>
                        </w:rPr>
                        <w:t xml:space="preserve"> Comprobación del modelo necesario ollama 3.1</w:t>
                      </w:r>
                      <w:bookmarkEnd w:id="174"/>
                    </w:p>
                  </w:txbxContent>
                </v:textbox>
                <w10:wrap type="tight"/>
              </v:shape>
            </w:pict>
          </mc:Fallback>
        </mc:AlternateContent>
      </w:r>
      <w:r w:rsidRPr="00122625">
        <w:rPr>
          <w:noProof/>
        </w:rPr>
        <w:drawing>
          <wp:anchor distT="0" distB="0" distL="114300" distR="114300" simplePos="0" relativeHeight="251729920" behindDoc="1" locked="0" layoutInCell="1" allowOverlap="1" wp14:anchorId="3B92EBA7" wp14:editId="60166CC1">
            <wp:simplePos x="0" y="0"/>
            <wp:positionH relativeFrom="margin">
              <wp:align>center</wp:align>
            </wp:positionH>
            <wp:positionV relativeFrom="paragraph">
              <wp:posOffset>40640</wp:posOffset>
            </wp:positionV>
            <wp:extent cx="5169166" cy="819192"/>
            <wp:effectExtent l="0" t="0" r="0" b="0"/>
            <wp:wrapTight wrapText="bothSides">
              <wp:wrapPolygon edited="0">
                <wp:start x="0" y="0"/>
                <wp:lineTo x="0" y="21098"/>
                <wp:lineTo x="21494" y="21098"/>
                <wp:lineTo x="21494" y="0"/>
                <wp:lineTo x="0" y="0"/>
              </wp:wrapPolygon>
            </wp:wrapTight>
            <wp:docPr id="21064825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482526" name=""/>
                    <pic:cNvPicPr/>
                  </pic:nvPicPr>
                  <pic:blipFill>
                    <a:blip r:embed="rId88">
                      <a:extLst>
                        <a:ext uri="{28A0092B-C50C-407E-A947-70E740481C1C}">
                          <a14:useLocalDpi xmlns:a14="http://schemas.microsoft.com/office/drawing/2010/main" val="0"/>
                        </a:ext>
                      </a:extLst>
                    </a:blip>
                    <a:stretch>
                      <a:fillRect/>
                    </a:stretch>
                  </pic:blipFill>
                  <pic:spPr>
                    <a:xfrm>
                      <a:off x="0" y="0"/>
                      <a:ext cx="5169166" cy="819192"/>
                    </a:xfrm>
                    <a:prstGeom prst="rect">
                      <a:avLst/>
                    </a:prstGeom>
                  </pic:spPr>
                </pic:pic>
              </a:graphicData>
            </a:graphic>
          </wp:anchor>
        </w:drawing>
      </w:r>
    </w:p>
    <w:p w14:paraId="3B3C4810" w14:textId="124231B7" w:rsidR="00122625" w:rsidRPr="00122625" w:rsidRDefault="00122625" w:rsidP="00122625">
      <w:pPr>
        <w:pStyle w:val="Estilo2"/>
        <w:numPr>
          <w:ilvl w:val="0"/>
          <w:numId w:val="0"/>
        </w:numPr>
        <w:rPr>
          <w:rFonts w:eastAsiaTheme="minorHAnsi"/>
          <w:szCs w:val="28"/>
        </w:rPr>
      </w:pPr>
      <w:bookmarkStart w:id="175" w:name="_Toc238541438"/>
      <w:r w:rsidRPr="00122625">
        <w:rPr>
          <w:rFonts w:eastAsiaTheme="minorHAnsi"/>
          <w:szCs w:val="28"/>
        </w:rPr>
        <w:t>A.2</w:t>
      </w:r>
      <w:r>
        <w:rPr>
          <w:rFonts w:eastAsiaTheme="minorHAnsi"/>
          <w:szCs w:val="28"/>
        </w:rPr>
        <w:t xml:space="preserve">.   </w:t>
      </w:r>
      <w:r w:rsidR="00712533">
        <w:rPr>
          <w:rFonts w:eastAsiaTheme="minorHAnsi"/>
          <w:szCs w:val="28"/>
        </w:rPr>
        <w:t>Interfaz</w:t>
      </w:r>
      <w:bookmarkEnd w:id="175"/>
    </w:p>
    <w:p w14:paraId="12A56B8D" w14:textId="77777777" w:rsidR="00122625" w:rsidRPr="00122625" w:rsidRDefault="00122625" w:rsidP="00122625">
      <w:pPr>
        <w:pStyle w:val="Texto"/>
      </w:pPr>
      <w:r w:rsidRPr="00122625">
        <w:t>Al abrir la aplicación encontrará la pantalla dividida en tres zonas:</w:t>
      </w:r>
    </w:p>
    <w:p w14:paraId="6F1BBC9D" w14:textId="77777777" w:rsidR="00122625" w:rsidRPr="00122625" w:rsidRDefault="00122625">
      <w:pPr>
        <w:pStyle w:val="Texto"/>
        <w:numPr>
          <w:ilvl w:val="0"/>
          <w:numId w:val="29"/>
        </w:numPr>
      </w:pPr>
      <w:r w:rsidRPr="00122625">
        <w:lastRenderedPageBreak/>
        <w:t xml:space="preserve">A la </w:t>
      </w:r>
      <w:r w:rsidRPr="00122625">
        <w:rPr>
          <w:b/>
          <w:bCs/>
        </w:rPr>
        <w:t>izquierda</w:t>
      </w:r>
      <w:r w:rsidRPr="00122625">
        <w:t xml:space="preserve">, el panel de </w:t>
      </w:r>
      <w:r w:rsidRPr="00122625">
        <w:rPr>
          <w:b/>
          <w:bCs/>
        </w:rPr>
        <w:t>Entrada de Conocimiento</w:t>
      </w:r>
      <w:r w:rsidRPr="00122625">
        <w:t>, desde el que se cargan los datos y se lanza el análisis.</w:t>
      </w:r>
    </w:p>
    <w:p w14:paraId="161FBC50" w14:textId="77777777" w:rsidR="00122625" w:rsidRPr="00122625" w:rsidRDefault="00122625">
      <w:pPr>
        <w:pStyle w:val="Texto"/>
        <w:numPr>
          <w:ilvl w:val="0"/>
          <w:numId w:val="29"/>
        </w:numPr>
      </w:pPr>
      <w:r w:rsidRPr="00122625">
        <w:t xml:space="preserve">En el </w:t>
      </w:r>
      <w:r w:rsidRPr="00122625">
        <w:rPr>
          <w:b/>
          <w:bCs/>
        </w:rPr>
        <w:t>centro</w:t>
      </w:r>
      <w:r w:rsidRPr="00122625">
        <w:t xml:space="preserve">, el panel de </w:t>
      </w:r>
      <w:r w:rsidRPr="00122625">
        <w:rPr>
          <w:b/>
          <w:bCs/>
        </w:rPr>
        <w:t>Interacción Asistida por IA</w:t>
      </w:r>
      <w:r w:rsidRPr="00122625">
        <w:t>, donde se escriben las preguntas y se leen las respuestas.</w:t>
      </w:r>
    </w:p>
    <w:p w14:paraId="5A88047B" w14:textId="77777777" w:rsidR="00122625" w:rsidRPr="00122625" w:rsidRDefault="00122625">
      <w:pPr>
        <w:pStyle w:val="Texto"/>
        <w:numPr>
          <w:ilvl w:val="0"/>
          <w:numId w:val="29"/>
        </w:numPr>
      </w:pPr>
      <w:r w:rsidRPr="00122625">
        <w:t xml:space="preserve">A la </w:t>
      </w:r>
      <w:r w:rsidRPr="00122625">
        <w:rPr>
          <w:b/>
          <w:bCs/>
        </w:rPr>
        <w:t>derecha</w:t>
      </w:r>
      <w:r w:rsidRPr="00122625">
        <w:t xml:space="preserve">, el panel de </w:t>
      </w:r>
      <w:r w:rsidRPr="00122625">
        <w:rPr>
          <w:b/>
          <w:bCs/>
        </w:rPr>
        <w:t>Visualización</w:t>
      </w:r>
      <w:r w:rsidRPr="00122625">
        <w:t>, con las distintas vistas del conocimiento.</w:t>
      </w:r>
    </w:p>
    <w:p w14:paraId="2F20BE19" w14:textId="77777777" w:rsidR="00122625" w:rsidRPr="00122625" w:rsidRDefault="00122625" w:rsidP="00122625">
      <w:pPr>
        <w:pStyle w:val="Texto"/>
      </w:pPr>
      <w:r w:rsidRPr="00122625">
        <w:t xml:space="preserve">En la parte superior de la barra lateral dispone de varias ayudas y controles: el botón </w:t>
      </w:r>
      <w:r w:rsidRPr="00122625">
        <w:rPr>
          <w:b/>
          <w:bCs/>
        </w:rPr>
        <w:t>"¿Cómo funciona?"</w:t>
      </w:r>
      <w:r w:rsidRPr="00122625">
        <w:t xml:space="preserve">, que lanza un recorrido guiado; el </w:t>
      </w:r>
      <w:r w:rsidRPr="00122625">
        <w:rPr>
          <w:b/>
          <w:bCs/>
        </w:rPr>
        <w:t>conmutador de modo oscuro</w:t>
      </w:r>
      <w:r w:rsidRPr="00122625">
        <w:t xml:space="preserve">, para trabajar con tema claro u oscuro; y el interruptor </w:t>
      </w:r>
      <w:r w:rsidRPr="00122625">
        <w:rPr>
          <w:b/>
          <w:bCs/>
        </w:rPr>
        <w:t>"Modo avanzado"</w:t>
      </w:r>
      <w:r w:rsidRPr="00122625">
        <w:t>, que se explica en el apartado siguiente.</w:t>
      </w:r>
    </w:p>
    <w:p w14:paraId="16298FA3" w14:textId="77777777" w:rsidR="00122625" w:rsidRPr="00122625" w:rsidRDefault="00122625" w:rsidP="00122625">
      <w:pPr>
        <w:pStyle w:val="Texto"/>
      </w:pPr>
      <w:r w:rsidRPr="00122625">
        <w:t xml:space="preserve">Además, puede </w:t>
      </w:r>
      <w:r w:rsidRPr="00122625">
        <w:rPr>
          <w:b/>
          <w:bCs/>
        </w:rPr>
        <w:t>ajustar el espacio</w:t>
      </w:r>
      <w:r w:rsidRPr="00122625">
        <w:t xml:space="preserve"> de los dos paneles principales arrastrando el divisor central, y </w:t>
      </w:r>
      <w:r w:rsidRPr="00122625">
        <w:rPr>
          <w:b/>
          <w:bCs/>
        </w:rPr>
        <w:t>maximizar cualquiera de ellos</w:t>
      </w:r>
      <w:r w:rsidRPr="00122625">
        <w:t xml:space="preserve"> con los botones de sus cabeceras:</w:t>
      </w:r>
    </w:p>
    <w:p w14:paraId="53782FCA" w14:textId="06391C92" w:rsidR="00122625" w:rsidRPr="00122625" w:rsidRDefault="00122625">
      <w:pPr>
        <w:pStyle w:val="Texto"/>
        <w:numPr>
          <w:ilvl w:val="0"/>
          <w:numId w:val="30"/>
        </w:numPr>
      </w:pPr>
      <w:r w:rsidRPr="00122625">
        <w:t>El botón</w:t>
      </w:r>
      <w:r>
        <w:t xml:space="preserve"> </w:t>
      </w:r>
      <w:r w:rsidRPr="00122625">
        <w:rPr>
          <w:b/>
          <w:bCs/>
        </w:rPr>
        <w:t>»</w:t>
      </w:r>
      <w:r w:rsidRPr="00122625">
        <w:t xml:space="preserve"> de la cabecera "Interacción Asistida por IA" oculta la visualización y deja la conversación a pantalla completa.</w:t>
      </w:r>
    </w:p>
    <w:p w14:paraId="44CE2E7A" w14:textId="77777777" w:rsidR="00122625" w:rsidRPr="00122625" w:rsidRDefault="00122625">
      <w:pPr>
        <w:pStyle w:val="Texto"/>
        <w:numPr>
          <w:ilvl w:val="0"/>
          <w:numId w:val="30"/>
        </w:numPr>
      </w:pPr>
      <w:r w:rsidRPr="00122625">
        <w:t xml:space="preserve">El botón </w:t>
      </w:r>
      <w:r w:rsidRPr="00122625">
        <w:rPr>
          <w:b/>
          <w:bCs/>
        </w:rPr>
        <w:t>«</w:t>
      </w:r>
      <w:r w:rsidRPr="00122625">
        <w:t xml:space="preserve"> de la cabecera "Visualización" oculta la conversación y deja la vista actual a pantalla completa.</w:t>
      </w:r>
    </w:p>
    <w:p w14:paraId="34D9CCD9" w14:textId="77777777" w:rsidR="00122625" w:rsidRPr="00122625" w:rsidRDefault="00122625" w:rsidP="00122625">
      <w:pPr>
        <w:pStyle w:val="Texto"/>
      </w:pPr>
      <w:r w:rsidRPr="00122625">
        <w:t>Pulsando de nuevo el mismo botón se restaura la vista dividida.</w:t>
      </w:r>
    </w:p>
    <w:p w14:paraId="3D618DA1" w14:textId="38AF355C" w:rsidR="00712533" w:rsidRPr="00712533" w:rsidRDefault="00712533" w:rsidP="00712533">
      <w:pPr>
        <w:pStyle w:val="Estilo2"/>
        <w:numPr>
          <w:ilvl w:val="0"/>
          <w:numId w:val="0"/>
        </w:numPr>
        <w:rPr>
          <w:rFonts w:eastAsiaTheme="minorHAnsi"/>
          <w:szCs w:val="28"/>
        </w:rPr>
      </w:pPr>
      <w:bookmarkStart w:id="176" w:name="_Toc238541439"/>
      <w:r w:rsidRPr="00122625">
        <w:rPr>
          <w:rFonts w:eastAsiaTheme="minorHAnsi"/>
          <w:szCs w:val="28"/>
        </w:rPr>
        <w:t>A.</w:t>
      </w:r>
      <w:r>
        <w:rPr>
          <w:rFonts w:eastAsiaTheme="minorHAnsi"/>
          <w:szCs w:val="28"/>
        </w:rPr>
        <w:t>3.   Modo básico y avanzado</w:t>
      </w:r>
      <w:bookmarkEnd w:id="176"/>
    </w:p>
    <w:p w14:paraId="33162DC9" w14:textId="77777777" w:rsidR="00122625" w:rsidRPr="00122625" w:rsidRDefault="00122625" w:rsidP="00122625">
      <w:pPr>
        <w:pStyle w:val="Texto"/>
      </w:pPr>
      <w:r w:rsidRPr="00122625">
        <w:t xml:space="preserve">La aplicación se adapta a dos perfiles de usuario mediante el interruptor </w:t>
      </w:r>
      <w:r w:rsidRPr="00122625">
        <w:rPr>
          <w:b/>
          <w:bCs/>
        </w:rPr>
        <w:t>"Modo avanzado"</w:t>
      </w:r>
      <w:r w:rsidRPr="00122625">
        <w:t xml:space="preserve"> de la barra lateral, que puede activar o desactivar en cualquier momento:</w:t>
      </w:r>
    </w:p>
    <w:p w14:paraId="74E73E73" w14:textId="507A2201" w:rsidR="00122625" w:rsidRPr="00122625" w:rsidRDefault="00122625">
      <w:pPr>
        <w:pStyle w:val="Texto"/>
        <w:numPr>
          <w:ilvl w:val="0"/>
          <w:numId w:val="31"/>
        </w:numPr>
      </w:pPr>
      <w:r w:rsidRPr="00122625">
        <w:rPr>
          <w:b/>
          <w:bCs/>
        </w:rPr>
        <w:t>Modo básico</w:t>
      </w:r>
      <w:r w:rsidRPr="00122625">
        <w:t xml:space="preserve"> (</w:t>
      </w:r>
      <w:r w:rsidR="00712533">
        <w:t>activado</w:t>
      </w:r>
      <w:r w:rsidRPr="00122625">
        <w:t xml:space="preserve">, por defecto). Pensado para consultar de forma sencilla. La respuesta del asistente se muestra únicamente en lenguaje natural y, en el panel de visualización, solo está disponible la pestaña </w:t>
      </w:r>
      <w:r w:rsidRPr="00122625">
        <w:rPr>
          <w:b/>
          <w:bCs/>
        </w:rPr>
        <w:t>Grafo</w:t>
      </w:r>
      <w:r w:rsidRPr="00122625">
        <w:t>. Es el modo recomendado para un uso rápido y directo.</w:t>
      </w:r>
    </w:p>
    <w:p w14:paraId="6653B816" w14:textId="3B53D517" w:rsidR="00122625" w:rsidRPr="00122625" w:rsidRDefault="00122625">
      <w:pPr>
        <w:pStyle w:val="Texto"/>
        <w:numPr>
          <w:ilvl w:val="0"/>
          <w:numId w:val="31"/>
        </w:numPr>
      </w:pPr>
      <w:r w:rsidRPr="00122625">
        <w:rPr>
          <w:b/>
          <w:bCs/>
        </w:rPr>
        <w:t>Modo avanzado</w:t>
      </w:r>
      <w:r w:rsidRPr="00122625">
        <w:t xml:space="preserve"> (</w:t>
      </w:r>
      <w:r w:rsidR="00712533">
        <w:t>desactivado inicialmente</w:t>
      </w:r>
      <w:r w:rsidRPr="00122625">
        <w:t xml:space="preserve">). Pensado para inspeccionar el razonamiento. Cada respuesta incluye además la </w:t>
      </w:r>
      <w:r w:rsidRPr="00122625">
        <w:rPr>
          <w:b/>
          <w:bCs/>
        </w:rPr>
        <w:t>Trazabilidad Lógica</w:t>
      </w:r>
      <w:r w:rsidRPr="00122625">
        <w:t xml:space="preserve"> (el razonamiento paso a paso), y se muestran todas las pestañas técnicas: </w:t>
      </w:r>
      <w:r w:rsidRPr="00122625">
        <w:rPr>
          <w:b/>
          <w:bCs/>
        </w:rPr>
        <w:t>Retículo</w:t>
      </w:r>
      <w:r w:rsidRPr="00122625">
        <w:t xml:space="preserve">, </w:t>
      </w:r>
      <w:r w:rsidRPr="00122625">
        <w:rPr>
          <w:b/>
          <w:bCs/>
        </w:rPr>
        <w:t>Reglas FCA</w:t>
      </w:r>
      <w:r w:rsidRPr="00122625">
        <w:t xml:space="preserve">, </w:t>
      </w:r>
      <w:r w:rsidRPr="00122625">
        <w:rPr>
          <w:b/>
          <w:bCs/>
        </w:rPr>
        <w:t>Datos</w:t>
      </w:r>
      <w:r w:rsidRPr="00122625">
        <w:t xml:space="preserve"> y </w:t>
      </w:r>
      <w:r w:rsidRPr="00122625">
        <w:rPr>
          <w:b/>
          <w:bCs/>
        </w:rPr>
        <w:t>Evaluación</w:t>
      </w:r>
      <w:r w:rsidRPr="00122625">
        <w:t>.</w:t>
      </w:r>
    </w:p>
    <w:p w14:paraId="34CA1D01" w14:textId="77777777" w:rsidR="00122625" w:rsidRDefault="00122625" w:rsidP="00122625">
      <w:pPr>
        <w:pStyle w:val="Texto"/>
      </w:pPr>
      <w:r w:rsidRPr="00122625">
        <w:t>El motor de razonamiento es el mismo en ambos modos; lo único que cambia es la cantidad de información que se muestra.</w:t>
      </w:r>
    </w:p>
    <w:p w14:paraId="3C13CE9A" w14:textId="77777777" w:rsidR="00712533" w:rsidRDefault="00712533" w:rsidP="00122625">
      <w:pPr>
        <w:pStyle w:val="Texto"/>
      </w:pPr>
    </w:p>
    <w:p w14:paraId="4554325E" w14:textId="77777777" w:rsidR="00712533" w:rsidRDefault="00712533" w:rsidP="00122625">
      <w:pPr>
        <w:pStyle w:val="Texto"/>
      </w:pPr>
    </w:p>
    <w:p w14:paraId="5BFEB39D" w14:textId="77777777" w:rsidR="00712533" w:rsidRDefault="00712533" w:rsidP="00122625">
      <w:pPr>
        <w:pStyle w:val="Texto"/>
      </w:pPr>
    </w:p>
    <w:p w14:paraId="2F5992F6" w14:textId="77777777" w:rsidR="00712533" w:rsidRDefault="00712533" w:rsidP="00122625">
      <w:pPr>
        <w:pStyle w:val="Texto"/>
      </w:pPr>
    </w:p>
    <w:p w14:paraId="19D35B46" w14:textId="77777777" w:rsidR="00712533" w:rsidRDefault="00712533" w:rsidP="00122625">
      <w:pPr>
        <w:pStyle w:val="Texto"/>
      </w:pPr>
    </w:p>
    <w:p w14:paraId="479A795A" w14:textId="77777777" w:rsidR="0052251E" w:rsidRDefault="009F1A6A" w:rsidP="0052251E">
      <w:pPr>
        <w:pStyle w:val="Texto"/>
        <w:keepNext/>
      </w:pPr>
      <w:r w:rsidRPr="00AB388C">
        <w:rPr>
          <w:noProof/>
        </w:rPr>
        <w:lastRenderedPageBreak/>
        <w:drawing>
          <wp:inline distT="0" distB="0" distL="0" distR="0" wp14:anchorId="737656E0" wp14:editId="55E5A0C6">
            <wp:extent cx="5755640" cy="2811780"/>
            <wp:effectExtent l="0" t="0" r="0" b="7620"/>
            <wp:docPr id="687035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188939" name=""/>
                    <pic:cNvPicPr/>
                  </pic:nvPicPr>
                  <pic:blipFill>
                    <a:blip r:embed="rId89" cstate="print">
                      <a:extLst>
                        <a:ext uri="{28A0092B-C50C-407E-A947-70E740481C1C}">
                          <a14:useLocalDpi xmlns:a14="http://schemas.microsoft.com/office/drawing/2010/main" val="0"/>
                        </a:ext>
                      </a:extLst>
                    </a:blip>
                    <a:stretch>
                      <a:fillRect/>
                    </a:stretch>
                  </pic:blipFill>
                  <pic:spPr>
                    <a:xfrm>
                      <a:off x="0" y="0"/>
                      <a:ext cx="5755640" cy="2811780"/>
                    </a:xfrm>
                    <a:prstGeom prst="rect">
                      <a:avLst/>
                    </a:prstGeom>
                  </pic:spPr>
                </pic:pic>
              </a:graphicData>
            </a:graphic>
          </wp:inline>
        </w:drawing>
      </w:r>
    </w:p>
    <w:p w14:paraId="0C2E41B9" w14:textId="2434E173" w:rsidR="0052251E" w:rsidRPr="0052251E" w:rsidRDefault="0052251E" w:rsidP="0052251E">
      <w:pPr>
        <w:pStyle w:val="Descripcin"/>
        <w:rPr>
          <w:sz w:val="24"/>
          <w:szCs w:val="24"/>
        </w:rPr>
      </w:pPr>
      <w:bookmarkStart w:id="177" w:name="_Toc238639150"/>
      <w:r w:rsidRPr="0052251E">
        <w:rPr>
          <w:sz w:val="24"/>
          <w:szCs w:val="24"/>
        </w:rPr>
        <w:t xml:space="preserve">Figura </w:t>
      </w:r>
      <w:r w:rsidRPr="0052251E">
        <w:rPr>
          <w:sz w:val="24"/>
          <w:szCs w:val="24"/>
        </w:rPr>
        <w:fldChar w:fldCharType="begin"/>
      </w:r>
      <w:r w:rsidRPr="0052251E">
        <w:rPr>
          <w:sz w:val="24"/>
          <w:szCs w:val="24"/>
        </w:rPr>
        <w:instrText xml:space="preserve"> SEQ Figura \* ARABIC </w:instrText>
      </w:r>
      <w:r w:rsidRPr="0052251E">
        <w:rPr>
          <w:sz w:val="24"/>
          <w:szCs w:val="24"/>
        </w:rPr>
        <w:fldChar w:fldCharType="separate"/>
      </w:r>
      <w:r>
        <w:rPr>
          <w:noProof/>
          <w:sz w:val="24"/>
          <w:szCs w:val="24"/>
        </w:rPr>
        <w:t>23</w:t>
      </w:r>
      <w:r w:rsidRPr="0052251E">
        <w:rPr>
          <w:sz w:val="24"/>
          <w:szCs w:val="24"/>
        </w:rPr>
        <w:fldChar w:fldCharType="end"/>
      </w:r>
      <w:r w:rsidRPr="0052251E">
        <w:rPr>
          <w:sz w:val="24"/>
          <w:szCs w:val="24"/>
        </w:rPr>
        <w:t xml:space="preserve"> Panel de respuesta en modo básico</w:t>
      </w:r>
      <w:bookmarkEnd w:id="177"/>
    </w:p>
    <w:p w14:paraId="5EA2CB8D" w14:textId="4FFF8C64" w:rsidR="00AB388C" w:rsidRDefault="00AB388C" w:rsidP="00712533">
      <w:pPr>
        <w:pStyle w:val="Texto"/>
        <w:rPr>
          <w:noProof/>
        </w:rPr>
      </w:pPr>
      <w:r w:rsidRPr="00AB388C">
        <w:rPr>
          <w:noProof/>
        </w:rPr>
        <w:t xml:space="preserve"> </w:t>
      </w:r>
    </w:p>
    <w:p w14:paraId="48C77040" w14:textId="74B4D2D6" w:rsidR="00122625" w:rsidRDefault="0052251E" w:rsidP="00712533">
      <w:pPr>
        <w:pStyle w:val="Texto"/>
      </w:pPr>
      <w:r>
        <w:rPr>
          <w:noProof/>
        </w:rPr>
        <mc:AlternateContent>
          <mc:Choice Requires="wps">
            <w:drawing>
              <wp:anchor distT="0" distB="0" distL="114300" distR="114300" simplePos="0" relativeHeight="251808768" behindDoc="1" locked="0" layoutInCell="1" allowOverlap="1" wp14:anchorId="58095AAB" wp14:editId="0126D025">
                <wp:simplePos x="0" y="0"/>
                <wp:positionH relativeFrom="column">
                  <wp:posOffset>0</wp:posOffset>
                </wp:positionH>
                <wp:positionV relativeFrom="paragraph">
                  <wp:posOffset>3235960</wp:posOffset>
                </wp:positionV>
                <wp:extent cx="5755640" cy="635"/>
                <wp:effectExtent l="0" t="0" r="0" b="0"/>
                <wp:wrapTight wrapText="bothSides">
                  <wp:wrapPolygon edited="0">
                    <wp:start x="0" y="0"/>
                    <wp:lineTo x="0" y="21600"/>
                    <wp:lineTo x="21600" y="21600"/>
                    <wp:lineTo x="21600" y="0"/>
                  </wp:wrapPolygon>
                </wp:wrapTight>
                <wp:docPr id="1805176411" name="Cuadro de texto 1"/>
                <wp:cNvGraphicFramePr/>
                <a:graphic xmlns:a="http://schemas.openxmlformats.org/drawingml/2006/main">
                  <a:graphicData uri="http://schemas.microsoft.com/office/word/2010/wordprocessingShape">
                    <wps:wsp>
                      <wps:cNvSpPr txBox="1"/>
                      <wps:spPr>
                        <a:xfrm>
                          <a:off x="0" y="0"/>
                          <a:ext cx="5755640" cy="635"/>
                        </a:xfrm>
                        <a:prstGeom prst="rect">
                          <a:avLst/>
                        </a:prstGeom>
                        <a:solidFill>
                          <a:prstClr val="white"/>
                        </a:solidFill>
                        <a:ln>
                          <a:noFill/>
                        </a:ln>
                      </wps:spPr>
                      <wps:txbx>
                        <w:txbxContent>
                          <w:p w14:paraId="4BC8E2E2" w14:textId="623EB6CE" w:rsidR="0052251E" w:rsidRPr="0052251E" w:rsidRDefault="0052251E" w:rsidP="0052251E">
                            <w:pPr>
                              <w:pStyle w:val="Descripcin"/>
                              <w:rPr>
                                <w:noProof/>
                                <w:sz w:val="24"/>
                                <w:szCs w:val="24"/>
                              </w:rPr>
                            </w:pPr>
                            <w:bookmarkStart w:id="178" w:name="_Toc238639151"/>
                            <w:r w:rsidRPr="0052251E">
                              <w:rPr>
                                <w:sz w:val="24"/>
                                <w:szCs w:val="24"/>
                              </w:rPr>
                              <w:t xml:space="preserve">Figura </w:t>
                            </w:r>
                            <w:r w:rsidRPr="0052251E">
                              <w:rPr>
                                <w:sz w:val="24"/>
                                <w:szCs w:val="24"/>
                              </w:rPr>
                              <w:fldChar w:fldCharType="begin"/>
                            </w:r>
                            <w:r w:rsidRPr="0052251E">
                              <w:rPr>
                                <w:sz w:val="24"/>
                                <w:szCs w:val="24"/>
                              </w:rPr>
                              <w:instrText xml:space="preserve"> SEQ Figura \* ARABIC </w:instrText>
                            </w:r>
                            <w:r w:rsidRPr="0052251E">
                              <w:rPr>
                                <w:sz w:val="24"/>
                                <w:szCs w:val="24"/>
                              </w:rPr>
                              <w:fldChar w:fldCharType="separate"/>
                            </w:r>
                            <w:r>
                              <w:rPr>
                                <w:noProof/>
                                <w:sz w:val="24"/>
                                <w:szCs w:val="24"/>
                              </w:rPr>
                              <w:t>24</w:t>
                            </w:r>
                            <w:r w:rsidRPr="0052251E">
                              <w:rPr>
                                <w:sz w:val="24"/>
                                <w:szCs w:val="24"/>
                              </w:rPr>
                              <w:fldChar w:fldCharType="end"/>
                            </w:r>
                            <w:r w:rsidRPr="0052251E">
                              <w:rPr>
                                <w:sz w:val="24"/>
                                <w:szCs w:val="24"/>
                              </w:rPr>
                              <w:t xml:space="preserve"> Panel de respuesta en modo avanzado (1)</w:t>
                            </w:r>
                            <w:bookmarkEnd w:id="17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8095AAB" id="_x0000_s1048" type="#_x0000_t202" style="position:absolute;left:0;text-align:left;margin-left:0;margin-top:254.8pt;width:453.2pt;height:.05pt;z-index:-2515077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" stroked="f">
                <v:textbox style="mso-fit-shape-to-text:t" inset="0,0,0,0">
                  <w:txbxContent>
                    <w:p w14:paraId="4BC8E2E2" w14:textId="623EB6CE" w:rsidR="0052251E" w:rsidRPr="0052251E" w:rsidRDefault="0052251E" w:rsidP="0052251E">
                      <w:pPr>
                        <w:pStyle w:val="Descripcin"/>
                        <w:rPr>
                          <w:noProof/>
                          <w:sz w:val="24"/>
                          <w:szCs w:val="24"/>
                        </w:rPr>
                      </w:pPr>
                      <w:bookmarkStart w:id="179" w:name="_Toc238639151"/>
                      <w:r w:rsidRPr="0052251E">
                        <w:rPr>
                          <w:sz w:val="24"/>
                          <w:szCs w:val="24"/>
                        </w:rPr>
                        <w:t xml:space="preserve">Figura </w:t>
                      </w:r>
                      <w:r w:rsidRPr="0052251E">
                        <w:rPr>
                          <w:sz w:val="24"/>
                          <w:szCs w:val="24"/>
                        </w:rPr>
                        <w:fldChar w:fldCharType="begin"/>
                      </w:r>
                      <w:r w:rsidRPr="0052251E">
                        <w:rPr>
                          <w:sz w:val="24"/>
                          <w:szCs w:val="24"/>
                        </w:rPr>
                        <w:instrText xml:space="preserve"> SEQ Figura \* ARABIC </w:instrText>
                      </w:r>
                      <w:r w:rsidRPr="0052251E">
                        <w:rPr>
                          <w:sz w:val="24"/>
                          <w:szCs w:val="24"/>
                        </w:rPr>
                        <w:fldChar w:fldCharType="separate"/>
                      </w:r>
                      <w:r>
                        <w:rPr>
                          <w:noProof/>
                          <w:sz w:val="24"/>
                          <w:szCs w:val="24"/>
                        </w:rPr>
                        <w:t>24</w:t>
                      </w:r>
                      <w:r w:rsidRPr="0052251E">
                        <w:rPr>
                          <w:sz w:val="24"/>
                          <w:szCs w:val="24"/>
                        </w:rPr>
                        <w:fldChar w:fldCharType="end"/>
                      </w:r>
                      <w:r w:rsidRPr="0052251E">
                        <w:rPr>
                          <w:sz w:val="24"/>
                          <w:szCs w:val="24"/>
                        </w:rPr>
                        <w:t xml:space="preserve"> Panel de respuesta en modo avanzado (1)</w:t>
                      </w:r>
                      <w:bookmarkEnd w:id="179"/>
                    </w:p>
                  </w:txbxContent>
                </v:textbox>
                <w10:wrap type="tight"/>
              </v:shape>
            </w:pict>
          </mc:Fallback>
        </mc:AlternateContent>
      </w:r>
      <w:r w:rsidRPr="00712533">
        <w:rPr>
          <w:noProof/>
        </w:rPr>
        <w:drawing>
          <wp:anchor distT="0" distB="0" distL="114300" distR="114300" simplePos="0" relativeHeight="251806720" behindDoc="1" locked="0" layoutInCell="1" allowOverlap="1" wp14:anchorId="5C529EC7" wp14:editId="049BA5CC">
            <wp:simplePos x="0" y="0"/>
            <wp:positionH relativeFrom="margin">
              <wp:align>right</wp:align>
            </wp:positionH>
            <wp:positionV relativeFrom="paragraph">
              <wp:posOffset>358153</wp:posOffset>
            </wp:positionV>
            <wp:extent cx="5755640" cy="2820670"/>
            <wp:effectExtent l="0" t="0" r="0" b="0"/>
            <wp:wrapTight wrapText="bothSides">
              <wp:wrapPolygon edited="0">
                <wp:start x="0" y="0"/>
                <wp:lineTo x="0" y="21444"/>
                <wp:lineTo x="21519" y="21444"/>
                <wp:lineTo x="21519" y="0"/>
                <wp:lineTo x="0" y="0"/>
              </wp:wrapPolygon>
            </wp:wrapTight>
            <wp:docPr id="21243336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964560" name=""/>
                    <pic:cNvPicPr/>
                  </pic:nvPicPr>
                  <pic:blipFill>
                    <a:blip r:embed="rId90" cstate="print">
                      <a:extLst>
                        <a:ext uri="{28A0092B-C50C-407E-A947-70E740481C1C}">
                          <a14:useLocalDpi xmlns:a14="http://schemas.microsoft.com/office/drawing/2010/main" val="0"/>
                        </a:ext>
                      </a:extLst>
                    </a:blip>
                    <a:stretch>
                      <a:fillRect/>
                    </a:stretch>
                  </pic:blipFill>
                  <pic:spPr>
                    <a:xfrm>
                      <a:off x="0" y="0"/>
                      <a:ext cx="5755640" cy="2820670"/>
                    </a:xfrm>
                    <a:prstGeom prst="rect">
                      <a:avLst/>
                    </a:prstGeom>
                  </pic:spPr>
                </pic:pic>
              </a:graphicData>
            </a:graphic>
          </wp:anchor>
        </w:drawing>
      </w:r>
    </w:p>
    <w:p w14:paraId="1D04AF22" w14:textId="0CB47061" w:rsidR="00AB388C" w:rsidRDefault="00AB388C" w:rsidP="00712533">
      <w:pPr>
        <w:pStyle w:val="Texto"/>
      </w:pPr>
    </w:p>
    <w:p w14:paraId="67013604" w14:textId="224B3B7E" w:rsidR="00AB388C" w:rsidRDefault="00AB388C" w:rsidP="00712533">
      <w:pPr>
        <w:pStyle w:val="Texto"/>
      </w:pPr>
    </w:p>
    <w:p w14:paraId="01DD625F" w14:textId="5C3A93BE" w:rsidR="00AB388C" w:rsidRDefault="00AB388C" w:rsidP="00712533">
      <w:pPr>
        <w:pStyle w:val="Texto"/>
      </w:pPr>
    </w:p>
    <w:p w14:paraId="7AB2944C" w14:textId="3F702068" w:rsidR="00AB388C" w:rsidRDefault="00AB388C" w:rsidP="00712533">
      <w:pPr>
        <w:pStyle w:val="Texto"/>
      </w:pPr>
    </w:p>
    <w:p w14:paraId="27A7D12E" w14:textId="77777777" w:rsidR="00AB388C" w:rsidRDefault="00AB388C" w:rsidP="00712533">
      <w:pPr>
        <w:pStyle w:val="Texto"/>
      </w:pPr>
    </w:p>
    <w:p w14:paraId="517BEC7A" w14:textId="77777777" w:rsidR="00AB388C" w:rsidRDefault="00AB388C" w:rsidP="00712533">
      <w:pPr>
        <w:pStyle w:val="Texto"/>
      </w:pPr>
    </w:p>
    <w:p w14:paraId="2DF1E3F3" w14:textId="0D293992" w:rsidR="00AB388C" w:rsidRPr="00AB388C" w:rsidRDefault="0052251E" w:rsidP="00AB388C">
      <w:pPr>
        <w:pStyle w:val="Estilo2"/>
        <w:numPr>
          <w:ilvl w:val="0"/>
          <w:numId w:val="0"/>
        </w:numPr>
        <w:rPr>
          <w:rFonts w:eastAsiaTheme="minorHAnsi"/>
          <w:szCs w:val="28"/>
        </w:rPr>
      </w:pPr>
      <w:bookmarkStart w:id="180" w:name="_Toc238541440"/>
      <w:r>
        <w:rPr>
          <w:noProof/>
        </w:rPr>
        <w:lastRenderedPageBreak/>
        <mc:AlternateContent>
          <mc:Choice Requires="wps">
            <w:drawing>
              <wp:anchor distT="0" distB="0" distL="114300" distR="114300" simplePos="0" relativeHeight="251810816" behindDoc="1" locked="0" layoutInCell="1" allowOverlap="1" wp14:anchorId="01924CE4" wp14:editId="42D41748">
                <wp:simplePos x="0" y="0"/>
                <wp:positionH relativeFrom="column">
                  <wp:posOffset>0</wp:posOffset>
                </wp:positionH>
                <wp:positionV relativeFrom="paragraph">
                  <wp:posOffset>2860040</wp:posOffset>
                </wp:positionV>
                <wp:extent cx="5755640" cy="635"/>
                <wp:effectExtent l="0" t="0" r="0" b="0"/>
                <wp:wrapTight wrapText="bothSides">
                  <wp:wrapPolygon edited="0">
                    <wp:start x="0" y="0"/>
                    <wp:lineTo x="0" y="21600"/>
                    <wp:lineTo x="21600" y="21600"/>
                    <wp:lineTo x="21600" y="0"/>
                  </wp:wrapPolygon>
                </wp:wrapTight>
                <wp:docPr id="145006918" name="Cuadro de texto 1"/>
                <wp:cNvGraphicFramePr/>
                <a:graphic xmlns:a="http://schemas.openxmlformats.org/drawingml/2006/main">
                  <a:graphicData uri="http://schemas.microsoft.com/office/word/2010/wordprocessingShape">
                    <wps:wsp>
                      <wps:cNvSpPr txBox="1"/>
                      <wps:spPr>
                        <a:xfrm>
                          <a:off x="0" y="0"/>
                          <a:ext cx="5755640" cy="635"/>
                        </a:xfrm>
                        <a:prstGeom prst="rect">
                          <a:avLst/>
                        </a:prstGeom>
                        <a:solidFill>
                          <a:prstClr val="white"/>
                        </a:solidFill>
                        <a:ln>
                          <a:noFill/>
                        </a:ln>
                      </wps:spPr>
                      <wps:txbx>
                        <w:txbxContent>
                          <w:p w14:paraId="4B801EC5" w14:textId="741D0B48" w:rsidR="0052251E" w:rsidRPr="0052251E" w:rsidRDefault="0052251E" w:rsidP="0052251E">
                            <w:pPr>
                              <w:pStyle w:val="Descripcin"/>
                              <w:rPr>
                                <w:rFonts w:ascii="Malacitana" w:eastAsiaTheme="majorEastAsia" w:hAnsi="Malacitana" w:cstheme="majorBidi"/>
                                <w:b/>
                                <w:noProof/>
                                <w:sz w:val="24"/>
                                <w:szCs w:val="24"/>
                              </w:rPr>
                            </w:pPr>
                            <w:bookmarkStart w:id="181" w:name="_Toc238639152"/>
                            <w:r w:rsidRPr="0052251E">
                              <w:rPr>
                                <w:sz w:val="24"/>
                                <w:szCs w:val="24"/>
                              </w:rPr>
                              <w:t xml:space="preserve">Figura </w:t>
                            </w:r>
                            <w:r w:rsidRPr="0052251E">
                              <w:rPr>
                                <w:sz w:val="24"/>
                                <w:szCs w:val="24"/>
                              </w:rPr>
                              <w:fldChar w:fldCharType="begin"/>
                            </w:r>
                            <w:r w:rsidRPr="0052251E">
                              <w:rPr>
                                <w:sz w:val="24"/>
                                <w:szCs w:val="24"/>
                              </w:rPr>
                              <w:instrText xml:space="preserve"> SEQ Figura \* ARABIC </w:instrText>
                            </w:r>
                            <w:r w:rsidRPr="0052251E">
                              <w:rPr>
                                <w:sz w:val="24"/>
                                <w:szCs w:val="24"/>
                              </w:rPr>
                              <w:fldChar w:fldCharType="separate"/>
                            </w:r>
                            <w:r w:rsidRPr="0052251E">
                              <w:rPr>
                                <w:noProof/>
                                <w:sz w:val="24"/>
                                <w:szCs w:val="24"/>
                              </w:rPr>
                              <w:t>25</w:t>
                            </w:r>
                            <w:r w:rsidRPr="0052251E">
                              <w:rPr>
                                <w:sz w:val="24"/>
                                <w:szCs w:val="24"/>
                              </w:rPr>
                              <w:fldChar w:fldCharType="end"/>
                            </w:r>
                            <w:r w:rsidRPr="0052251E">
                              <w:rPr>
                                <w:sz w:val="24"/>
                                <w:szCs w:val="24"/>
                              </w:rPr>
                              <w:t xml:space="preserve"> Panel de respuesta en modo avanzado (2)</w:t>
                            </w:r>
                            <w:bookmarkEnd w:id="18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1924CE4" id="_x0000_s1049" type="#_x0000_t202" style="position:absolute;left:0;text-align:left;margin-left:0;margin-top:225.2pt;width:453.2pt;height:.05pt;z-index:-251505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" stroked="f">
                <v:textbox style="mso-fit-shape-to-text:t" inset="0,0,0,0">
                  <w:txbxContent>
                    <w:p w14:paraId="4B801EC5" w14:textId="741D0B48" w:rsidR="0052251E" w:rsidRPr="0052251E" w:rsidRDefault="0052251E" w:rsidP="0052251E">
                      <w:pPr>
                        <w:pStyle w:val="Descripcin"/>
                        <w:rPr>
                          <w:rFonts w:ascii="Malacitana" w:eastAsiaTheme="majorEastAsia" w:hAnsi="Malacitana" w:cstheme="majorBidi"/>
                          <w:b/>
                          <w:noProof/>
                          <w:sz w:val="24"/>
                          <w:szCs w:val="24"/>
                        </w:rPr>
                      </w:pPr>
                      <w:bookmarkStart w:id="182" w:name="_Toc238639152"/>
                      <w:r w:rsidRPr="0052251E">
                        <w:rPr>
                          <w:sz w:val="24"/>
                          <w:szCs w:val="24"/>
                        </w:rPr>
                        <w:t xml:space="preserve">Figura </w:t>
                      </w:r>
                      <w:r w:rsidRPr="0052251E">
                        <w:rPr>
                          <w:sz w:val="24"/>
                          <w:szCs w:val="24"/>
                        </w:rPr>
                        <w:fldChar w:fldCharType="begin"/>
                      </w:r>
                      <w:r w:rsidRPr="0052251E">
                        <w:rPr>
                          <w:sz w:val="24"/>
                          <w:szCs w:val="24"/>
                        </w:rPr>
                        <w:instrText xml:space="preserve"> SEQ Figura \* ARABIC </w:instrText>
                      </w:r>
                      <w:r w:rsidRPr="0052251E">
                        <w:rPr>
                          <w:sz w:val="24"/>
                          <w:szCs w:val="24"/>
                        </w:rPr>
                        <w:fldChar w:fldCharType="separate"/>
                      </w:r>
                      <w:r w:rsidRPr="0052251E">
                        <w:rPr>
                          <w:noProof/>
                          <w:sz w:val="24"/>
                          <w:szCs w:val="24"/>
                        </w:rPr>
                        <w:t>25</w:t>
                      </w:r>
                      <w:r w:rsidRPr="0052251E">
                        <w:rPr>
                          <w:sz w:val="24"/>
                          <w:szCs w:val="24"/>
                        </w:rPr>
                        <w:fldChar w:fldCharType="end"/>
                      </w:r>
                      <w:r w:rsidRPr="0052251E">
                        <w:rPr>
                          <w:sz w:val="24"/>
                          <w:szCs w:val="24"/>
                        </w:rPr>
                        <w:t xml:space="preserve"> Panel de respuesta en modo avanzado (2)</w:t>
                      </w:r>
                      <w:bookmarkEnd w:id="182"/>
                    </w:p>
                  </w:txbxContent>
                </v:textbox>
                <w10:wrap type="tight"/>
              </v:shape>
            </w:pict>
          </mc:Fallback>
        </mc:AlternateContent>
      </w:r>
      <w:r w:rsidR="00AB388C" w:rsidRPr="00AB388C">
        <w:rPr>
          <w:noProof/>
        </w:rPr>
        <w:drawing>
          <wp:anchor distT="0" distB="0" distL="114300" distR="114300" simplePos="0" relativeHeight="251740160" behindDoc="1" locked="0" layoutInCell="1" allowOverlap="1" wp14:anchorId="2C21766B" wp14:editId="3CED938B">
            <wp:simplePos x="0" y="0"/>
            <wp:positionH relativeFrom="margin">
              <wp:align>right</wp:align>
            </wp:positionH>
            <wp:positionV relativeFrom="paragraph">
              <wp:posOffset>0</wp:posOffset>
            </wp:positionV>
            <wp:extent cx="5755640" cy="2802890"/>
            <wp:effectExtent l="0" t="0" r="0" b="0"/>
            <wp:wrapTight wrapText="bothSides">
              <wp:wrapPolygon edited="0">
                <wp:start x="0" y="0"/>
                <wp:lineTo x="0" y="21434"/>
                <wp:lineTo x="21519" y="21434"/>
                <wp:lineTo x="21519" y="0"/>
                <wp:lineTo x="0" y="0"/>
              </wp:wrapPolygon>
            </wp:wrapTight>
            <wp:docPr id="10781923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192395" name=""/>
                    <pic:cNvPicPr/>
                  </pic:nvPicPr>
                  <pic:blipFill>
                    <a:blip r:embed="rId91" cstate="print">
                      <a:extLst>
                        <a:ext uri="{28A0092B-C50C-407E-A947-70E740481C1C}">
                          <a14:useLocalDpi xmlns:a14="http://schemas.microsoft.com/office/drawing/2010/main" val="0"/>
                        </a:ext>
                      </a:extLst>
                    </a:blip>
                    <a:stretch>
                      <a:fillRect/>
                    </a:stretch>
                  </pic:blipFill>
                  <pic:spPr>
                    <a:xfrm>
                      <a:off x="0" y="0"/>
                      <a:ext cx="5755640" cy="2802890"/>
                    </a:xfrm>
                    <a:prstGeom prst="rect">
                      <a:avLst/>
                    </a:prstGeom>
                  </pic:spPr>
                </pic:pic>
              </a:graphicData>
            </a:graphic>
          </wp:anchor>
        </w:drawing>
      </w:r>
      <w:r w:rsidR="00AB388C" w:rsidRPr="00AB388C">
        <w:rPr>
          <w:b w:val="0"/>
          <w:szCs w:val="28"/>
        </w:rPr>
        <w:t xml:space="preserve"> </w:t>
      </w:r>
      <w:r w:rsidR="00AB388C" w:rsidRPr="00122625">
        <w:rPr>
          <w:rFonts w:eastAsiaTheme="minorHAnsi"/>
          <w:szCs w:val="28"/>
        </w:rPr>
        <w:t>A.</w:t>
      </w:r>
      <w:r w:rsidR="00AB388C">
        <w:rPr>
          <w:rFonts w:eastAsiaTheme="minorHAnsi"/>
          <w:szCs w:val="28"/>
        </w:rPr>
        <w:t>4.   Cargar el conocimiento</w:t>
      </w:r>
      <w:bookmarkEnd w:id="180"/>
    </w:p>
    <w:p w14:paraId="3AFEED1D" w14:textId="6128A59D" w:rsidR="00122625" w:rsidRPr="00122625" w:rsidRDefault="00122625" w:rsidP="00122625">
      <w:pPr>
        <w:pStyle w:val="Texto"/>
      </w:pPr>
      <w:r w:rsidRPr="00122625">
        <w:t>Existen tres formas de proporcionar el conocimiento con el que trabajará el sistema. Elija la que corresponda a su caso.</w:t>
      </w:r>
    </w:p>
    <w:p w14:paraId="60DB3618" w14:textId="08C2F56E" w:rsidR="00122625" w:rsidRPr="00122625" w:rsidRDefault="00122625">
      <w:pPr>
        <w:pStyle w:val="Texto"/>
        <w:numPr>
          <w:ilvl w:val="0"/>
          <w:numId w:val="34"/>
        </w:numPr>
      </w:pPr>
      <w:r w:rsidRPr="00122625">
        <w:rPr>
          <w:b/>
          <w:bCs/>
        </w:rPr>
        <w:t>Extraer de un documento con IA.</w:t>
      </w:r>
      <w:r w:rsidRPr="00122625">
        <w:t xml:space="preserve"> Si dispone de un informe clínico:</w:t>
      </w:r>
    </w:p>
    <w:p w14:paraId="54B71846" w14:textId="3F9B107F" w:rsidR="00122625" w:rsidRPr="00122625" w:rsidRDefault="00122625">
      <w:pPr>
        <w:pStyle w:val="Texto"/>
        <w:numPr>
          <w:ilvl w:val="0"/>
          <w:numId w:val="32"/>
        </w:numPr>
      </w:pPr>
      <w:r w:rsidRPr="00122625">
        <w:t xml:space="preserve">En "Documento médico (PDF / TXT)", pulse </w:t>
      </w:r>
      <w:r w:rsidRPr="00122625">
        <w:rPr>
          <w:b/>
          <w:bCs/>
        </w:rPr>
        <w:t>Examinar…</w:t>
      </w:r>
      <w:r w:rsidRPr="00122625">
        <w:t xml:space="preserve"> y seleccione su archivo.</w:t>
      </w:r>
    </w:p>
    <w:p w14:paraId="0F2B224E" w14:textId="7D901ED4" w:rsidR="00122625" w:rsidRPr="00122625" w:rsidRDefault="00122625">
      <w:pPr>
        <w:pStyle w:val="Texto"/>
        <w:numPr>
          <w:ilvl w:val="0"/>
          <w:numId w:val="32"/>
        </w:numPr>
      </w:pPr>
      <w:r w:rsidRPr="00122625">
        <w:t xml:space="preserve">Pulse </w:t>
      </w:r>
      <w:r w:rsidRPr="00122625">
        <w:rPr>
          <w:b/>
          <w:bCs/>
        </w:rPr>
        <w:t>Extraer con IA</w:t>
      </w:r>
      <w:r w:rsidRPr="00122625">
        <w:t>. El modelo analizará el documento y extraerá las tripletas de conocimiento; una barra de progreso mostrará el avance fragmento a fragmento.</w:t>
      </w:r>
    </w:p>
    <w:p w14:paraId="04CFBAE5" w14:textId="5B13F7B1" w:rsidR="00122625" w:rsidRPr="00122625" w:rsidRDefault="00122625">
      <w:pPr>
        <w:pStyle w:val="Texto"/>
        <w:numPr>
          <w:ilvl w:val="0"/>
          <w:numId w:val="32"/>
        </w:numPr>
      </w:pPr>
      <w:r w:rsidRPr="00122625">
        <w:t xml:space="preserve">Al terminar, aparecerá el número de tripletas extraídas y un botón para </w:t>
      </w:r>
      <w:r w:rsidRPr="00122625">
        <w:rPr>
          <w:b/>
          <w:bCs/>
        </w:rPr>
        <w:t>descargar el CSV generado</w:t>
      </w:r>
      <w:r w:rsidRPr="00122625">
        <w:t>, por si desea conservarlo o revisarlo.</w:t>
      </w:r>
    </w:p>
    <w:p w14:paraId="30418B48" w14:textId="027C6608" w:rsidR="00122625" w:rsidRPr="00122625" w:rsidRDefault="00122625">
      <w:pPr>
        <w:pStyle w:val="Texto"/>
        <w:numPr>
          <w:ilvl w:val="0"/>
          <w:numId w:val="34"/>
        </w:numPr>
      </w:pPr>
      <w:r w:rsidRPr="00122625">
        <w:rPr>
          <w:b/>
          <w:bCs/>
        </w:rPr>
        <w:t>Subir un CSV de tripletas.</w:t>
      </w:r>
      <w:r w:rsidRPr="00122625">
        <w:t xml:space="preserve"> Si ya dispone del conocimiento estructurado, pulse </w:t>
      </w:r>
      <w:r w:rsidRPr="00122625">
        <w:rPr>
          <w:b/>
          <w:bCs/>
        </w:rPr>
        <w:t>Examinar…</w:t>
      </w:r>
      <w:r w:rsidRPr="00122625">
        <w:t xml:space="preserve"> bajo "Subir tripletas (.csv)" y seleccione su archivo. El CSV debe tener tres columnas: sujeto, relación y objeto.</w:t>
      </w:r>
    </w:p>
    <w:p w14:paraId="5D890373" w14:textId="2007B7D3" w:rsidR="00122625" w:rsidRDefault="00122625">
      <w:pPr>
        <w:pStyle w:val="Texto"/>
        <w:numPr>
          <w:ilvl w:val="0"/>
          <w:numId w:val="34"/>
        </w:numPr>
      </w:pPr>
      <w:r w:rsidRPr="00122625">
        <w:rPr>
          <w:b/>
          <w:bCs/>
        </w:rPr>
        <w:t>Usar los datos de ejemplo.</w:t>
      </w:r>
      <w:r w:rsidRPr="00122625">
        <w:t xml:space="preserve"> Para probar la aplicación sin datos propios, pulse </w:t>
      </w:r>
      <w:r w:rsidRPr="00122625">
        <w:rPr>
          <w:b/>
          <w:bCs/>
        </w:rPr>
        <w:t>Usar datos de ejemplo</w:t>
      </w:r>
      <w:r w:rsidRPr="00122625">
        <w:t>. Se cargará automáticamente el conjunto de datos médicos incluido con la aplicación.</w:t>
      </w:r>
    </w:p>
    <w:p w14:paraId="42CC261F" w14:textId="4E2122D8" w:rsidR="00122625" w:rsidRPr="000E69CB" w:rsidRDefault="000E69CB" w:rsidP="000E69CB">
      <w:pPr>
        <w:pStyle w:val="Estilo2"/>
        <w:numPr>
          <w:ilvl w:val="0"/>
          <w:numId w:val="0"/>
        </w:numPr>
        <w:rPr>
          <w:rFonts w:eastAsiaTheme="minorHAnsi"/>
          <w:szCs w:val="28"/>
        </w:rPr>
      </w:pPr>
      <w:bookmarkStart w:id="183" w:name="_Toc238541441"/>
      <w:r w:rsidRPr="00122625">
        <w:rPr>
          <w:rFonts w:eastAsiaTheme="minorHAnsi"/>
          <w:szCs w:val="28"/>
        </w:rPr>
        <w:t>A.</w:t>
      </w:r>
      <w:r>
        <w:rPr>
          <w:rFonts w:eastAsiaTheme="minorHAnsi"/>
          <w:szCs w:val="28"/>
        </w:rPr>
        <w:t>5.   Construir el contexto</w:t>
      </w:r>
      <w:bookmarkEnd w:id="183"/>
    </w:p>
    <w:p w14:paraId="2CDF3D38" w14:textId="77777777" w:rsidR="00122625" w:rsidRPr="00122625" w:rsidRDefault="00122625" w:rsidP="00122625">
      <w:pPr>
        <w:pStyle w:val="Texto"/>
      </w:pPr>
      <w:r w:rsidRPr="00122625">
        <w:t xml:space="preserve">Una vez cargados los datos, pulse </w:t>
      </w:r>
      <w:r w:rsidRPr="00122625">
        <w:rPr>
          <w:b/>
          <w:bCs/>
        </w:rPr>
        <w:t>Extraer Reglas y Contexto</w:t>
      </w:r>
      <w:r w:rsidRPr="00122625">
        <w:t>. La aplicación construye entonces el contexto formal, calcula el retículo de conceptos y la base de reglas lógicas, y prepara el grafo de conocimiento.</w:t>
      </w:r>
    </w:p>
    <w:p w14:paraId="0B3C4B8A" w14:textId="77777777" w:rsidR="00122625" w:rsidRDefault="00122625" w:rsidP="00122625">
      <w:pPr>
        <w:pStyle w:val="Texto"/>
      </w:pPr>
      <w:r w:rsidRPr="00122625">
        <w:lastRenderedPageBreak/>
        <w:t>Al finalizar observará que se activan los indicadores del cuadro de mando (número de conceptos, reglas, entidades y atributos) y que el panel de visualización muestra el grafo. A partir de este momento ya puede formular consultas.</w:t>
      </w:r>
    </w:p>
    <w:p w14:paraId="70A73C66" w14:textId="6EE88FF9" w:rsidR="000E69CB" w:rsidRPr="000E69CB" w:rsidRDefault="000E69CB" w:rsidP="000E69CB">
      <w:pPr>
        <w:pStyle w:val="Estilo2"/>
        <w:numPr>
          <w:ilvl w:val="0"/>
          <w:numId w:val="0"/>
        </w:numPr>
        <w:rPr>
          <w:rFonts w:eastAsiaTheme="minorHAnsi"/>
          <w:szCs w:val="28"/>
        </w:rPr>
      </w:pPr>
      <w:bookmarkStart w:id="184" w:name="_Toc238541442"/>
      <w:r w:rsidRPr="00122625">
        <w:rPr>
          <w:rFonts w:eastAsiaTheme="minorHAnsi"/>
          <w:szCs w:val="28"/>
        </w:rPr>
        <w:t>A.</w:t>
      </w:r>
      <w:r>
        <w:rPr>
          <w:rFonts w:eastAsiaTheme="minorHAnsi"/>
          <w:szCs w:val="28"/>
        </w:rPr>
        <w:t>6.   Realizar consultas</w:t>
      </w:r>
      <w:bookmarkEnd w:id="184"/>
    </w:p>
    <w:p w14:paraId="3DB55CB3" w14:textId="4D3A378D" w:rsidR="00122625" w:rsidRPr="00122625" w:rsidRDefault="00122625" w:rsidP="00122625">
      <w:pPr>
        <w:pStyle w:val="Texto"/>
      </w:pPr>
      <w:r w:rsidRPr="00122625">
        <w:t xml:space="preserve">Escriba su pregunta en lenguaje natural en el cuadro de texto del panel central. La aplicación admite varios tipos de pregunta; a </w:t>
      </w:r>
      <w:r w:rsidR="000E69CB" w:rsidRPr="00122625">
        <w:t>continuación,</w:t>
      </w:r>
      <w:r w:rsidRPr="00122625">
        <w:t xml:space="preserve"> se muestran ejemplos que puede copiar directamente (usando los datos de ejemplo):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86"/>
        <w:gridCol w:w="5378"/>
      </w:tblGrid>
      <w:tr w:rsidR="00122625" w:rsidRPr="00122625" w14:paraId="7F1152EA" w14:textId="77777777" w:rsidTr="000E69CB">
        <w:trPr>
          <w:tblHeader/>
          <w:tblCellSpacing w:w="15" w:type="dxa"/>
        </w:trPr>
        <w:tc>
          <w:tcPr>
            <w:tcW w:w="3641" w:type="dxa"/>
            <w:vAlign w:val="center"/>
            <w:hideMark/>
          </w:tcPr>
          <w:p w14:paraId="71B205E8" w14:textId="77777777" w:rsidR="00122625" w:rsidRPr="00122625" w:rsidRDefault="00122625" w:rsidP="00122625">
            <w:pPr>
              <w:pStyle w:val="Texto"/>
              <w:rPr>
                <w:b/>
                <w:bCs/>
              </w:rPr>
            </w:pPr>
            <w:r w:rsidRPr="00122625">
              <w:rPr>
                <w:b/>
                <w:bCs/>
              </w:rPr>
              <w:t>Tipo de consulta</w:t>
            </w:r>
          </w:p>
        </w:tc>
        <w:tc>
          <w:tcPr>
            <w:tcW w:w="5333" w:type="dxa"/>
            <w:vAlign w:val="center"/>
            <w:hideMark/>
          </w:tcPr>
          <w:p w14:paraId="55998F0A" w14:textId="77777777" w:rsidR="00122625" w:rsidRPr="00122625" w:rsidRDefault="00122625" w:rsidP="00122625">
            <w:pPr>
              <w:pStyle w:val="Texto"/>
              <w:rPr>
                <w:b/>
                <w:bCs/>
              </w:rPr>
            </w:pPr>
            <w:r w:rsidRPr="00122625">
              <w:rPr>
                <w:b/>
                <w:bCs/>
              </w:rPr>
              <w:t>Ejemplo</w:t>
            </w:r>
          </w:p>
        </w:tc>
      </w:tr>
      <w:tr w:rsidR="00122625" w:rsidRPr="00122625" w14:paraId="24A03367" w14:textId="77777777" w:rsidTr="000E69CB">
        <w:trPr>
          <w:tblCellSpacing w:w="15" w:type="dxa"/>
        </w:trPr>
        <w:tc>
          <w:tcPr>
            <w:tcW w:w="3641" w:type="dxa"/>
            <w:vAlign w:val="center"/>
            <w:hideMark/>
          </w:tcPr>
          <w:p w14:paraId="56A6C481" w14:textId="77777777" w:rsidR="00122625" w:rsidRPr="00122625" w:rsidRDefault="00122625">
            <w:pPr>
              <w:pStyle w:val="Texto"/>
              <w:numPr>
                <w:ilvl w:val="0"/>
                <w:numId w:val="35"/>
              </w:numPr>
            </w:pPr>
            <w:r w:rsidRPr="00122625">
              <w:t>Qué tiene un paciente</w:t>
            </w:r>
          </w:p>
        </w:tc>
        <w:tc>
          <w:tcPr>
            <w:tcW w:w="5333" w:type="dxa"/>
            <w:vAlign w:val="center"/>
            <w:hideMark/>
          </w:tcPr>
          <w:p w14:paraId="56CD7F79" w14:textId="77777777" w:rsidR="00122625" w:rsidRPr="00122625" w:rsidRDefault="00122625" w:rsidP="000E69CB">
            <w:pPr>
              <w:pStyle w:val="Texto"/>
              <w:ind w:left="397" w:firstLine="0"/>
            </w:pPr>
            <w:r w:rsidRPr="00122625">
              <w:rPr>
                <w:i/>
                <w:iCs/>
              </w:rPr>
              <w:t>¿Qué tiene el Paciente_01?</w:t>
            </w:r>
          </w:p>
        </w:tc>
      </w:tr>
      <w:tr w:rsidR="00122625" w:rsidRPr="00122625" w14:paraId="227B5D59" w14:textId="77777777" w:rsidTr="000E69CB">
        <w:trPr>
          <w:tblCellSpacing w:w="15" w:type="dxa"/>
        </w:trPr>
        <w:tc>
          <w:tcPr>
            <w:tcW w:w="3641" w:type="dxa"/>
            <w:vAlign w:val="center"/>
            <w:hideMark/>
          </w:tcPr>
          <w:p w14:paraId="30E0C638" w14:textId="77777777" w:rsidR="00122625" w:rsidRPr="00122625" w:rsidRDefault="00122625">
            <w:pPr>
              <w:pStyle w:val="Texto"/>
              <w:numPr>
                <w:ilvl w:val="0"/>
                <w:numId w:val="35"/>
              </w:numPr>
            </w:pPr>
            <w:r w:rsidRPr="00122625">
              <w:t>Una categoría concreta</w:t>
            </w:r>
          </w:p>
        </w:tc>
        <w:tc>
          <w:tcPr>
            <w:tcW w:w="5333" w:type="dxa"/>
            <w:vAlign w:val="center"/>
            <w:hideMark/>
          </w:tcPr>
          <w:p w14:paraId="3A2116FB" w14:textId="77777777" w:rsidR="00122625" w:rsidRPr="00122625" w:rsidRDefault="00122625" w:rsidP="000E69CB">
            <w:pPr>
              <w:pStyle w:val="Texto"/>
              <w:ind w:left="397" w:firstLine="0"/>
            </w:pPr>
            <w:r w:rsidRPr="00122625">
              <w:rPr>
                <w:i/>
                <w:iCs/>
              </w:rPr>
              <w:t>¿Qué tratamiento recibe el Paciente_08?</w:t>
            </w:r>
          </w:p>
        </w:tc>
      </w:tr>
      <w:tr w:rsidR="00122625" w:rsidRPr="00122625" w14:paraId="1FC234B8" w14:textId="77777777" w:rsidTr="000E69CB">
        <w:trPr>
          <w:tblCellSpacing w:w="15" w:type="dxa"/>
        </w:trPr>
        <w:tc>
          <w:tcPr>
            <w:tcW w:w="3641" w:type="dxa"/>
            <w:vAlign w:val="center"/>
            <w:hideMark/>
          </w:tcPr>
          <w:p w14:paraId="71B8E1B7" w14:textId="77777777" w:rsidR="00122625" w:rsidRPr="00122625" w:rsidRDefault="00122625">
            <w:pPr>
              <w:pStyle w:val="Texto"/>
              <w:numPr>
                <w:ilvl w:val="0"/>
                <w:numId w:val="35"/>
              </w:numPr>
            </w:pPr>
            <w:r w:rsidRPr="00122625">
              <w:t>Sí / No</w:t>
            </w:r>
          </w:p>
        </w:tc>
        <w:tc>
          <w:tcPr>
            <w:tcW w:w="5333" w:type="dxa"/>
            <w:vAlign w:val="center"/>
            <w:hideMark/>
          </w:tcPr>
          <w:p w14:paraId="5CB82722" w14:textId="77777777" w:rsidR="00122625" w:rsidRPr="00122625" w:rsidRDefault="00122625" w:rsidP="000E69CB">
            <w:pPr>
              <w:pStyle w:val="Texto"/>
              <w:ind w:left="397" w:firstLine="0"/>
            </w:pPr>
            <w:r w:rsidRPr="00122625">
              <w:rPr>
                <w:i/>
                <w:iCs/>
              </w:rPr>
              <w:t>¿El Paciente_04 tiene Diabetes_Tipo2?</w:t>
            </w:r>
          </w:p>
        </w:tc>
      </w:tr>
      <w:tr w:rsidR="00122625" w:rsidRPr="00122625" w14:paraId="02C3754E" w14:textId="77777777" w:rsidTr="000E69CB">
        <w:trPr>
          <w:tblCellSpacing w:w="15" w:type="dxa"/>
        </w:trPr>
        <w:tc>
          <w:tcPr>
            <w:tcW w:w="3641" w:type="dxa"/>
            <w:vAlign w:val="center"/>
            <w:hideMark/>
          </w:tcPr>
          <w:p w14:paraId="786D49DC" w14:textId="77777777" w:rsidR="00122625" w:rsidRPr="00122625" w:rsidRDefault="00122625">
            <w:pPr>
              <w:pStyle w:val="Texto"/>
              <w:numPr>
                <w:ilvl w:val="0"/>
                <w:numId w:val="35"/>
              </w:numPr>
            </w:pPr>
            <w:r w:rsidRPr="00122625">
              <w:t>Inversa (quién tiene algo)</w:t>
            </w:r>
          </w:p>
        </w:tc>
        <w:tc>
          <w:tcPr>
            <w:tcW w:w="5333" w:type="dxa"/>
            <w:vAlign w:val="center"/>
            <w:hideMark/>
          </w:tcPr>
          <w:p w14:paraId="13B78705" w14:textId="77777777" w:rsidR="00122625" w:rsidRPr="00122625" w:rsidRDefault="00122625" w:rsidP="000E69CB">
            <w:pPr>
              <w:pStyle w:val="Texto"/>
              <w:ind w:left="397" w:firstLine="0"/>
            </w:pPr>
            <w:r w:rsidRPr="00122625">
              <w:rPr>
                <w:i/>
                <w:iCs/>
              </w:rPr>
              <w:t>¿Qué pacientes tienen Sepsis?</w:t>
            </w:r>
          </w:p>
        </w:tc>
      </w:tr>
      <w:tr w:rsidR="00122625" w:rsidRPr="00122625" w14:paraId="2EB4C9BD" w14:textId="77777777" w:rsidTr="000E69CB">
        <w:trPr>
          <w:tblCellSpacing w:w="15" w:type="dxa"/>
        </w:trPr>
        <w:tc>
          <w:tcPr>
            <w:tcW w:w="3641" w:type="dxa"/>
            <w:vAlign w:val="center"/>
            <w:hideMark/>
          </w:tcPr>
          <w:p w14:paraId="1F77E470" w14:textId="77777777" w:rsidR="00122625" w:rsidRPr="00122625" w:rsidRDefault="00122625">
            <w:pPr>
              <w:pStyle w:val="Texto"/>
              <w:numPr>
                <w:ilvl w:val="0"/>
                <w:numId w:val="35"/>
              </w:numPr>
            </w:pPr>
            <w:r w:rsidRPr="00122625">
              <w:t>Hipotética (riesgos)</w:t>
            </w:r>
          </w:p>
        </w:tc>
        <w:tc>
          <w:tcPr>
            <w:tcW w:w="5333" w:type="dxa"/>
            <w:vAlign w:val="center"/>
            <w:hideMark/>
          </w:tcPr>
          <w:p w14:paraId="558371E2" w14:textId="6686A398" w:rsidR="00122625" w:rsidRPr="00122625" w:rsidRDefault="000E69CB" w:rsidP="000E69CB">
            <w:pPr>
              <w:pStyle w:val="Texto"/>
              <w:ind w:left="397" w:firstLine="0"/>
            </w:pPr>
            <w:r w:rsidRPr="000E69CB">
              <w:rPr>
                <w:i/>
                <w:iCs/>
                <w:lang w:val="es-ES_tradnl"/>
              </w:rPr>
              <w:t>Si un paciente tiene Diabetes_Tipo2 y HTA, ¿qué más se deducir</w:t>
            </w:r>
            <w:r>
              <w:rPr>
                <w:i/>
                <w:iCs/>
                <w:lang w:val="es-ES_tradnl"/>
              </w:rPr>
              <w:t>í</w:t>
            </w:r>
            <w:r w:rsidRPr="000E69CB">
              <w:rPr>
                <w:i/>
                <w:iCs/>
                <w:lang w:val="es-ES_tradnl"/>
              </w:rPr>
              <w:t>a</w:t>
            </w:r>
            <w:r w:rsidR="00122625" w:rsidRPr="00122625">
              <w:rPr>
                <w:i/>
                <w:iCs/>
              </w:rPr>
              <w:t>?</w:t>
            </w:r>
          </w:p>
        </w:tc>
      </w:tr>
    </w:tbl>
    <w:p w14:paraId="68AC1AF2" w14:textId="193547D8" w:rsidR="00122625" w:rsidRPr="00122625" w:rsidRDefault="00122625" w:rsidP="00122625">
      <w:pPr>
        <w:pStyle w:val="Texto"/>
      </w:pPr>
      <w:r w:rsidRPr="00122625">
        <w:t xml:space="preserve">En </w:t>
      </w:r>
      <w:r w:rsidRPr="00122625">
        <w:rPr>
          <w:b/>
          <w:bCs/>
        </w:rPr>
        <w:t>modo básico</w:t>
      </w:r>
      <w:r w:rsidRPr="00122625">
        <w:t xml:space="preserve">, el asistente responde directamente en lenguaje natural. En </w:t>
      </w:r>
      <w:r w:rsidRPr="00122625">
        <w:rPr>
          <w:b/>
          <w:bCs/>
        </w:rPr>
        <w:t>modo avanzado</w:t>
      </w:r>
      <w:r w:rsidRPr="00122625">
        <w:t>, la respuesta se compone de dos bloques diferenciados:</w:t>
      </w:r>
    </w:p>
    <w:p w14:paraId="2D92941A" w14:textId="24DE682C" w:rsidR="00122625" w:rsidRPr="00122625" w:rsidRDefault="00122625">
      <w:pPr>
        <w:pStyle w:val="Texto"/>
        <w:numPr>
          <w:ilvl w:val="0"/>
          <w:numId w:val="36"/>
        </w:numPr>
      </w:pPr>
      <w:r w:rsidRPr="00122625">
        <w:rPr>
          <w:b/>
          <w:bCs/>
        </w:rPr>
        <w:t>Trazabilidad Lógica:</w:t>
      </w:r>
      <w:r w:rsidRPr="00122625">
        <w:t xml:space="preserve"> muestra el razonamiento del sistema —el conjunto de partida, lo que se deduce y, en las consultas de riesgo, las relaciones recuperadas del grafo—. Es la parte verificable.</w:t>
      </w:r>
    </w:p>
    <w:p w14:paraId="6B486948" w14:textId="77898768" w:rsidR="00122625" w:rsidRPr="00122625" w:rsidRDefault="00122625">
      <w:pPr>
        <w:pStyle w:val="Texto"/>
        <w:numPr>
          <w:ilvl w:val="0"/>
          <w:numId w:val="36"/>
        </w:numPr>
      </w:pPr>
      <w:r w:rsidRPr="00122625">
        <w:rPr>
          <w:b/>
          <w:bCs/>
        </w:rPr>
        <w:t>Resolución:</w:t>
      </w:r>
      <w:r w:rsidRPr="00122625">
        <w:t xml:space="preserve"> la respuesta redactada en lenguaje natural a partir de lo anterior.</w:t>
      </w:r>
    </w:p>
    <w:p w14:paraId="262D3229" w14:textId="45881949" w:rsidR="000E69CB" w:rsidRDefault="00122625" w:rsidP="000E69CB">
      <w:pPr>
        <w:pStyle w:val="Texto"/>
      </w:pPr>
      <w:r w:rsidRPr="00122625">
        <w:t xml:space="preserve">En ambos modos, al formular una consulta el grafo de la derecha se </w:t>
      </w:r>
      <w:r w:rsidRPr="00122625">
        <w:rPr>
          <w:b/>
          <w:bCs/>
        </w:rPr>
        <w:t>enfoca</w:t>
      </w:r>
      <w:r w:rsidRPr="00122625">
        <w:t xml:space="preserve"> automáticamente en los elementos implicados, resaltándolos.</w:t>
      </w:r>
    </w:p>
    <w:p w14:paraId="664F3B4E" w14:textId="4F3BD5DB" w:rsidR="000E69CB" w:rsidRPr="000E69CB" w:rsidRDefault="000E69CB" w:rsidP="000E69CB">
      <w:pPr>
        <w:pStyle w:val="Estilo2"/>
        <w:numPr>
          <w:ilvl w:val="0"/>
          <w:numId w:val="0"/>
        </w:numPr>
        <w:rPr>
          <w:rFonts w:eastAsiaTheme="minorHAnsi"/>
          <w:szCs w:val="28"/>
        </w:rPr>
      </w:pPr>
      <w:bookmarkStart w:id="185" w:name="_Toc238541443"/>
      <w:r w:rsidRPr="00122625">
        <w:rPr>
          <w:rFonts w:eastAsiaTheme="minorHAnsi"/>
          <w:szCs w:val="28"/>
        </w:rPr>
        <w:t>A.</w:t>
      </w:r>
      <w:r>
        <w:rPr>
          <w:rFonts w:eastAsiaTheme="minorHAnsi"/>
          <w:szCs w:val="28"/>
        </w:rPr>
        <w:t>7.   Explorar visualizaciones</w:t>
      </w:r>
      <w:bookmarkEnd w:id="185"/>
    </w:p>
    <w:p w14:paraId="3B3C5926" w14:textId="77777777" w:rsidR="00122625" w:rsidRPr="00122625" w:rsidRDefault="00122625" w:rsidP="00122625">
      <w:pPr>
        <w:pStyle w:val="Texto"/>
      </w:pPr>
      <w:r w:rsidRPr="00122625">
        <w:t xml:space="preserve">El panel de la derecha ofrece la pestaña </w:t>
      </w:r>
      <w:r w:rsidRPr="00122625">
        <w:rPr>
          <w:b/>
          <w:bCs/>
        </w:rPr>
        <w:t>Grafo</w:t>
      </w:r>
      <w:r w:rsidRPr="00122625">
        <w:t xml:space="preserve"> en modo básico y, en </w:t>
      </w:r>
      <w:r w:rsidRPr="00122625">
        <w:rPr>
          <w:b/>
          <w:bCs/>
        </w:rPr>
        <w:t>modo avanzado</w:t>
      </w:r>
      <w:r w:rsidRPr="00122625">
        <w:t>, cuatro pestañas adicionales.</w:t>
      </w:r>
    </w:p>
    <w:p w14:paraId="2600E439" w14:textId="045F2422" w:rsidR="000E69CB" w:rsidRDefault="00122625">
      <w:pPr>
        <w:pStyle w:val="Texto"/>
        <w:numPr>
          <w:ilvl w:val="0"/>
          <w:numId w:val="35"/>
        </w:numPr>
      </w:pPr>
      <w:r w:rsidRPr="00122625">
        <w:rPr>
          <w:b/>
          <w:bCs/>
        </w:rPr>
        <w:t>Grafo</w:t>
      </w:r>
      <w:r w:rsidRPr="00122625">
        <w:t>. Muestra el grafo de conocimiento completo. Puede:</w:t>
      </w:r>
    </w:p>
    <w:p w14:paraId="22E292D0" w14:textId="77777777" w:rsidR="000E69CB" w:rsidRDefault="00122625">
      <w:pPr>
        <w:pStyle w:val="Texto"/>
        <w:numPr>
          <w:ilvl w:val="1"/>
          <w:numId w:val="35"/>
        </w:numPr>
      </w:pPr>
      <w:r w:rsidRPr="00122625">
        <w:t xml:space="preserve">Filtrar con los desplegables </w:t>
      </w:r>
      <w:r w:rsidRPr="000E69CB">
        <w:rPr>
          <w:b/>
          <w:bCs/>
        </w:rPr>
        <w:t>Tipo de nodo</w:t>
      </w:r>
      <w:r w:rsidRPr="00122625">
        <w:t xml:space="preserve"> y </w:t>
      </w:r>
      <w:r w:rsidRPr="000E69CB">
        <w:rPr>
          <w:b/>
          <w:bCs/>
        </w:rPr>
        <w:t>Elemento</w:t>
      </w:r>
      <w:r w:rsidRPr="00122625">
        <w:t xml:space="preserve"> para centrarse en una parte concreta.</w:t>
      </w:r>
    </w:p>
    <w:p w14:paraId="0F8D3197" w14:textId="77777777" w:rsidR="000E69CB" w:rsidRDefault="00122625">
      <w:pPr>
        <w:pStyle w:val="Texto"/>
        <w:numPr>
          <w:ilvl w:val="1"/>
          <w:numId w:val="35"/>
        </w:numPr>
      </w:pPr>
      <w:r w:rsidRPr="00122625">
        <w:t xml:space="preserve">Hacer </w:t>
      </w:r>
      <w:r w:rsidRPr="000E69CB">
        <w:rPr>
          <w:b/>
          <w:bCs/>
        </w:rPr>
        <w:t>clic sobre un nodo</w:t>
      </w:r>
      <w:r w:rsidRPr="00122625">
        <w:t xml:space="preserve"> para aislarlo junto a sus vecinos; un clic en el fondo restaura la vista completa.</w:t>
      </w:r>
    </w:p>
    <w:p w14:paraId="1D283602" w14:textId="77777777" w:rsidR="000E69CB" w:rsidRDefault="00122625">
      <w:pPr>
        <w:pStyle w:val="Texto"/>
        <w:numPr>
          <w:ilvl w:val="1"/>
          <w:numId w:val="35"/>
        </w:numPr>
      </w:pPr>
      <w:r w:rsidRPr="00122625">
        <w:t xml:space="preserve">Usar la </w:t>
      </w:r>
      <w:r w:rsidRPr="000E69CB">
        <w:rPr>
          <w:b/>
          <w:bCs/>
        </w:rPr>
        <w:t>rueda del ratón</w:t>
      </w:r>
      <w:r w:rsidRPr="00122625">
        <w:t xml:space="preserve"> para acercar y alejar.</w:t>
      </w:r>
    </w:p>
    <w:p w14:paraId="1D60918F" w14:textId="282B38A1" w:rsidR="00122625" w:rsidRPr="00122625" w:rsidRDefault="00122625">
      <w:pPr>
        <w:pStyle w:val="Texto"/>
        <w:numPr>
          <w:ilvl w:val="1"/>
          <w:numId w:val="35"/>
        </w:numPr>
      </w:pPr>
      <w:r w:rsidRPr="00122625">
        <w:lastRenderedPageBreak/>
        <w:t xml:space="preserve">Desplegar la </w:t>
      </w:r>
      <w:r w:rsidRPr="000E69CB">
        <w:rPr>
          <w:b/>
          <w:bCs/>
        </w:rPr>
        <w:t>leyenda</w:t>
      </w:r>
      <w:r w:rsidRPr="00122625">
        <w:t xml:space="preserve"> inferior para consultar el significado de cada color de nodo y de arista.</w:t>
      </w:r>
    </w:p>
    <w:p w14:paraId="16AECA94" w14:textId="77777777" w:rsidR="00122625" w:rsidRPr="00122625" w:rsidRDefault="00122625" w:rsidP="00122625">
      <w:pPr>
        <w:pStyle w:val="Texto"/>
      </w:pPr>
      <w:r w:rsidRPr="00122625">
        <w:t xml:space="preserve">Las siguientes pestañas solo aparecen en </w:t>
      </w:r>
      <w:r w:rsidRPr="00122625">
        <w:rPr>
          <w:b/>
          <w:bCs/>
        </w:rPr>
        <w:t>modo avanzado</w:t>
      </w:r>
      <w:r w:rsidRPr="00122625">
        <w:t>:</w:t>
      </w:r>
    </w:p>
    <w:p w14:paraId="7E3EBB31" w14:textId="77777777" w:rsidR="000E69CB" w:rsidRDefault="00122625">
      <w:pPr>
        <w:pStyle w:val="Texto"/>
        <w:numPr>
          <w:ilvl w:val="0"/>
          <w:numId w:val="35"/>
        </w:numPr>
      </w:pPr>
      <w:r w:rsidRPr="00122625">
        <w:rPr>
          <w:b/>
          <w:bCs/>
        </w:rPr>
        <w:t>Retículo.</w:t>
      </w:r>
      <w:r w:rsidRPr="00122625">
        <w:t xml:space="preserve"> Muestra el retículo de conceptos. En el modo </w:t>
      </w:r>
      <w:r w:rsidRPr="00122625">
        <w:rPr>
          <w:i/>
          <w:iCs/>
        </w:rPr>
        <w:t>personalizado</w:t>
      </w:r>
      <w:r w:rsidRPr="00122625">
        <w:t xml:space="preserve">, seleccione al menos dos atributos para construir un subretículo legible; en el modo </w:t>
      </w:r>
      <w:r w:rsidRPr="00122625">
        <w:rPr>
          <w:i/>
          <w:iCs/>
        </w:rPr>
        <w:t>todos</w:t>
      </w:r>
      <w:r w:rsidRPr="00122625">
        <w:t>, se dibuja la estructura completa.</w:t>
      </w:r>
    </w:p>
    <w:p w14:paraId="07799013" w14:textId="77777777" w:rsidR="000E69CB" w:rsidRDefault="00122625">
      <w:pPr>
        <w:pStyle w:val="Texto"/>
        <w:numPr>
          <w:ilvl w:val="0"/>
          <w:numId w:val="35"/>
        </w:numPr>
      </w:pPr>
      <w:r w:rsidRPr="000E69CB">
        <w:rPr>
          <w:b/>
          <w:bCs/>
        </w:rPr>
        <w:t>Reglas FCA.</w:t>
      </w:r>
      <w:r w:rsidRPr="00122625">
        <w:t xml:space="preserve"> Presenta las reglas lógicas en una tabla. Utilice los filtros para buscar por atributo, acotar el antecedente o el consecuente y seleccionar el rango de reglas a mostrar.</w:t>
      </w:r>
    </w:p>
    <w:p w14:paraId="02755FA2" w14:textId="77777777" w:rsidR="000E69CB" w:rsidRDefault="00122625">
      <w:pPr>
        <w:pStyle w:val="Texto"/>
        <w:numPr>
          <w:ilvl w:val="0"/>
          <w:numId w:val="35"/>
        </w:numPr>
      </w:pPr>
      <w:r w:rsidRPr="000E69CB">
        <w:rPr>
          <w:b/>
          <w:bCs/>
        </w:rPr>
        <w:t>Datos.</w:t>
      </w:r>
      <w:r w:rsidRPr="00122625">
        <w:t xml:space="preserve"> Reúne los indicadores clave, varias gráficas analíticas (atributos más frecuentes, nodos por tipo, tamaño de las reglas) y un explorador de las tripletas cargadas.</w:t>
      </w:r>
    </w:p>
    <w:p w14:paraId="776B8F3D" w14:textId="1CF1C73E" w:rsidR="00122625" w:rsidRPr="00122625" w:rsidRDefault="00122625">
      <w:pPr>
        <w:pStyle w:val="Texto"/>
        <w:numPr>
          <w:ilvl w:val="0"/>
          <w:numId w:val="35"/>
        </w:numPr>
      </w:pPr>
      <w:r w:rsidRPr="000E69CB">
        <w:rPr>
          <w:b/>
          <w:bCs/>
        </w:rPr>
        <w:t>Evaluación.</w:t>
      </w:r>
      <w:r w:rsidRPr="00122625">
        <w:t xml:space="preserve"> Permite lanzar la comparativa entre los distintos enfoques del sistema. Configure el número de repeticiones y, si lo desea, active el uso de embeddings; pulse </w:t>
      </w:r>
      <w:r w:rsidRPr="000E69CB">
        <w:rPr>
          <w:b/>
          <w:bCs/>
        </w:rPr>
        <w:t>Ejecutar evaluación</w:t>
      </w:r>
      <w:r w:rsidRPr="00122625">
        <w:t xml:space="preserve"> y consulte las tablas de resumen y las gráficas de resultados.</w:t>
      </w:r>
    </w:p>
    <w:p w14:paraId="5F4E3A1F" w14:textId="6394C029" w:rsidR="000E69CB" w:rsidRPr="000E69CB" w:rsidRDefault="000E69CB" w:rsidP="000E69CB">
      <w:pPr>
        <w:pStyle w:val="Estilo2"/>
        <w:numPr>
          <w:ilvl w:val="0"/>
          <w:numId w:val="0"/>
        </w:numPr>
        <w:rPr>
          <w:rFonts w:eastAsiaTheme="minorHAnsi"/>
          <w:szCs w:val="28"/>
        </w:rPr>
      </w:pPr>
      <w:bookmarkStart w:id="186" w:name="_Toc238541444"/>
      <w:r w:rsidRPr="00122625">
        <w:rPr>
          <w:rFonts w:eastAsiaTheme="minorHAnsi"/>
          <w:szCs w:val="28"/>
        </w:rPr>
        <w:t>A.</w:t>
      </w:r>
      <w:r>
        <w:rPr>
          <w:rFonts w:eastAsiaTheme="minorHAnsi"/>
          <w:szCs w:val="28"/>
        </w:rPr>
        <w:t>8.   Exportar resultados</w:t>
      </w:r>
      <w:bookmarkEnd w:id="186"/>
    </w:p>
    <w:p w14:paraId="23C1DC6E" w14:textId="43BA5B52" w:rsidR="00122625" w:rsidRPr="00122625" w:rsidRDefault="00122625" w:rsidP="00122625">
      <w:pPr>
        <w:pStyle w:val="Texto"/>
      </w:pPr>
      <w:r w:rsidRPr="00122625">
        <w:t>La aplicación permite guardar dos tipos de resultado:</w:t>
      </w:r>
    </w:p>
    <w:p w14:paraId="5F321FEE" w14:textId="77777777" w:rsidR="00122625" w:rsidRPr="00122625" w:rsidRDefault="00122625">
      <w:pPr>
        <w:pStyle w:val="Texto"/>
        <w:numPr>
          <w:ilvl w:val="0"/>
          <w:numId w:val="33"/>
        </w:numPr>
      </w:pPr>
      <w:r w:rsidRPr="00122625">
        <w:t xml:space="preserve">El </w:t>
      </w:r>
      <w:r w:rsidRPr="00122625">
        <w:rPr>
          <w:b/>
          <w:bCs/>
        </w:rPr>
        <w:t>CSV de tripletas</w:t>
      </w:r>
      <w:r w:rsidRPr="00122625">
        <w:t xml:space="preserve"> generado en la extracción, mediante el botón </w:t>
      </w:r>
      <w:r w:rsidRPr="00122625">
        <w:rPr>
          <w:b/>
          <w:bCs/>
        </w:rPr>
        <w:t>Descargar CSV generado</w:t>
      </w:r>
      <w:r w:rsidRPr="00122625">
        <w:t xml:space="preserve"> del panel de entrada.</w:t>
      </w:r>
    </w:p>
    <w:p w14:paraId="46951D77" w14:textId="750E6FFF" w:rsidR="00EA350B" w:rsidRPr="00EA350B" w:rsidRDefault="00122625">
      <w:pPr>
        <w:pStyle w:val="Texto"/>
        <w:numPr>
          <w:ilvl w:val="0"/>
          <w:numId w:val="33"/>
        </w:numPr>
      </w:pPr>
      <w:r w:rsidRPr="00122625">
        <w:t xml:space="preserve">El </w:t>
      </w:r>
      <w:r w:rsidRPr="00122625">
        <w:rPr>
          <w:b/>
          <w:bCs/>
        </w:rPr>
        <w:t>informe de la evaluación</w:t>
      </w:r>
      <w:r w:rsidRPr="00122625">
        <w:t xml:space="preserve">, mediante los botones </w:t>
      </w:r>
      <w:r w:rsidRPr="00122625">
        <w:rPr>
          <w:b/>
          <w:bCs/>
        </w:rPr>
        <w:t>Descargar informe (HTML)</w:t>
      </w:r>
      <w:r w:rsidRPr="00122625">
        <w:t xml:space="preserve"> y </w:t>
      </w:r>
      <w:r w:rsidRPr="00122625">
        <w:rPr>
          <w:b/>
          <w:bCs/>
        </w:rPr>
        <w:t>Descargar datos (CSV)</w:t>
      </w:r>
      <w:r w:rsidRPr="00122625">
        <w:t xml:space="preserve"> de la pestaña Evaluación. El informe HTML es autocontenido e incluye las tablas y las gráficas.</w:t>
      </w:r>
    </w:p>
    <w:p w14:paraId="6864EB99" w14:textId="01A82319" w:rsidR="00EA350B" w:rsidRPr="00EA350B" w:rsidRDefault="00EA350B" w:rsidP="00EA350B">
      <w:pPr>
        <w:pStyle w:val="Estilo2"/>
        <w:numPr>
          <w:ilvl w:val="0"/>
          <w:numId w:val="0"/>
        </w:numPr>
        <w:rPr>
          <w:rFonts w:eastAsiaTheme="minorHAnsi"/>
          <w:szCs w:val="28"/>
        </w:rPr>
      </w:pPr>
      <w:bookmarkStart w:id="187" w:name="_Toc238541445"/>
      <w:r w:rsidRPr="00122625">
        <w:rPr>
          <w:rFonts w:eastAsiaTheme="minorHAnsi"/>
          <w:szCs w:val="28"/>
        </w:rPr>
        <w:t>A.</w:t>
      </w:r>
      <w:r>
        <w:rPr>
          <w:rFonts w:eastAsiaTheme="minorHAnsi"/>
          <w:szCs w:val="28"/>
        </w:rPr>
        <w:t>9.   Preguntas frecuentes y resolución de problemas</w:t>
      </w:r>
      <w:bookmarkEnd w:id="187"/>
    </w:p>
    <w:p w14:paraId="0101473C" w14:textId="77777777" w:rsidR="00EA350B" w:rsidRDefault="00122625">
      <w:pPr>
        <w:pStyle w:val="Texto"/>
        <w:numPr>
          <w:ilvl w:val="0"/>
          <w:numId w:val="37"/>
        </w:numPr>
      </w:pPr>
      <w:r w:rsidRPr="00122625">
        <w:rPr>
          <w:b/>
          <w:bCs/>
        </w:rPr>
        <w:t xml:space="preserve">La respuesta </w:t>
      </w:r>
      <w:r w:rsidR="00EA350B">
        <w:rPr>
          <w:b/>
          <w:bCs/>
        </w:rPr>
        <w:t>tarda algo más</w:t>
      </w:r>
      <w:r w:rsidRPr="00122625">
        <w:rPr>
          <w:b/>
          <w:bCs/>
        </w:rPr>
        <w:t>.</w:t>
      </w:r>
      <w:r w:rsidRPr="00122625">
        <w:t xml:space="preserve"> La primera consulta puede tardar algo más, mientras el modelo se carga en memoria.</w:t>
      </w:r>
    </w:p>
    <w:p w14:paraId="70DDA871" w14:textId="3D3D8229" w:rsidR="00EA350B" w:rsidRDefault="00122625">
      <w:pPr>
        <w:pStyle w:val="Texto"/>
        <w:numPr>
          <w:ilvl w:val="0"/>
          <w:numId w:val="37"/>
        </w:numPr>
      </w:pPr>
      <w:r w:rsidRPr="00EA350B">
        <w:rPr>
          <w:b/>
          <w:bCs/>
        </w:rPr>
        <w:t>El sistema responde "No he identificado ningún paciente, protocolo, entidad ni atributo…".</w:t>
      </w:r>
      <w:r w:rsidRPr="00122625">
        <w:t xml:space="preserve"> El nombre escrito no coincide con ningún elemento de los datos cargados. Revise la ortografía o consulte la pestaña </w:t>
      </w:r>
      <w:r w:rsidRPr="00EA350B">
        <w:rPr>
          <w:b/>
          <w:bCs/>
        </w:rPr>
        <w:t>Datos</w:t>
      </w:r>
      <w:r w:rsidRPr="00122625">
        <w:t xml:space="preserve"> (modo avanzado) para ver los nombres exactos disponibles.</w:t>
      </w:r>
      <w:r w:rsidR="00EA350B">
        <w:t xml:space="preserve"> </w:t>
      </w:r>
      <w:r w:rsidR="00F91095">
        <w:t>Aun</w:t>
      </w:r>
      <w:r w:rsidR="00EA350B">
        <w:t xml:space="preserve"> así, se permite diferentes métodos para que no sea necesario escribir la palabra exacta.</w:t>
      </w:r>
    </w:p>
    <w:p w14:paraId="0A885E13" w14:textId="77777777" w:rsidR="00EA350B" w:rsidRDefault="00122625">
      <w:pPr>
        <w:pStyle w:val="Texto"/>
        <w:numPr>
          <w:ilvl w:val="0"/>
          <w:numId w:val="37"/>
        </w:numPr>
      </w:pPr>
      <w:r w:rsidRPr="00EA350B">
        <w:rPr>
          <w:b/>
          <w:bCs/>
        </w:rPr>
        <w:t>El botón "Extraer Reglas y Contexto" está desactivado.</w:t>
      </w:r>
      <w:r w:rsidRPr="00122625">
        <w:t xml:space="preserve"> Debe cargar primero algún conocimiento (Paso 1). El botón se habilita en cuanto hay datos disponibles.</w:t>
      </w:r>
    </w:p>
    <w:p w14:paraId="25665731" w14:textId="77777777" w:rsidR="00EA350B" w:rsidRDefault="00122625">
      <w:pPr>
        <w:pStyle w:val="Texto"/>
        <w:numPr>
          <w:ilvl w:val="0"/>
          <w:numId w:val="37"/>
        </w:numPr>
      </w:pPr>
      <w:r w:rsidRPr="00EA350B">
        <w:rPr>
          <w:b/>
          <w:bCs/>
        </w:rPr>
        <w:lastRenderedPageBreak/>
        <w:t>Al abrir, alguna etiqueta del grafo aparece incompleta.</w:t>
      </w:r>
      <w:r w:rsidRPr="00122625">
        <w:t xml:space="preserve"> Es un efecto transitorio del dibujado inicial; mueva ligeramente el grafo o haga zoom y las etiquetas se recolocarán correctamente.</w:t>
      </w:r>
    </w:p>
    <w:p w14:paraId="578CAE38" w14:textId="6FA7266E" w:rsidR="00EA350B" w:rsidRPr="00EA350B" w:rsidRDefault="00EA350B">
      <w:pPr>
        <w:pStyle w:val="Texto"/>
        <w:numPr>
          <w:ilvl w:val="0"/>
          <w:numId w:val="37"/>
        </w:numPr>
      </w:pPr>
      <w:r>
        <w:rPr>
          <w:b/>
          <w:bCs/>
        </w:rPr>
        <w:t>El subretículo no se dibuja.</w:t>
      </w:r>
      <w:r>
        <w:t xml:space="preserve"> En el modo personalizado del retículo se deben seleccionar </w:t>
      </w:r>
      <w:r>
        <w:rPr>
          <w:b/>
          <w:bCs/>
        </w:rPr>
        <w:t>al menos dos atributos.</w:t>
      </w:r>
    </w:p>
    <w:p w14:paraId="578F6FCD" w14:textId="68097127" w:rsidR="00EA350B" w:rsidRPr="00EA350B" w:rsidRDefault="00EA350B">
      <w:pPr>
        <w:pStyle w:val="Texto"/>
        <w:numPr>
          <w:ilvl w:val="0"/>
          <w:numId w:val="37"/>
        </w:numPr>
      </w:pPr>
      <w:r w:rsidRPr="00EA350B">
        <w:rPr>
          <w:b/>
          <w:bCs/>
          <w:lang w:val="es-ES_tradnl"/>
        </w:rPr>
        <w:t>Al iniciar no puedo acercar ni alejar el grafo (el zoom no responde).</w:t>
      </w:r>
      <w:r w:rsidRPr="00EA350B">
        <w:rPr>
          <w:lang w:val="es-ES_tradnl"/>
        </w:rPr>
        <w:t xml:space="preserve"> Cuando el conjunto de datos tiene muchos elementos, la carga inicial del grafo puede dejar el zoom bloqueado momentáneamente por la cantidad de nodos y aristas que se están dibujando. Se soluciona pulsando </w:t>
      </w:r>
      <w:r w:rsidRPr="00EA350B">
        <w:rPr>
          <w:b/>
          <w:bCs/>
          <w:lang w:val="es-ES_tradnl"/>
        </w:rPr>
        <w:t>Interrupt R</w:t>
      </w:r>
      <w:r w:rsidRPr="00EA350B">
        <w:rPr>
          <w:lang w:val="es-ES_tradnl"/>
        </w:rPr>
        <w:t xml:space="preserve"> (el botón de detener la ejecución en RStudio), reiniciando la sesión de R (</w:t>
      </w:r>
      <w:r>
        <w:rPr>
          <w:lang w:val="es-ES_tradnl"/>
        </w:rPr>
        <w:t>crtl+shift+f10 en la terminal</w:t>
      </w:r>
      <w:r w:rsidRPr="00EA350B">
        <w:rPr>
          <w:lang w:val="es-ES_tradnl"/>
        </w:rPr>
        <w:t>) y volviendo a lanzar la aplicación.</w:t>
      </w:r>
    </w:p>
    <w:p w14:paraId="6829D439" w14:textId="77777777" w:rsidR="00EA350B" w:rsidRDefault="00EA350B" w:rsidP="00EA350B">
      <w:pPr>
        <w:pStyle w:val="Texto"/>
      </w:pPr>
    </w:p>
    <w:p w14:paraId="15417EBE" w14:textId="0B5976B5" w:rsidR="00EA350B" w:rsidRPr="00EA350B" w:rsidRDefault="00EA350B" w:rsidP="00EA350B">
      <w:pPr>
        <w:rPr>
          <w:lang w:val="es-ES"/>
        </w:rPr>
        <w:sectPr w:rsidR="00EA350B" w:rsidRPr="00EA350B" w:rsidSect="00F4797B">
          <w:footerReference w:type="default" r:id="rId92"/>
          <w:type w:val="oddPage"/>
          <w:pgSz w:w="11900" w:h="16840"/>
          <w:pgMar w:top="1418" w:right="1418" w:bottom="1134" w:left="1418" w:header="720" w:footer="720" w:gutter="0"/>
          <w:cols w:space="720"/>
          <w:noEndnote/>
          <w:docGrid w:linePitch="326"/>
        </w:sectPr>
      </w:pPr>
    </w:p>
    <w:p w14:paraId="0CA7F93F" w14:textId="00E5738B" w:rsidR="001155CF" w:rsidRPr="00481FD8" w:rsidRDefault="001155CF" w:rsidP="00960BF0">
      <w:r w:rsidRPr="001155CF">
        <w:rPr>
          <w:rFonts w:ascii="Calibri" w:eastAsia="Calibri" w:hAnsi="Calibri" w:cs="Times New Roman"/>
          <w:noProof/>
        </w:rPr>
        <w:lastRenderedPageBreak/>
        <mc:AlternateContent>
          <mc:Choice Requires="wpg">
            <w:drawing>
              <wp:anchor distT="0" distB="0" distL="114300" distR="114300" simplePos="0" relativeHeight="251664384" behindDoc="0" locked="0" layoutInCell="1" allowOverlap="1" wp14:anchorId="64F552C8" wp14:editId="2D12CB61">
                <wp:simplePos x="0" y="0"/>
                <wp:positionH relativeFrom="column">
                  <wp:posOffset>-1253515</wp:posOffset>
                </wp:positionH>
                <wp:positionV relativeFrom="page">
                  <wp:posOffset>8727541</wp:posOffset>
                </wp:positionV>
                <wp:extent cx="7885568" cy="1974215"/>
                <wp:effectExtent l="0" t="0" r="20320" b="26035"/>
                <wp:wrapNone/>
                <wp:docPr id="719158446" name="Grupo 4"/>
                <wp:cNvGraphicFramePr/>
                <a:graphic xmlns:a="http://schemas.openxmlformats.org/drawingml/2006/main">
                  <a:graphicData uri="http://schemas.microsoft.com/office/word/2010/wordprocessingGroup">
                    <wpg:wgp>
                      <wpg:cNvGrpSpPr/>
                      <wpg:grpSpPr>
                        <a:xfrm>
                          <a:off x="0" y="0"/>
                          <a:ext cx="7885568" cy="1974215"/>
                          <a:chOff x="0" y="0"/>
                          <a:chExt cx="7606702" cy="1974797"/>
                        </a:xfrm>
                      </wpg:grpSpPr>
                      <wps:wsp>
                        <wps:cNvPr id="1560243308" name="Rectángulo 1560243308"/>
                        <wps:cNvSpPr/>
                        <wps:spPr>
                          <a:xfrm>
                            <a:off x="0" y="0"/>
                            <a:ext cx="7606702" cy="1974797"/>
                          </a:xfrm>
                          <a:prstGeom prst="rect">
                            <a:avLst/>
                          </a:prstGeom>
                          <a:solidFill>
                            <a:srgbClr val="002C5C"/>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950309093" name="Imagen 1"/>
                          <pic:cNvPicPr>
                            <a:picLocks noChangeAspect="1"/>
                          </pic:cNvPicPr>
                        </pic:nvPicPr>
                        <pic:blipFill>
                          <a:blip r:embed="rId93" cstate="print">
                            <a:extLst>
                              <a:ext uri="{28A0092B-C50C-407E-A947-70E740481C1C}">
                                <a14:useLocalDpi xmlns:a14="http://schemas.microsoft.com/office/drawing/2010/main" val="0"/>
                              </a:ext>
                            </a:extLst>
                          </a:blip>
                          <a:stretch>
                            <a:fillRect/>
                          </a:stretch>
                        </pic:blipFill>
                        <pic:spPr>
                          <a:xfrm>
                            <a:off x="514350" y="285750"/>
                            <a:ext cx="3624580" cy="889000"/>
                          </a:xfrm>
                          <a:prstGeom prst="rect">
                            <a:avLst/>
                          </a:prstGeom>
                        </pic:spPr>
                      </pic:pic>
                      <wps:wsp>
                        <wps:cNvPr id="1264317638" name="Cuadro de texto 1264317638"/>
                        <wps:cNvSpPr txBox="1"/>
                        <wps:spPr>
                          <a:xfrm>
                            <a:off x="4657725" y="447675"/>
                            <a:ext cx="2690037" cy="1206500"/>
                          </a:xfrm>
                          <a:prstGeom prst="rect">
                            <a:avLst/>
                          </a:prstGeom>
                          <a:noFill/>
                          <a:ln w="6350">
                            <a:noFill/>
                          </a:ln>
                        </wps:spPr>
                        <wps:txbx>
                          <w:txbxContent>
                            <w:p w14:paraId="1EF104F9" w14:textId="77777777" w:rsidR="001155CF" w:rsidRPr="00D207E1" w:rsidRDefault="001155CF" w:rsidP="001155CF">
                              <w:pPr>
                                <w:rPr>
                                  <w:color w:val="AEAAAA"/>
                                  <w:sz w:val="28"/>
                                  <w:szCs w:val="28"/>
                                  <w:lang w:val="es-ES"/>
                                </w:rPr>
                              </w:pPr>
                              <w:r w:rsidRPr="00D207E1">
                                <w:rPr>
                                  <w:color w:val="AEAAAA"/>
                                  <w:sz w:val="28"/>
                                  <w:szCs w:val="28"/>
                                  <w:lang w:val="es-ES"/>
                                </w:rPr>
                                <w:t>E.T.S de Ingeniería Informática</w:t>
                              </w:r>
                            </w:p>
                            <w:p w14:paraId="1F5880DA" w14:textId="77777777" w:rsidR="001155CF" w:rsidRPr="00D207E1" w:rsidRDefault="001155CF" w:rsidP="001155CF">
                              <w:pPr>
                                <w:rPr>
                                  <w:color w:val="AEAAAA"/>
                                  <w:sz w:val="28"/>
                                  <w:szCs w:val="28"/>
                                  <w:lang w:val="es-ES"/>
                                </w:rPr>
                              </w:pPr>
                              <w:r w:rsidRPr="00D207E1">
                                <w:rPr>
                                  <w:color w:val="AEAAAA"/>
                                  <w:sz w:val="28"/>
                                  <w:szCs w:val="28"/>
                                  <w:lang w:val="es-ES"/>
                                </w:rPr>
                                <w:t>Bulevar Louis Pasteur, 35</w:t>
                              </w:r>
                            </w:p>
                            <w:p w14:paraId="2153EE1C" w14:textId="77777777" w:rsidR="001155CF" w:rsidRPr="00D207E1" w:rsidRDefault="001155CF" w:rsidP="001155CF">
                              <w:pPr>
                                <w:rPr>
                                  <w:color w:val="AEAAAA"/>
                                  <w:sz w:val="28"/>
                                  <w:szCs w:val="28"/>
                                  <w:lang w:val="es-ES"/>
                                </w:rPr>
                              </w:pPr>
                              <w:r w:rsidRPr="00D207E1">
                                <w:rPr>
                                  <w:color w:val="AEAAAA"/>
                                  <w:sz w:val="28"/>
                                  <w:szCs w:val="28"/>
                                  <w:lang w:val="es-ES"/>
                                </w:rPr>
                                <w:t>Campus de Teatinos</w:t>
                              </w:r>
                            </w:p>
                            <w:p w14:paraId="2BE26384" w14:textId="77777777" w:rsidR="001155CF" w:rsidRPr="00D207E1" w:rsidRDefault="001155CF" w:rsidP="001155CF">
                              <w:pPr>
                                <w:rPr>
                                  <w:color w:val="AEAAAA"/>
                                  <w:sz w:val="28"/>
                                  <w:szCs w:val="28"/>
                                  <w:lang w:val="es-ES"/>
                                </w:rPr>
                              </w:pPr>
                              <w:r w:rsidRPr="00D207E1">
                                <w:rPr>
                                  <w:color w:val="AEAAAA"/>
                                  <w:sz w:val="28"/>
                                  <w:szCs w:val="28"/>
                                  <w:lang w:val="es-ES"/>
                                </w:rPr>
                                <w:t>29071 Málaga</w:t>
                              </w:r>
                            </w:p>
                            <w:p w14:paraId="27109366" w14:textId="77777777" w:rsidR="001155CF" w:rsidRPr="001155CF" w:rsidRDefault="001155CF" w:rsidP="001155CF">
                              <w:pPr>
                                <w:rPr>
                                  <w:rFonts w:ascii="Arial Narrow" w:hAnsi="Arial Narrow"/>
                                  <w:color w:val="AEAAAA"/>
                                  <w:sz w:val="28"/>
                                  <w:szCs w:val="28"/>
                                  <w:lang w:val="es-ES"/>
                                </w:rPr>
                              </w:pPr>
                            </w:p>
                            <w:p w14:paraId="41F37EBB" w14:textId="77777777" w:rsidR="001155CF" w:rsidRDefault="001155CF"/>
                            <w:p w14:paraId="2C01879B" w14:textId="35519B22" w:rsidR="001155CF" w:rsidRPr="00D207E1" w:rsidRDefault="001155CF" w:rsidP="001155CF">
                              <w:pPr>
                                <w:rPr>
                                  <w:color w:val="AEAAAA"/>
                                  <w:sz w:val="28"/>
                                  <w:szCs w:val="28"/>
                                  <w:lang w:val="es-ES"/>
                                </w:rPr>
                              </w:pPr>
                              <w:r w:rsidRPr="00D207E1">
                                <w:rPr>
                                  <w:color w:val="AEAAAA"/>
                                  <w:sz w:val="28"/>
                                  <w:szCs w:val="28"/>
                                  <w:lang w:val="es-ES"/>
                                </w:rPr>
                                <w:t>E.T.S de Ingeniería Informática</w:t>
                              </w:r>
                            </w:p>
                            <w:p w14:paraId="51BC0200" w14:textId="77777777" w:rsidR="001155CF" w:rsidRPr="00D207E1" w:rsidRDefault="001155CF" w:rsidP="001155CF">
                              <w:pPr>
                                <w:rPr>
                                  <w:color w:val="AEAAAA"/>
                                  <w:sz w:val="28"/>
                                  <w:szCs w:val="28"/>
                                  <w:lang w:val="es-ES"/>
                                </w:rPr>
                              </w:pPr>
                              <w:r w:rsidRPr="00D207E1">
                                <w:rPr>
                                  <w:color w:val="AEAAAA"/>
                                  <w:sz w:val="28"/>
                                  <w:szCs w:val="28"/>
                                  <w:lang w:val="es-ES"/>
                                </w:rPr>
                                <w:t>Bulevar Louis Pasteur, 35</w:t>
                              </w:r>
                            </w:p>
                            <w:p w14:paraId="34A598C9" w14:textId="77777777" w:rsidR="001155CF" w:rsidRPr="00D207E1" w:rsidRDefault="001155CF" w:rsidP="001155CF">
                              <w:pPr>
                                <w:rPr>
                                  <w:color w:val="AEAAAA"/>
                                  <w:sz w:val="28"/>
                                  <w:szCs w:val="28"/>
                                  <w:lang w:val="es-ES"/>
                                </w:rPr>
                              </w:pPr>
                              <w:r w:rsidRPr="00D207E1">
                                <w:rPr>
                                  <w:color w:val="AEAAAA"/>
                                  <w:sz w:val="28"/>
                                  <w:szCs w:val="28"/>
                                  <w:lang w:val="es-ES"/>
                                </w:rPr>
                                <w:t>Campus de Teatinos</w:t>
                              </w:r>
                            </w:p>
                            <w:p w14:paraId="4FE3283E" w14:textId="77777777" w:rsidR="001155CF" w:rsidRPr="00D207E1" w:rsidRDefault="001155CF" w:rsidP="001155CF">
                              <w:pPr>
                                <w:rPr>
                                  <w:color w:val="AEAAAA"/>
                                  <w:sz w:val="28"/>
                                  <w:szCs w:val="28"/>
                                  <w:lang w:val="es-ES"/>
                                </w:rPr>
                              </w:pPr>
                              <w:r w:rsidRPr="00D207E1">
                                <w:rPr>
                                  <w:color w:val="AEAAAA"/>
                                  <w:sz w:val="28"/>
                                  <w:szCs w:val="28"/>
                                  <w:lang w:val="es-ES"/>
                                </w:rPr>
                                <w:t>29071 Málaga</w:t>
                              </w:r>
                            </w:p>
                            <w:p w14:paraId="588BA877" w14:textId="77777777" w:rsidR="001155CF" w:rsidRPr="001155CF" w:rsidRDefault="001155CF" w:rsidP="001155CF">
                              <w:pPr>
                                <w:rPr>
                                  <w:rFonts w:ascii="Arial Narrow" w:hAnsi="Arial Narrow"/>
                                  <w:color w:val="AEAAAA"/>
                                  <w:sz w:val="28"/>
                                  <w:szCs w:val="28"/>
                                  <w:lang w:val="es-E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09509980" name="Cuadro de texto 1509509980"/>
                        <wps:cNvSpPr txBox="1"/>
                        <wps:spPr>
                          <a:xfrm>
                            <a:off x="600078" y="1257300"/>
                            <a:ext cx="3619517" cy="397934"/>
                          </a:xfrm>
                          <a:prstGeom prst="rect">
                            <a:avLst/>
                          </a:prstGeom>
                          <a:noFill/>
                          <a:ln w="6350">
                            <a:noFill/>
                          </a:ln>
                        </wps:spPr>
                        <wps:txbx>
                          <w:txbxContent>
                            <w:p w14:paraId="321D6C96" w14:textId="77777777" w:rsidR="001155CF" w:rsidRPr="00D207E1" w:rsidRDefault="001155CF" w:rsidP="001155CF">
                              <w:pPr>
                                <w:jc w:val="center"/>
                                <w:rPr>
                                  <w:rFonts w:cstheme="minorHAnsi"/>
                                  <w:color w:val="FFFFFF"/>
                                  <w:sz w:val="32"/>
                                  <w:szCs w:val="32"/>
                                  <w:lang w:val="es-ES"/>
                                </w:rPr>
                              </w:pPr>
                              <w:r w:rsidRPr="00D207E1">
                                <w:rPr>
                                  <w:rFonts w:cstheme="minorHAnsi"/>
                                  <w:color w:val="FFFFFF"/>
                                  <w:sz w:val="32"/>
                                  <w:szCs w:val="32"/>
                                  <w:lang w:val="es-ES"/>
                                </w:rPr>
                                <w:t>E.T.S. DE INGENIERÍA INFORMÁTICA</w:t>
                              </w:r>
                            </w:p>
                            <w:p w14:paraId="2DDB894A" w14:textId="77777777" w:rsidR="001155CF" w:rsidRDefault="001155CF"/>
                            <w:p w14:paraId="7DD50893" w14:textId="4606E407" w:rsidR="001155CF" w:rsidRPr="00D207E1" w:rsidRDefault="00C3411E" w:rsidP="001155CF">
                              <w:pPr>
                                <w:jc w:val="center"/>
                                <w:rPr>
                                  <w:rFonts w:cstheme="minorHAnsi"/>
                                  <w:color w:val="FFFFFF"/>
                                  <w:sz w:val="32"/>
                                  <w:szCs w:val="32"/>
                                  <w:lang w:val="es-ES"/>
                                </w:rPr>
                              </w:pPr>
                              <w:bookmarkStart w:id="188" w:name="_Toc235087343"/>
                              <w:bookmarkStart w:id="189" w:name="_Toc235087363"/>
                              <w:bookmarkStart w:id="190" w:name="_Toc235437434"/>
                              <w:bookmarkStart w:id="191" w:name="_Toc235437518"/>
                              <w:bookmarkStart w:id="192" w:name="_Toc235447550"/>
                              <w:bookmarkStart w:id="193" w:name="_Toc236160455"/>
                              <w:bookmarkStart w:id="194" w:name="_Toc236162316"/>
                              <w:bookmarkStart w:id="195" w:name="_Toc238209968"/>
                              <w:bookmarkStart w:id="196" w:name="_Toc238542621"/>
                              <w:bookmarkStart w:id="197" w:name="_Toc238639153"/>
                              <w:r w:rsidRPr="00C3411E">
                                <w:t xml:space="preserve">Figura </w:t>
                              </w:r>
                              <w:r w:rsidRPr="00C3411E">
                                <w:fldChar w:fldCharType="begin"/>
                              </w:r>
                              <w:r w:rsidRPr="00C3411E">
                                <w:instrText xml:space="preserve"> SEQ Figura \* ARABIC </w:instrText>
                              </w:r>
                              <w:r w:rsidRPr="00C3411E">
                                <w:fldChar w:fldCharType="separate"/>
                              </w:r>
                              <w:r w:rsidR="0052251E">
                                <w:rPr>
                                  <w:noProof/>
                                </w:rPr>
                                <w:t>26</w:t>
                              </w:r>
                              <w:r w:rsidRPr="00C3411E">
                                <w:fldChar w:fldCharType="end"/>
                              </w:r>
                              <w:r w:rsidRPr="00C3411E">
                                <w:t xml:space="preserve"> Captura de la traza real del caso ilustrativo tal como la muestra la aplicación</w:t>
                              </w:r>
                              <w:r w:rsidR="001155CF" w:rsidRPr="00D207E1">
                                <w:rPr>
                                  <w:rFonts w:cstheme="minorHAnsi"/>
                                  <w:color w:val="FFFFFF"/>
                                  <w:sz w:val="32"/>
                                  <w:szCs w:val="32"/>
                                  <w:lang w:val="es-ES"/>
                                </w:rPr>
                                <w:t>E.T.S. DE INGENIERÍA INFORMÁTICA</w:t>
                              </w:r>
                              <w:bookmarkEnd w:id="188"/>
                              <w:bookmarkEnd w:id="189"/>
                              <w:bookmarkEnd w:id="190"/>
                              <w:bookmarkEnd w:id="191"/>
                              <w:bookmarkEnd w:id="192"/>
                              <w:bookmarkEnd w:id="193"/>
                              <w:bookmarkEnd w:id="194"/>
                              <w:bookmarkEnd w:id="195"/>
                              <w:bookmarkEnd w:id="196"/>
                              <w:bookmarkEnd w:id="197"/>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64F552C8" id="Grupo 4" o:spid="_x0000_s1050" style="position:absolute;left:0;text-align:left;margin-left:-98.7pt;margin-top:687.2pt;width:620.9pt;height:155.45pt;z-index:251664384;mso-position-vertical-relative:page;mso-width-relative:margin" coordsize="76067,197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">
                <v:rect id="Rectángulo 1560243308" o:spid="_x0000_s1051" style="position:absolute;width:76067;height:197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" fillcolor="#002c5c" strokecolor="#2f528f"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52" type="#_x0000_t75" style="position:absolute;left:5143;top:2857;width:36246;height:8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">
                  <v:imagedata r:id="rId94" o:title=""/>
                </v:shape>
                <v:shape id="Cuadro de texto 1264317638" o:spid="_x0000_s1053" type="#_x0000_t202" style="position:absolute;left:46577;top:4476;width:26900;height:1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" filled="f" stroked="f" strokeweight=".5pt">
                  <v:textbox>
                    <w:txbxContent>
                      <w:p w14:paraId="1EF104F9" w14:textId="77777777" w:rsidR="001155CF" w:rsidRPr="00D207E1" w:rsidRDefault="001155CF" w:rsidP="001155CF">
                        <w:pPr>
                          <w:rPr>
                            <w:color w:val="AEAAAA"/>
                            <w:sz w:val="28"/>
                            <w:szCs w:val="28"/>
                            <w:lang w:val="es-ES"/>
                          </w:rPr>
                        </w:pPr>
                        <w:r w:rsidRPr="00D207E1">
                          <w:rPr>
                            <w:color w:val="AEAAAA"/>
                            <w:sz w:val="28"/>
                            <w:szCs w:val="28"/>
                            <w:lang w:val="es-ES"/>
                          </w:rPr>
                          <w:t>E.T.S de Ingeniería Informática</w:t>
                        </w:r>
                      </w:p>
                      <w:p w14:paraId="1F5880DA" w14:textId="77777777" w:rsidR="001155CF" w:rsidRPr="00D207E1" w:rsidRDefault="001155CF" w:rsidP="001155CF">
                        <w:pPr>
                          <w:rPr>
                            <w:color w:val="AEAAAA"/>
                            <w:sz w:val="28"/>
                            <w:szCs w:val="28"/>
                            <w:lang w:val="es-ES"/>
                          </w:rPr>
                        </w:pPr>
                        <w:r w:rsidRPr="00D207E1">
                          <w:rPr>
                            <w:color w:val="AEAAAA"/>
                            <w:sz w:val="28"/>
                            <w:szCs w:val="28"/>
                            <w:lang w:val="es-ES"/>
                          </w:rPr>
                          <w:t>Bulevar Louis Pasteur, 35</w:t>
                        </w:r>
                      </w:p>
                      <w:p w14:paraId="2153EE1C" w14:textId="77777777" w:rsidR="001155CF" w:rsidRPr="00D207E1" w:rsidRDefault="001155CF" w:rsidP="001155CF">
                        <w:pPr>
                          <w:rPr>
                            <w:color w:val="AEAAAA"/>
                            <w:sz w:val="28"/>
                            <w:szCs w:val="28"/>
                            <w:lang w:val="es-ES"/>
                          </w:rPr>
                        </w:pPr>
                        <w:r w:rsidRPr="00D207E1">
                          <w:rPr>
                            <w:color w:val="AEAAAA"/>
                            <w:sz w:val="28"/>
                            <w:szCs w:val="28"/>
                            <w:lang w:val="es-ES"/>
                          </w:rPr>
                          <w:t>Campus de Teatinos</w:t>
                        </w:r>
                      </w:p>
                      <w:p w14:paraId="2BE26384" w14:textId="77777777" w:rsidR="001155CF" w:rsidRPr="00D207E1" w:rsidRDefault="001155CF" w:rsidP="001155CF">
                        <w:pPr>
                          <w:rPr>
                            <w:color w:val="AEAAAA"/>
                            <w:sz w:val="28"/>
                            <w:szCs w:val="28"/>
                            <w:lang w:val="es-ES"/>
                          </w:rPr>
                        </w:pPr>
                        <w:r w:rsidRPr="00D207E1">
                          <w:rPr>
                            <w:color w:val="AEAAAA"/>
                            <w:sz w:val="28"/>
                            <w:szCs w:val="28"/>
                            <w:lang w:val="es-ES"/>
                          </w:rPr>
                          <w:t>29071 Málaga</w:t>
                        </w:r>
                      </w:p>
                      <w:p w14:paraId="27109366" w14:textId="77777777" w:rsidR="001155CF" w:rsidRPr="001155CF" w:rsidRDefault="001155CF" w:rsidP="001155CF">
                        <w:pPr>
                          <w:rPr>
                            <w:rFonts w:ascii="Arial Narrow" w:hAnsi="Arial Narrow"/>
                            <w:color w:val="AEAAAA"/>
                            <w:sz w:val="28"/>
                            <w:szCs w:val="28"/>
                            <w:lang w:val="es-ES"/>
                          </w:rPr>
                        </w:pPr>
                      </w:p>
                      <w:p w14:paraId="41F37EBB" w14:textId="77777777" w:rsidR="001155CF" w:rsidRDefault="001155CF"/>
                      <w:p w14:paraId="2C01879B" w14:textId="35519B22" w:rsidR="001155CF" w:rsidRPr="00D207E1" w:rsidRDefault="001155CF" w:rsidP="001155CF">
                        <w:pPr>
                          <w:rPr>
                            <w:color w:val="AEAAAA"/>
                            <w:sz w:val="28"/>
                            <w:szCs w:val="28"/>
                            <w:lang w:val="es-ES"/>
                          </w:rPr>
                        </w:pPr>
                        <w:r w:rsidRPr="00D207E1">
                          <w:rPr>
                            <w:color w:val="AEAAAA"/>
                            <w:sz w:val="28"/>
                            <w:szCs w:val="28"/>
                            <w:lang w:val="es-ES"/>
                          </w:rPr>
                          <w:t>E.T.S de Ingeniería Informática</w:t>
                        </w:r>
                      </w:p>
                      <w:p w14:paraId="51BC0200" w14:textId="77777777" w:rsidR="001155CF" w:rsidRPr="00D207E1" w:rsidRDefault="001155CF" w:rsidP="001155CF">
                        <w:pPr>
                          <w:rPr>
                            <w:color w:val="AEAAAA"/>
                            <w:sz w:val="28"/>
                            <w:szCs w:val="28"/>
                            <w:lang w:val="es-ES"/>
                          </w:rPr>
                        </w:pPr>
                        <w:r w:rsidRPr="00D207E1">
                          <w:rPr>
                            <w:color w:val="AEAAAA"/>
                            <w:sz w:val="28"/>
                            <w:szCs w:val="28"/>
                            <w:lang w:val="es-ES"/>
                          </w:rPr>
                          <w:t>Bulevar Louis Pasteur, 35</w:t>
                        </w:r>
                      </w:p>
                      <w:p w14:paraId="34A598C9" w14:textId="77777777" w:rsidR="001155CF" w:rsidRPr="00D207E1" w:rsidRDefault="001155CF" w:rsidP="001155CF">
                        <w:pPr>
                          <w:rPr>
                            <w:color w:val="AEAAAA"/>
                            <w:sz w:val="28"/>
                            <w:szCs w:val="28"/>
                            <w:lang w:val="es-ES"/>
                          </w:rPr>
                        </w:pPr>
                        <w:r w:rsidRPr="00D207E1">
                          <w:rPr>
                            <w:color w:val="AEAAAA"/>
                            <w:sz w:val="28"/>
                            <w:szCs w:val="28"/>
                            <w:lang w:val="es-ES"/>
                          </w:rPr>
                          <w:t>Campus de Teatinos</w:t>
                        </w:r>
                      </w:p>
                      <w:p w14:paraId="4FE3283E" w14:textId="77777777" w:rsidR="001155CF" w:rsidRPr="00D207E1" w:rsidRDefault="001155CF" w:rsidP="001155CF">
                        <w:pPr>
                          <w:rPr>
                            <w:color w:val="AEAAAA"/>
                            <w:sz w:val="28"/>
                            <w:szCs w:val="28"/>
                            <w:lang w:val="es-ES"/>
                          </w:rPr>
                        </w:pPr>
                        <w:r w:rsidRPr="00D207E1">
                          <w:rPr>
                            <w:color w:val="AEAAAA"/>
                            <w:sz w:val="28"/>
                            <w:szCs w:val="28"/>
                            <w:lang w:val="es-ES"/>
                          </w:rPr>
                          <w:t>29071 Málaga</w:t>
                        </w:r>
                      </w:p>
                      <w:p w14:paraId="588BA877" w14:textId="77777777" w:rsidR="001155CF" w:rsidRPr="001155CF" w:rsidRDefault="001155CF" w:rsidP="001155CF">
                        <w:pPr>
                          <w:rPr>
                            <w:rFonts w:ascii="Arial Narrow" w:hAnsi="Arial Narrow"/>
                            <w:color w:val="AEAAAA"/>
                            <w:sz w:val="28"/>
                            <w:szCs w:val="28"/>
                            <w:lang w:val="es-ES"/>
                          </w:rPr>
                        </w:pPr>
                      </w:p>
                    </w:txbxContent>
                  </v:textbox>
                </v:shape>
                <v:shape id="Cuadro de texto 1509509980" o:spid="_x0000_s1054" type="#_x0000_t202" style="position:absolute;left:6000;top:12573;width:36195;height:39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" filled="f" stroked="f" strokeweight=".5pt">
                  <v:textbox>
                    <w:txbxContent>
                      <w:p w14:paraId="321D6C96" w14:textId="77777777" w:rsidR="001155CF" w:rsidRPr="00D207E1" w:rsidRDefault="001155CF" w:rsidP="001155CF">
                        <w:pPr>
                          <w:jc w:val="center"/>
                          <w:rPr>
                            <w:rFonts w:cstheme="minorHAnsi"/>
                            <w:color w:val="FFFFFF"/>
                            <w:sz w:val="32"/>
                            <w:szCs w:val="32"/>
                            <w:lang w:val="es-ES"/>
                          </w:rPr>
                        </w:pPr>
                        <w:r w:rsidRPr="00D207E1">
                          <w:rPr>
                            <w:rFonts w:cstheme="minorHAnsi"/>
                            <w:color w:val="FFFFFF"/>
                            <w:sz w:val="32"/>
                            <w:szCs w:val="32"/>
                            <w:lang w:val="es-ES"/>
                          </w:rPr>
                          <w:t>E.T.S. DE INGENIERÍA INFORMÁTICA</w:t>
                        </w:r>
                      </w:p>
                      <w:p w14:paraId="2DDB894A" w14:textId="77777777" w:rsidR="001155CF" w:rsidRDefault="001155CF"/>
                      <w:p w14:paraId="7DD50893" w14:textId="4606E407" w:rsidR="001155CF" w:rsidRPr="00D207E1" w:rsidRDefault="00C3411E" w:rsidP="001155CF">
                        <w:pPr>
                          <w:jc w:val="center"/>
                          <w:rPr>
                            <w:rFonts w:cstheme="minorHAnsi"/>
                            <w:color w:val="FFFFFF"/>
                            <w:sz w:val="32"/>
                            <w:szCs w:val="32"/>
                            <w:lang w:val="es-ES"/>
                          </w:rPr>
                        </w:pPr>
                        <w:bookmarkStart w:id="198" w:name="_Toc235087343"/>
                        <w:bookmarkStart w:id="199" w:name="_Toc235087363"/>
                        <w:bookmarkStart w:id="200" w:name="_Toc235437434"/>
                        <w:bookmarkStart w:id="201" w:name="_Toc235437518"/>
                        <w:bookmarkStart w:id="202" w:name="_Toc235447550"/>
                        <w:bookmarkStart w:id="203" w:name="_Toc236160455"/>
                        <w:bookmarkStart w:id="204" w:name="_Toc236162316"/>
                        <w:bookmarkStart w:id="205" w:name="_Toc238209968"/>
                        <w:bookmarkStart w:id="206" w:name="_Toc238542621"/>
                        <w:bookmarkStart w:id="207" w:name="_Toc238639153"/>
                        <w:r w:rsidRPr="00C3411E">
                          <w:t xml:space="preserve">Figura </w:t>
                        </w:r>
                        <w:r w:rsidRPr="00C3411E">
                          <w:fldChar w:fldCharType="begin"/>
                        </w:r>
                        <w:r w:rsidRPr="00C3411E">
                          <w:instrText xml:space="preserve"> SEQ Figura \* ARABIC </w:instrText>
                        </w:r>
                        <w:r w:rsidRPr="00C3411E">
                          <w:fldChar w:fldCharType="separate"/>
                        </w:r>
                        <w:r w:rsidR="0052251E">
                          <w:rPr>
                            <w:noProof/>
                          </w:rPr>
                          <w:t>26</w:t>
                        </w:r>
                        <w:r w:rsidRPr="00C3411E">
                          <w:fldChar w:fldCharType="end"/>
                        </w:r>
                        <w:r w:rsidRPr="00C3411E">
                          <w:t xml:space="preserve"> Captura de la traza real del caso ilustrativo tal como la muestra la aplicación</w:t>
                        </w:r>
                        <w:r w:rsidR="001155CF" w:rsidRPr="00D207E1">
                          <w:rPr>
                            <w:rFonts w:cstheme="minorHAnsi"/>
                            <w:color w:val="FFFFFF"/>
                            <w:sz w:val="32"/>
                            <w:szCs w:val="32"/>
                            <w:lang w:val="es-ES"/>
                          </w:rPr>
                          <w:t>E.T.S. DE INGENIERÍA INFORMÁTICA</w:t>
                        </w:r>
                        <w:bookmarkEnd w:id="198"/>
                        <w:bookmarkEnd w:id="199"/>
                        <w:bookmarkEnd w:id="200"/>
                        <w:bookmarkEnd w:id="201"/>
                        <w:bookmarkEnd w:id="202"/>
                        <w:bookmarkEnd w:id="203"/>
                        <w:bookmarkEnd w:id="204"/>
                        <w:bookmarkEnd w:id="205"/>
                        <w:bookmarkEnd w:id="206"/>
                        <w:bookmarkEnd w:id="207"/>
                      </w:p>
                    </w:txbxContent>
                  </v:textbox>
                </v:shape>
                <w10:wrap anchory="page"/>
              </v:group>
            </w:pict>
          </mc:Fallback>
        </mc:AlternateContent>
      </w:r>
    </w:p>
    <w:sectPr w:rsidR="001155CF" w:rsidRPr="00481FD8" w:rsidSect="00F4797B">
      <w:headerReference w:type="default" r:id="rId95"/>
      <w:footerReference w:type="default" r:id="rId96"/>
      <w:pgSz w:w="11900" w:h="16840"/>
      <w:pgMar w:top="1418" w:right="1418" w:bottom="1134" w:left="1418"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2AB196" w14:textId="77777777" w:rsidR="00141258" w:rsidRDefault="00141258" w:rsidP="00DC0980">
      <w:r>
        <w:separator/>
      </w:r>
    </w:p>
  </w:endnote>
  <w:endnote w:type="continuationSeparator" w:id="0">
    <w:p w14:paraId="00FA44A1" w14:textId="77777777" w:rsidR="00141258" w:rsidRDefault="00141258" w:rsidP="00DC09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lacitana">
    <w:panose1 w:val="00000500000000000000"/>
    <w:charset w:val="00"/>
    <w:family w:val="modern"/>
    <w:notTrueType/>
    <w:pitch w:val="variable"/>
    <w:sig w:usb0="00000007" w:usb1="00000000" w:usb2="00000000" w:usb3="00000000" w:csb0="00000093" w:csb1="00000000"/>
  </w:font>
  <w:font w:name="Malacitana-Sans">
    <w:panose1 w:val="00000500000000000000"/>
    <w:charset w:val="00"/>
    <w:family w:val="modern"/>
    <w:notTrueType/>
    <w:pitch w:val="variable"/>
    <w:sig w:usb0="00000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00000003" w:usb1="00000000" w:usb2="00000000" w:usb3="00000000" w:csb0="00000001" w:csb1="00000000"/>
  </w:font>
  <w:font w:name="Latin Modern Roman 12">
    <w:panose1 w:val="00000000000000000000"/>
    <w:charset w:val="4D"/>
    <w:family w:val="auto"/>
    <w:notTrueType/>
    <w:pitch w:val="variable"/>
    <w:sig w:usb0="20000007" w:usb1="00000000" w:usb2="00000000" w:usb3="00000000" w:csb0="00000193"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e">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3C76C" w14:textId="77777777" w:rsidR="0006457E" w:rsidRDefault="0006457E" w:rsidP="001C47FE">
    <w:pPr>
      <w:pStyle w:val="Piedepgina"/>
      <w:framePr w:wrap="none"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0E065B45" w14:textId="77777777" w:rsidR="0006457E" w:rsidRDefault="0006457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34C4B" w14:textId="77777777" w:rsidR="0006457E" w:rsidRDefault="0006457E" w:rsidP="001C47FE">
    <w:pPr>
      <w:pStyle w:val="Piedepgina"/>
      <w:framePr w:wrap="none" w:vAnchor="text" w:hAnchor="page" w:x="5902" w:y="51"/>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8266880"/>
      <w:docPartObj>
        <w:docPartGallery w:val="Page Numbers (Bottom of Page)"/>
        <w:docPartUnique/>
      </w:docPartObj>
    </w:sdtPr>
    <w:sdtContent>
      <w:p w14:paraId="3C8197C1" w14:textId="6BA7EF7B" w:rsidR="00280C82" w:rsidRDefault="00280C82" w:rsidP="000D3A8D">
        <w:pPr>
          <w:pStyle w:val="Piedepgina"/>
          <w:framePr w:w="8335" w:h="546" w:hRule="exact" w:wrap="none" w:vAnchor="text" w:hAnchor="page" w:x="1789" w:y="-344"/>
          <w:jc w:val="center"/>
        </w:pPr>
        <w:r>
          <w:fldChar w:fldCharType="begin"/>
        </w:r>
        <w:r>
          <w:instrText>PAGE   \* MERGEFORMAT</w:instrText>
        </w:r>
        <w:r>
          <w:fldChar w:fldCharType="separate"/>
        </w:r>
        <w:r>
          <w:rPr>
            <w:lang w:val="es-ES"/>
          </w:rPr>
          <w:t>2</w:t>
        </w:r>
        <w:r>
          <w:fldChar w:fldCharType="end"/>
        </w:r>
      </w:p>
    </w:sdtContent>
  </w:sdt>
  <w:p w14:paraId="73A2C002" w14:textId="373D0F52" w:rsidR="00056459" w:rsidRDefault="00056459" w:rsidP="000D3A8D">
    <w:pPr>
      <w:pStyle w:val="Piedepgina"/>
      <w:framePr w:w="8335" w:h="546" w:hRule="exact" w:wrap="none" w:vAnchor="text" w:hAnchor="page" w:x="1789" w:y="-344"/>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6337968"/>
      <w:docPartObj>
        <w:docPartGallery w:val="Page Numbers (Bottom of Page)"/>
        <w:docPartUnique/>
      </w:docPartObj>
    </w:sdtPr>
    <w:sdtContent>
      <w:p w14:paraId="3B3BF259" w14:textId="7EBF69BB" w:rsidR="00FE682F" w:rsidRDefault="00FE682F" w:rsidP="00FE682F">
        <w:pPr>
          <w:pStyle w:val="Piedepgina"/>
          <w:framePr w:wrap="none" w:vAnchor="text" w:hAnchor="page" w:x="1475" w:y="-398"/>
          <w:jc w:val="center"/>
        </w:pPr>
        <w:r>
          <w:fldChar w:fldCharType="begin"/>
        </w:r>
        <w:r>
          <w:instrText>PAGE   \* MERGEFORMAT</w:instrText>
        </w:r>
        <w:r>
          <w:fldChar w:fldCharType="separate"/>
        </w:r>
        <w:r>
          <w:rPr>
            <w:lang w:val="es-ES"/>
          </w:rPr>
          <w:t>2</w:t>
        </w:r>
        <w:r>
          <w:fldChar w:fldCharType="end"/>
        </w:r>
      </w:p>
    </w:sdtContent>
  </w:sdt>
  <w:p w14:paraId="06F634E5" w14:textId="666491D8" w:rsidR="00056459" w:rsidRDefault="00056459" w:rsidP="00FE682F">
    <w:pPr>
      <w:pStyle w:val="Piedepgina"/>
      <w:framePr w:wrap="none" w:vAnchor="text" w:hAnchor="page" w:x="1475" w:y="-398"/>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3478296"/>
      <w:docPartObj>
        <w:docPartGallery w:val="Page Numbers (Bottom of Page)"/>
        <w:docPartUnique/>
      </w:docPartObj>
    </w:sdtPr>
    <w:sdtContent>
      <w:p w14:paraId="081B584C" w14:textId="68832F4B" w:rsidR="00FE682F" w:rsidRDefault="00FE682F" w:rsidP="00FE682F">
        <w:pPr>
          <w:pStyle w:val="Piedepgina"/>
          <w:framePr w:wrap="none" w:vAnchor="text" w:hAnchor="page" w:x="1463" w:y="-366"/>
          <w:jc w:val="center"/>
        </w:pPr>
        <w:r>
          <w:fldChar w:fldCharType="begin"/>
        </w:r>
        <w:r>
          <w:instrText>PAGE   \* MERGEFORMAT</w:instrText>
        </w:r>
        <w:r>
          <w:fldChar w:fldCharType="separate"/>
        </w:r>
        <w:r>
          <w:rPr>
            <w:lang w:val="es-ES"/>
          </w:rPr>
          <w:t>2</w:t>
        </w:r>
        <w:r>
          <w:fldChar w:fldCharType="end"/>
        </w:r>
      </w:p>
    </w:sdtContent>
  </w:sdt>
  <w:p w14:paraId="2EB23802" w14:textId="3B35556F" w:rsidR="00056459" w:rsidRDefault="00056459" w:rsidP="00FE682F">
    <w:pPr>
      <w:pStyle w:val="Piedepgina"/>
      <w:framePr w:wrap="none" w:vAnchor="text" w:hAnchor="page" w:x="1463" w:y="-366"/>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1838287"/>
      <w:docPartObj>
        <w:docPartGallery w:val="Page Numbers (Bottom of Page)"/>
        <w:docPartUnique/>
      </w:docPartObj>
    </w:sdtPr>
    <w:sdtContent>
      <w:p w14:paraId="3EE87BB3" w14:textId="03768D70" w:rsidR="00BA1CBA" w:rsidRDefault="00BA1CBA" w:rsidP="00BA1CBA">
        <w:pPr>
          <w:pStyle w:val="Piedepgina"/>
          <w:framePr w:wrap="none" w:vAnchor="text" w:hAnchor="page" w:x="1376" w:y="-519"/>
          <w:jc w:val="center"/>
        </w:pPr>
        <w:r>
          <w:fldChar w:fldCharType="begin"/>
        </w:r>
        <w:r>
          <w:instrText>PAGE   \* MERGEFORMAT</w:instrText>
        </w:r>
        <w:r>
          <w:fldChar w:fldCharType="separate"/>
        </w:r>
        <w:r>
          <w:rPr>
            <w:lang w:val="es-ES"/>
          </w:rPr>
          <w:t>2</w:t>
        </w:r>
        <w:r>
          <w:fldChar w:fldCharType="end"/>
        </w:r>
      </w:p>
    </w:sdtContent>
  </w:sdt>
  <w:p w14:paraId="798BA977" w14:textId="72C64DD1" w:rsidR="005772D6" w:rsidRDefault="005772D6" w:rsidP="00280C82">
    <w:pPr>
      <w:pStyle w:val="Piedepgina"/>
      <w:framePr w:wrap="none" w:vAnchor="text" w:hAnchor="page" w:x="1376" w:y="-519"/>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3258552"/>
      <w:docPartObj>
        <w:docPartGallery w:val="Page Numbers (Bottom of Page)"/>
        <w:docPartUnique/>
      </w:docPartObj>
    </w:sdtPr>
    <w:sdtContent>
      <w:p w14:paraId="7DE949B2" w14:textId="77777777" w:rsidR="00BA1CBA" w:rsidRDefault="00BA1CBA" w:rsidP="00BA1CBA">
        <w:pPr>
          <w:pStyle w:val="Piedepgina"/>
          <w:framePr w:wrap="none" w:vAnchor="text" w:hAnchor="page" w:x="1376" w:y="-519"/>
          <w:jc w:val="center"/>
        </w:pPr>
        <w:r>
          <w:fldChar w:fldCharType="begin"/>
        </w:r>
        <w:r>
          <w:instrText>PAGE   \* MERGEFORMAT</w:instrText>
        </w:r>
        <w:r>
          <w:fldChar w:fldCharType="separate"/>
        </w:r>
        <w:r>
          <w:rPr>
            <w:lang w:val="es-ES"/>
          </w:rPr>
          <w:t>2</w:t>
        </w:r>
        <w:r>
          <w:fldChar w:fldCharType="end"/>
        </w:r>
      </w:p>
    </w:sdtContent>
  </w:sdt>
  <w:p w14:paraId="79BD3D7A" w14:textId="77777777" w:rsidR="00BA1CBA" w:rsidRDefault="00BA1CBA" w:rsidP="00280C82">
    <w:pPr>
      <w:pStyle w:val="Piedepgina"/>
      <w:framePr w:wrap="none" w:vAnchor="text" w:hAnchor="page" w:x="1376" w:y="-519"/>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0395708"/>
      <w:docPartObj>
        <w:docPartGallery w:val="Page Numbers (Bottom of Page)"/>
        <w:docPartUnique/>
      </w:docPartObj>
    </w:sdtPr>
    <w:sdtContent>
      <w:p w14:paraId="295BB4B8" w14:textId="2FCA5E00" w:rsidR="00280C82" w:rsidRDefault="006D690D">
        <w:pPr>
          <w:pStyle w:val="Piedepgina"/>
          <w:jc w:val="center"/>
        </w:pPr>
        <w:r>
          <w:t>9</w:t>
        </w:r>
      </w:p>
    </w:sdtContent>
  </w:sdt>
  <w:p w14:paraId="5E0625EA" w14:textId="7BF9E9CC" w:rsidR="00FD75F7" w:rsidRDefault="00FD75F7" w:rsidP="001155CF">
    <w:pPr>
      <w:pStyle w:val="Piedepgina"/>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D67A2" w14:textId="77777777" w:rsidR="001155CF" w:rsidRDefault="001155CF" w:rsidP="003B6571">
    <w:pPr>
      <w:pStyle w:val="Piedepgina"/>
      <w:framePr w:wrap="none"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13</w:t>
    </w:r>
    <w:r>
      <w:rPr>
        <w:rStyle w:val="Nmerodepgina"/>
      </w:rPr>
      <w:fldChar w:fldCharType="end"/>
    </w:r>
  </w:p>
  <w:p w14:paraId="274D6BFF" w14:textId="77777777" w:rsidR="001155CF" w:rsidRDefault="001155CF" w:rsidP="00FD75F7">
    <w:pPr>
      <w:pStyle w:val="Piedepgina"/>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8874258"/>
      <w:docPartObj>
        <w:docPartGallery w:val="Page Numbers (Bottom of Page)"/>
        <w:docPartUnique/>
      </w:docPartObj>
    </w:sdtPr>
    <w:sdtContent>
      <w:p w14:paraId="574D408A" w14:textId="592AE7E8" w:rsidR="00A661A9" w:rsidRDefault="00A661A9">
        <w:pPr>
          <w:pStyle w:val="Piedepgina"/>
          <w:jc w:val="center"/>
        </w:pPr>
        <w:r>
          <w:fldChar w:fldCharType="begin"/>
        </w:r>
        <w:r>
          <w:instrText>PAGE   \* MERGEFORMAT</w:instrText>
        </w:r>
        <w:r>
          <w:fldChar w:fldCharType="separate"/>
        </w:r>
        <w:r>
          <w:rPr>
            <w:lang w:val="es-ES"/>
          </w:rPr>
          <w:t>2</w:t>
        </w:r>
        <w:r>
          <w:fldChar w:fldCharType="end"/>
        </w:r>
      </w:p>
    </w:sdtContent>
  </w:sdt>
  <w:p w14:paraId="704F0780" w14:textId="29314581" w:rsidR="007B797D" w:rsidRDefault="007B797D" w:rsidP="00FD75F7">
    <w:pPr>
      <w:pStyle w:val="Piedepgina"/>
      <w:jc w:val="cen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3B41D" w14:textId="77777777" w:rsidR="001155CF" w:rsidRPr="001155CF" w:rsidRDefault="001155CF" w:rsidP="001155C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9E04A6" w14:textId="77777777" w:rsidR="00141258" w:rsidRDefault="00141258" w:rsidP="00DC0980">
      <w:r>
        <w:separator/>
      </w:r>
    </w:p>
  </w:footnote>
  <w:footnote w:type="continuationSeparator" w:id="0">
    <w:p w14:paraId="355F1CA2" w14:textId="77777777" w:rsidR="00141258" w:rsidRDefault="00141258" w:rsidP="00DC09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A8EB8" w14:textId="77777777" w:rsidR="0006457E" w:rsidRDefault="0006457E" w:rsidP="003B6571">
    <w:pPr>
      <w:pStyle w:val="Encabezado"/>
      <w:framePr w:wrap="none"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sidR="00960BF0">
      <w:rPr>
        <w:rStyle w:val="Nmerodepgina"/>
        <w:noProof/>
      </w:rPr>
      <w:t>13</w:t>
    </w:r>
    <w:r>
      <w:rPr>
        <w:rStyle w:val="Nmerodepgina"/>
      </w:rPr>
      <w:fldChar w:fldCharType="end"/>
    </w:r>
  </w:p>
  <w:p w14:paraId="3C01F678" w14:textId="77777777" w:rsidR="0006457E" w:rsidRDefault="0006457E" w:rsidP="00DC0980">
    <w:pPr>
      <w:pStyle w:val="Encabezado"/>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F6F1A" w14:textId="77777777" w:rsidR="0006457E" w:rsidRDefault="0006457E" w:rsidP="00DC0980">
    <w:pPr>
      <w:pStyle w:val="Encabezado"/>
      <w:ind w:right="360"/>
    </w:pP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35AA1" w14:textId="77777777" w:rsidR="00CF5634" w:rsidRDefault="00CF5634" w:rsidP="00DC0980">
    <w:pPr>
      <w:pStyle w:val="Encabezado"/>
      <w:ind w:right="360"/>
    </w:pPr>
    <w:r w:rsidRPr="005468C6">
      <w:rPr>
        <w:noProof/>
      </w:rPr>
      <w:drawing>
        <wp:anchor distT="0" distB="0" distL="114300" distR="114300" simplePos="0" relativeHeight="251672576" behindDoc="0" locked="0" layoutInCell="1" allowOverlap="1" wp14:anchorId="1F4A155E" wp14:editId="782269B9">
          <wp:simplePos x="0" y="0"/>
          <wp:positionH relativeFrom="column">
            <wp:posOffset>3898265</wp:posOffset>
          </wp:positionH>
          <wp:positionV relativeFrom="paragraph">
            <wp:posOffset>-239653</wp:posOffset>
          </wp:positionV>
          <wp:extent cx="1802584" cy="527721"/>
          <wp:effectExtent l="0" t="0" r="1270" b="5715"/>
          <wp:wrapNone/>
          <wp:docPr id="1321482700" name="Imagen 1321482700" descr="Imagen que contiene botel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816251" cy="531722"/>
                  </a:xfrm>
                  <a:prstGeom prst="rect">
                    <a:avLst/>
                  </a:prstGeom>
                </pic:spPr>
              </pic:pic>
            </a:graphicData>
          </a:graphic>
          <wp14:sizeRelH relativeFrom="margin">
            <wp14:pctWidth>0</wp14:pctWidth>
          </wp14:sizeRelH>
          <wp14:sizeRelV relativeFrom="margin">
            <wp14:pctHeight>0</wp14:pctHeight>
          </wp14:sizeRelV>
        </wp:anchor>
      </w:drawing>
    </w:r>
    <w:r>
      <w:rPr>
        <w:noProof/>
        <w:lang w:eastAsia="es-ES_tradnl"/>
      </w:rPr>
      <w:drawing>
        <wp:anchor distT="0" distB="0" distL="114300" distR="114300" simplePos="0" relativeHeight="251671552" behindDoc="0" locked="0" layoutInCell="1" allowOverlap="1" wp14:anchorId="5B3EDAD9" wp14:editId="155EAA00">
          <wp:simplePos x="0" y="0"/>
          <wp:positionH relativeFrom="column">
            <wp:posOffset>106045</wp:posOffset>
          </wp:positionH>
          <wp:positionV relativeFrom="paragraph">
            <wp:posOffset>-233503</wp:posOffset>
          </wp:positionV>
          <wp:extent cx="1828800" cy="571500"/>
          <wp:effectExtent l="0" t="0" r="0" b="12700"/>
          <wp:wrapThrough wrapText="bothSides">
            <wp:wrapPolygon edited="0">
              <wp:start x="0" y="0"/>
              <wp:lineTo x="0" y="21120"/>
              <wp:lineTo x="21300" y="21120"/>
              <wp:lineTo x="21300" y="0"/>
              <wp:lineTo x="0" y="0"/>
            </wp:wrapPolygon>
          </wp:wrapThrough>
          <wp:docPr id="655215237" name="Imagen 655215237" descr="MARCA UNIVERS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RCA UNIVERSID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571500"/>
                  </a:xfrm>
                  <a:prstGeom prst="rect">
                    <a:avLst/>
                  </a:prstGeom>
                  <a:noFill/>
                  <a:ln>
                    <a:noFill/>
                  </a:ln>
                </pic:spPr>
              </pic:pic>
            </a:graphicData>
          </a:graphic>
          <wp14:sizeRelH relativeFrom="page">
            <wp14:pctWidth>0</wp14:pctWidth>
          </wp14:sizeRelH>
          <wp14:sizeRelV relativeFrom="page">
            <wp14:pctHeight>0</wp14:pctHeight>
          </wp14:sizeRelV>
        </wp:anchor>
      </w:drawing>
    </w:r>
    <w:r>
      <w:tab/>
    </w: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A9CE0" w14:textId="77777777" w:rsidR="00DC0C57" w:rsidRDefault="00DC0C57" w:rsidP="00DC0980">
    <w:pPr>
      <w:pStyle w:val="Encabezado"/>
      <w:ind w:right="360"/>
    </w:pPr>
    <w:r>
      <w:tab/>
    </w:r>
    <w: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9930F" w14:textId="77777777" w:rsidR="00DC0C57" w:rsidRDefault="00DC0C57" w:rsidP="00DC0980">
    <w:pPr>
      <w:pStyle w:val="Encabezado"/>
      <w:ind w:right="360"/>
    </w:pPr>
    <w:r>
      <w:tab/>
    </w:r>
    <w: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A4A7F" w14:textId="77777777" w:rsidR="003B699B" w:rsidRDefault="003B699B" w:rsidP="00DC0980">
    <w:pPr>
      <w:pStyle w:val="Encabezado"/>
      <w:ind w:right="360"/>
    </w:pPr>
    <w:r>
      <w:tab/>
    </w:r>
    <w:r>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5DA01" w14:textId="77777777" w:rsidR="00FD75F7" w:rsidRDefault="00FD75F7" w:rsidP="00DC0980">
    <w:pPr>
      <w:pStyle w:val="Encabezado"/>
      <w:ind w:right="360"/>
    </w:pPr>
    <w:r>
      <w:tab/>
    </w:r>
    <w:r>
      <w:tab/>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EF018" w14:textId="77777777" w:rsidR="001155CF" w:rsidRDefault="001155CF" w:rsidP="00DC0980">
    <w:pPr>
      <w:pStyle w:val="Encabezado"/>
      <w:ind w:right="360"/>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D023F"/>
    <w:multiLevelType w:val="multilevel"/>
    <w:tmpl w:val="3000DFE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60FBE"/>
    <w:multiLevelType w:val="multilevel"/>
    <w:tmpl w:val="194A9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6D5DE3"/>
    <w:multiLevelType w:val="multilevel"/>
    <w:tmpl w:val="F93899DE"/>
    <w:lvl w:ilvl="0">
      <w:start w:val="1"/>
      <w:numFmt w:val="decimal"/>
      <w:pStyle w:val="CaptuloNmero"/>
      <w:lvlText w:val="%1"/>
      <w:lvlJc w:val="left"/>
      <w:pPr>
        <w:ind w:left="720" w:hanging="720"/>
      </w:pPr>
      <w:rPr>
        <w:rFonts w:hint="default"/>
      </w:rPr>
    </w:lvl>
    <w:lvl w:ilvl="1">
      <w:start w:val="1"/>
      <w:numFmt w:val="decimal"/>
      <w:pStyle w:val="Estilo2"/>
      <w:lvlText w:val="%1.%2."/>
      <w:lvlJc w:val="left"/>
      <w:pPr>
        <w:ind w:left="0" w:firstLine="0"/>
      </w:pPr>
      <w:rPr>
        <w:rFonts w:hint="default"/>
        <w:b/>
        <w:bCs/>
      </w:rPr>
    </w:lvl>
    <w:lvl w:ilvl="2">
      <w:start w:val="1"/>
      <w:numFmt w:val="decimal"/>
      <w:pStyle w:val="Estilo3"/>
      <w:lvlText w:val="%1.%2.%3."/>
      <w:lvlJc w:val="left"/>
      <w:pPr>
        <w:ind w:left="720" w:hanging="720"/>
      </w:pPr>
      <w:rPr>
        <w:rFonts w:ascii="Malacitana" w:hAnsi="Malacitana" w:hint="default"/>
        <w:sz w:val="28"/>
        <w:szCs w:val="28"/>
      </w:rPr>
    </w:lvl>
    <w:lvl w:ilvl="3">
      <w:start w:val="1"/>
      <w:numFmt w:val="decimal"/>
      <w:pStyle w:val="Ttulo4"/>
      <w:suff w:val="space"/>
      <w:lvlText w:val="%1.%2.%3.%4."/>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none"/>
      <w:pStyle w:val="Ttulo6"/>
      <w:lvlText w:val=""/>
      <w:lvlJc w:val="right"/>
      <w:pPr>
        <w:ind w:left="-32767" w:firstLine="0"/>
      </w:pPr>
      <w:rPr>
        <w:rFonts w:hint="default"/>
      </w:rPr>
    </w:lvl>
    <w:lvl w:ilvl="6">
      <w:start w:val="1"/>
      <w:numFmt w:val="none"/>
      <w:pStyle w:val="Ttulo7"/>
      <w:lvlText w:val=""/>
      <w:lvlJc w:val="left"/>
      <w:pPr>
        <w:ind w:left="-32767" w:firstLine="0"/>
      </w:pPr>
      <w:rPr>
        <w:rFonts w:hint="default"/>
        <w:b w:val="0"/>
        <w:bCs w:val="0"/>
      </w:rPr>
    </w:lvl>
    <w:lvl w:ilvl="7">
      <w:start w:val="1"/>
      <w:numFmt w:val="none"/>
      <w:pStyle w:val="Ttulo8"/>
      <w:lvlText w:val=""/>
      <w:lvlJc w:val="left"/>
      <w:pPr>
        <w:ind w:left="-32767" w:firstLine="0"/>
      </w:pPr>
      <w:rPr>
        <w:rFonts w:hint="default"/>
      </w:rPr>
    </w:lvl>
    <w:lvl w:ilvl="8">
      <w:start w:val="1"/>
      <w:numFmt w:val="none"/>
      <w:pStyle w:val="Ttulo9"/>
      <w:lvlText w:val=""/>
      <w:lvlJc w:val="right"/>
      <w:pPr>
        <w:ind w:left="-32767" w:firstLine="0"/>
      </w:pPr>
      <w:rPr>
        <w:rFonts w:hint="default"/>
      </w:rPr>
    </w:lvl>
  </w:abstractNum>
  <w:abstractNum w:abstractNumId="3" w15:restartNumberingAfterBreak="0">
    <w:nsid w:val="0736568B"/>
    <w:multiLevelType w:val="multilevel"/>
    <w:tmpl w:val="1068BDFA"/>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595FA4"/>
    <w:multiLevelType w:val="hybridMultilevel"/>
    <w:tmpl w:val="BD74B75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93442F5"/>
    <w:multiLevelType w:val="multilevel"/>
    <w:tmpl w:val="F9F6E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5F2E5B"/>
    <w:multiLevelType w:val="multilevel"/>
    <w:tmpl w:val="4C361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FD2597"/>
    <w:multiLevelType w:val="multilevel"/>
    <w:tmpl w:val="85163DEE"/>
    <w:lvl w:ilvl="0">
      <w:start w:val="1"/>
      <w:numFmt w:val="decimal"/>
      <w:lvlText w:val="%1."/>
      <w:lvlJc w:val="left"/>
      <w:pPr>
        <w:tabs>
          <w:tab w:val="num" w:pos="720"/>
        </w:tabs>
        <w:ind w:left="720" w:hanging="360"/>
      </w:pPr>
      <w:rPr>
        <w:rFonts w:hint="default"/>
        <w:b/>
        <w:bCs/>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14434F"/>
    <w:multiLevelType w:val="hybridMultilevel"/>
    <w:tmpl w:val="D3921A8E"/>
    <w:lvl w:ilvl="0" w:tplc="0C0A0001">
      <w:start w:val="1"/>
      <w:numFmt w:val="bullet"/>
      <w:lvlText w:val=""/>
      <w:lvlJc w:val="left"/>
      <w:pPr>
        <w:ind w:left="1117" w:hanging="360"/>
      </w:pPr>
      <w:rPr>
        <w:rFonts w:ascii="Symbol" w:hAnsi="Symbol" w:hint="default"/>
      </w:rPr>
    </w:lvl>
    <w:lvl w:ilvl="1" w:tplc="0C0A0003" w:tentative="1">
      <w:start w:val="1"/>
      <w:numFmt w:val="bullet"/>
      <w:lvlText w:val="o"/>
      <w:lvlJc w:val="left"/>
      <w:pPr>
        <w:ind w:left="1837" w:hanging="360"/>
      </w:pPr>
      <w:rPr>
        <w:rFonts w:ascii="Courier New" w:hAnsi="Courier New" w:cs="Courier New" w:hint="default"/>
      </w:rPr>
    </w:lvl>
    <w:lvl w:ilvl="2" w:tplc="0C0A0005" w:tentative="1">
      <w:start w:val="1"/>
      <w:numFmt w:val="bullet"/>
      <w:lvlText w:val=""/>
      <w:lvlJc w:val="left"/>
      <w:pPr>
        <w:ind w:left="2557" w:hanging="360"/>
      </w:pPr>
      <w:rPr>
        <w:rFonts w:ascii="Wingdings" w:hAnsi="Wingdings" w:hint="default"/>
      </w:rPr>
    </w:lvl>
    <w:lvl w:ilvl="3" w:tplc="0C0A0001" w:tentative="1">
      <w:start w:val="1"/>
      <w:numFmt w:val="bullet"/>
      <w:lvlText w:val=""/>
      <w:lvlJc w:val="left"/>
      <w:pPr>
        <w:ind w:left="3277" w:hanging="360"/>
      </w:pPr>
      <w:rPr>
        <w:rFonts w:ascii="Symbol" w:hAnsi="Symbol" w:hint="default"/>
      </w:rPr>
    </w:lvl>
    <w:lvl w:ilvl="4" w:tplc="0C0A0003" w:tentative="1">
      <w:start w:val="1"/>
      <w:numFmt w:val="bullet"/>
      <w:lvlText w:val="o"/>
      <w:lvlJc w:val="left"/>
      <w:pPr>
        <w:ind w:left="3997" w:hanging="360"/>
      </w:pPr>
      <w:rPr>
        <w:rFonts w:ascii="Courier New" w:hAnsi="Courier New" w:cs="Courier New" w:hint="default"/>
      </w:rPr>
    </w:lvl>
    <w:lvl w:ilvl="5" w:tplc="0C0A0005" w:tentative="1">
      <w:start w:val="1"/>
      <w:numFmt w:val="bullet"/>
      <w:lvlText w:val=""/>
      <w:lvlJc w:val="left"/>
      <w:pPr>
        <w:ind w:left="4717" w:hanging="360"/>
      </w:pPr>
      <w:rPr>
        <w:rFonts w:ascii="Wingdings" w:hAnsi="Wingdings" w:hint="default"/>
      </w:rPr>
    </w:lvl>
    <w:lvl w:ilvl="6" w:tplc="0C0A0001" w:tentative="1">
      <w:start w:val="1"/>
      <w:numFmt w:val="bullet"/>
      <w:lvlText w:val=""/>
      <w:lvlJc w:val="left"/>
      <w:pPr>
        <w:ind w:left="5437" w:hanging="360"/>
      </w:pPr>
      <w:rPr>
        <w:rFonts w:ascii="Symbol" w:hAnsi="Symbol" w:hint="default"/>
      </w:rPr>
    </w:lvl>
    <w:lvl w:ilvl="7" w:tplc="0C0A0003" w:tentative="1">
      <w:start w:val="1"/>
      <w:numFmt w:val="bullet"/>
      <w:lvlText w:val="o"/>
      <w:lvlJc w:val="left"/>
      <w:pPr>
        <w:ind w:left="6157" w:hanging="360"/>
      </w:pPr>
      <w:rPr>
        <w:rFonts w:ascii="Courier New" w:hAnsi="Courier New" w:cs="Courier New" w:hint="default"/>
      </w:rPr>
    </w:lvl>
    <w:lvl w:ilvl="8" w:tplc="0C0A0005" w:tentative="1">
      <w:start w:val="1"/>
      <w:numFmt w:val="bullet"/>
      <w:lvlText w:val=""/>
      <w:lvlJc w:val="left"/>
      <w:pPr>
        <w:ind w:left="6877" w:hanging="360"/>
      </w:pPr>
      <w:rPr>
        <w:rFonts w:ascii="Wingdings" w:hAnsi="Wingdings" w:hint="default"/>
      </w:rPr>
    </w:lvl>
  </w:abstractNum>
  <w:abstractNum w:abstractNumId="9" w15:restartNumberingAfterBreak="0">
    <w:nsid w:val="14D31CD5"/>
    <w:multiLevelType w:val="multilevel"/>
    <w:tmpl w:val="A39C0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CA579B"/>
    <w:multiLevelType w:val="multilevel"/>
    <w:tmpl w:val="40E02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D73F22"/>
    <w:multiLevelType w:val="hybridMultilevel"/>
    <w:tmpl w:val="5A8E75D8"/>
    <w:lvl w:ilvl="0" w:tplc="5566A270">
      <w:start w:val="1"/>
      <w:numFmt w:val="decimal"/>
      <w:lvlText w:val="%1."/>
      <w:lvlJc w:val="left"/>
      <w:pPr>
        <w:ind w:left="720" w:hanging="360"/>
      </w:pPr>
      <w:rPr>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26BD5A06"/>
    <w:multiLevelType w:val="hybridMultilevel"/>
    <w:tmpl w:val="D546893E"/>
    <w:lvl w:ilvl="0" w:tplc="0C0A0001">
      <w:start w:val="1"/>
      <w:numFmt w:val="bullet"/>
      <w:lvlText w:val=""/>
      <w:lvlJc w:val="left"/>
      <w:pPr>
        <w:ind w:left="1117" w:hanging="360"/>
      </w:pPr>
      <w:rPr>
        <w:rFonts w:ascii="Symbol" w:hAnsi="Symbol" w:hint="default"/>
      </w:rPr>
    </w:lvl>
    <w:lvl w:ilvl="1" w:tplc="0C0A0003" w:tentative="1">
      <w:start w:val="1"/>
      <w:numFmt w:val="bullet"/>
      <w:lvlText w:val="o"/>
      <w:lvlJc w:val="left"/>
      <w:pPr>
        <w:ind w:left="1837" w:hanging="360"/>
      </w:pPr>
      <w:rPr>
        <w:rFonts w:ascii="Courier New" w:hAnsi="Courier New" w:cs="Courier New" w:hint="default"/>
      </w:rPr>
    </w:lvl>
    <w:lvl w:ilvl="2" w:tplc="0C0A0005" w:tentative="1">
      <w:start w:val="1"/>
      <w:numFmt w:val="bullet"/>
      <w:lvlText w:val=""/>
      <w:lvlJc w:val="left"/>
      <w:pPr>
        <w:ind w:left="2557" w:hanging="360"/>
      </w:pPr>
      <w:rPr>
        <w:rFonts w:ascii="Wingdings" w:hAnsi="Wingdings" w:hint="default"/>
      </w:rPr>
    </w:lvl>
    <w:lvl w:ilvl="3" w:tplc="0C0A0001" w:tentative="1">
      <w:start w:val="1"/>
      <w:numFmt w:val="bullet"/>
      <w:lvlText w:val=""/>
      <w:lvlJc w:val="left"/>
      <w:pPr>
        <w:ind w:left="3277" w:hanging="360"/>
      </w:pPr>
      <w:rPr>
        <w:rFonts w:ascii="Symbol" w:hAnsi="Symbol" w:hint="default"/>
      </w:rPr>
    </w:lvl>
    <w:lvl w:ilvl="4" w:tplc="0C0A0003" w:tentative="1">
      <w:start w:val="1"/>
      <w:numFmt w:val="bullet"/>
      <w:lvlText w:val="o"/>
      <w:lvlJc w:val="left"/>
      <w:pPr>
        <w:ind w:left="3997" w:hanging="360"/>
      </w:pPr>
      <w:rPr>
        <w:rFonts w:ascii="Courier New" w:hAnsi="Courier New" w:cs="Courier New" w:hint="default"/>
      </w:rPr>
    </w:lvl>
    <w:lvl w:ilvl="5" w:tplc="0C0A0005" w:tentative="1">
      <w:start w:val="1"/>
      <w:numFmt w:val="bullet"/>
      <w:lvlText w:val=""/>
      <w:lvlJc w:val="left"/>
      <w:pPr>
        <w:ind w:left="4717" w:hanging="360"/>
      </w:pPr>
      <w:rPr>
        <w:rFonts w:ascii="Wingdings" w:hAnsi="Wingdings" w:hint="default"/>
      </w:rPr>
    </w:lvl>
    <w:lvl w:ilvl="6" w:tplc="0C0A0001" w:tentative="1">
      <w:start w:val="1"/>
      <w:numFmt w:val="bullet"/>
      <w:lvlText w:val=""/>
      <w:lvlJc w:val="left"/>
      <w:pPr>
        <w:ind w:left="5437" w:hanging="360"/>
      </w:pPr>
      <w:rPr>
        <w:rFonts w:ascii="Symbol" w:hAnsi="Symbol" w:hint="default"/>
      </w:rPr>
    </w:lvl>
    <w:lvl w:ilvl="7" w:tplc="0C0A0003" w:tentative="1">
      <w:start w:val="1"/>
      <w:numFmt w:val="bullet"/>
      <w:lvlText w:val="o"/>
      <w:lvlJc w:val="left"/>
      <w:pPr>
        <w:ind w:left="6157" w:hanging="360"/>
      </w:pPr>
      <w:rPr>
        <w:rFonts w:ascii="Courier New" w:hAnsi="Courier New" w:cs="Courier New" w:hint="default"/>
      </w:rPr>
    </w:lvl>
    <w:lvl w:ilvl="8" w:tplc="0C0A0005" w:tentative="1">
      <w:start w:val="1"/>
      <w:numFmt w:val="bullet"/>
      <w:lvlText w:val=""/>
      <w:lvlJc w:val="left"/>
      <w:pPr>
        <w:ind w:left="6877" w:hanging="360"/>
      </w:pPr>
      <w:rPr>
        <w:rFonts w:ascii="Wingdings" w:hAnsi="Wingdings" w:hint="default"/>
      </w:rPr>
    </w:lvl>
  </w:abstractNum>
  <w:abstractNum w:abstractNumId="13" w15:restartNumberingAfterBreak="0">
    <w:nsid w:val="29892DF5"/>
    <w:multiLevelType w:val="hybridMultilevel"/>
    <w:tmpl w:val="81BEFE58"/>
    <w:lvl w:ilvl="0" w:tplc="0C0A000F">
      <w:start w:val="1"/>
      <w:numFmt w:val="decimal"/>
      <w:lvlText w:val="%1."/>
      <w:lvlJc w:val="left"/>
      <w:pPr>
        <w:ind w:left="1117" w:hanging="360"/>
      </w:pPr>
    </w:lvl>
    <w:lvl w:ilvl="1" w:tplc="0C0A0019" w:tentative="1">
      <w:start w:val="1"/>
      <w:numFmt w:val="lowerLetter"/>
      <w:lvlText w:val="%2."/>
      <w:lvlJc w:val="left"/>
      <w:pPr>
        <w:ind w:left="1837" w:hanging="360"/>
      </w:pPr>
    </w:lvl>
    <w:lvl w:ilvl="2" w:tplc="0C0A001B" w:tentative="1">
      <w:start w:val="1"/>
      <w:numFmt w:val="lowerRoman"/>
      <w:lvlText w:val="%3."/>
      <w:lvlJc w:val="right"/>
      <w:pPr>
        <w:ind w:left="2557" w:hanging="180"/>
      </w:pPr>
    </w:lvl>
    <w:lvl w:ilvl="3" w:tplc="0C0A000F" w:tentative="1">
      <w:start w:val="1"/>
      <w:numFmt w:val="decimal"/>
      <w:lvlText w:val="%4."/>
      <w:lvlJc w:val="left"/>
      <w:pPr>
        <w:ind w:left="3277" w:hanging="360"/>
      </w:pPr>
    </w:lvl>
    <w:lvl w:ilvl="4" w:tplc="0C0A0019" w:tentative="1">
      <w:start w:val="1"/>
      <w:numFmt w:val="lowerLetter"/>
      <w:lvlText w:val="%5."/>
      <w:lvlJc w:val="left"/>
      <w:pPr>
        <w:ind w:left="3997" w:hanging="360"/>
      </w:pPr>
    </w:lvl>
    <w:lvl w:ilvl="5" w:tplc="0C0A001B" w:tentative="1">
      <w:start w:val="1"/>
      <w:numFmt w:val="lowerRoman"/>
      <w:lvlText w:val="%6."/>
      <w:lvlJc w:val="right"/>
      <w:pPr>
        <w:ind w:left="4717" w:hanging="180"/>
      </w:pPr>
    </w:lvl>
    <w:lvl w:ilvl="6" w:tplc="0C0A000F" w:tentative="1">
      <w:start w:val="1"/>
      <w:numFmt w:val="decimal"/>
      <w:lvlText w:val="%7."/>
      <w:lvlJc w:val="left"/>
      <w:pPr>
        <w:ind w:left="5437" w:hanging="360"/>
      </w:pPr>
    </w:lvl>
    <w:lvl w:ilvl="7" w:tplc="0C0A0019" w:tentative="1">
      <w:start w:val="1"/>
      <w:numFmt w:val="lowerLetter"/>
      <w:lvlText w:val="%8."/>
      <w:lvlJc w:val="left"/>
      <w:pPr>
        <w:ind w:left="6157" w:hanging="360"/>
      </w:pPr>
    </w:lvl>
    <w:lvl w:ilvl="8" w:tplc="0C0A001B" w:tentative="1">
      <w:start w:val="1"/>
      <w:numFmt w:val="lowerRoman"/>
      <w:lvlText w:val="%9."/>
      <w:lvlJc w:val="right"/>
      <w:pPr>
        <w:ind w:left="6877" w:hanging="180"/>
      </w:pPr>
    </w:lvl>
  </w:abstractNum>
  <w:abstractNum w:abstractNumId="14" w15:restartNumberingAfterBreak="0">
    <w:nsid w:val="2B3D7EE2"/>
    <w:multiLevelType w:val="multilevel"/>
    <w:tmpl w:val="BBDEE7B6"/>
    <w:lvl w:ilvl="0">
      <w:start w:val="1"/>
      <w:numFmt w:val="decimal"/>
      <w:lvlText w:val="%1."/>
      <w:lvlJc w:val="left"/>
      <w:pPr>
        <w:tabs>
          <w:tab w:val="num" w:pos="720"/>
        </w:tabs>
        <w:ind w:left="720" w:hanging="360"/>
      </w:pPr>
      <w:rPr>
        <w:rFonts w:hint="default"/>
        <w:b/>
        <w:bCs/>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4C4F83"/>
    <w:multiLevelType w:val="multilevel"/>
    <w:tmpl w:val="4FFAA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29D6B3A"/>
    <w:multiLevelType w:val="hybridMultilevel"/>
    <w:tmpl w:val="6BC6F6F6"/>
    <w:lvl w:ilvl="0" w:tplc="0C0A0001">
      <w:start w:val="1"/>
      <w:numFmt w:val="bullet"/>
      <w:lvlText w:val=""/>
      <w:lvlJc w:val="left"/>
      <w:pPr>
        <w:ind w:left="1117" w:hanging="360"/>
      </w:pPr>
      <w:rPr>
        <w:rFonts w:ascii="Symbol" w:hAnsi="Symbol" w:hint="default"/>
      </w:rPr>
    </w:lvl>
    <w:lvl w:ilvl="1" w:tplc="0C0A0003" w:tentative="1">
      <w:start w:val="1"/>
      <w:numFmt w:val="bullet"/>
      <w:lvlText w:val="o"/>
      <w:lvlJc w:val="left"/>
      <w:pPr>
        <w:ind w:left="1837" w:hanging="360"/>
      </w:pPr>
      <w:rPr>
        <w:rFonts w:ascii="Courier New" w:hAnsi="Courier New" w:cs="Courier New" w:hint="default"/>
      </w:rPr>
    </w:lvl>
    <w:lvl w:ilvl="2" w:tplc="0C0A0005" w:tentative="1">
      <w:start w:val="1"/>
      <w:numFmt w:val="bullet"/>
      <w:lvlText w:val=""/>
      <w:lvlJc w:val="left"/>
      <w:pPr>
        <w:ind w:left="2557" w:hanging="360"/>
      </w:pPr>
      <w:rPr>
        <w:rFonts w:ascii="Wingdings" w:hAnsi="Wingdings" w:hint="default"/>
      </w:rPr>
    </w:lvl>
    <w:lvl w:ilvl="3" w:tplc="0C0A0001" w:tentative="1">
      <w:start w:val="1"/>
      <w:numFmt w:val="bullet"/>
      <w:lvlText w:val=""/>
      <w:lvlJc w:val="left"/>
      <w:pPr>
        <w:ind w:left="3277" w:hanging="360"/>
      </w:pPr>
      <w:rPr>
        <w:rFonts w:ascii="Symbol" w:hAnsi="Symbol" w:hint="default"/>
      </w:rPr>
    </w:lvl>
    <w:lvl w:ilvl="4" w:tplc="0C0A0003" w:tentative="1">
      <w:start w:val="1"/>
      <w:numFmt w:val="bullet"/>
      <w:lvlText w:val="o"/>
      <w:lvlJc w:val="left"/>
      <w:pPr>
        <w:ind w:left="3997" w:hanging="360"/>
      </w:pPr>
      <w:rPr>
        <w:rFonts w:ascii="Courier New" w:hAnsi="Courier New" w:cs="Courier New" w:hint="default"/>
      </w:rPr>
    </w:lvl>
    <w:lvl w:ilvl="5" w:tplc="0C0A0005" w:tentative="1">
      <w:start w:val="1"/>
      <w:numFmt w:val="bullet"/>
      <w:lvlText w:val=""/>
      <w:lvlJc w:val="left"/>
      <w:pPr>
        <w:ind w:left="4717" w:hanging="360"/>
      </w:pPr>
      <w:rPr>
        <w:rFonts w:ascii="Wingdings" w:hAnsi="Wingdings" w:hint="default"/>
      </w:rPr>
    </w:lvl>
    <w:lvl w:ilvl="6" w:tplc="0C0A0001" w:tentative="1">
      <w:start w:val="1"/>
      <w:numFmt w:val="bullet"/>
      <w:lvlText w:val=""/>
      <w:lvlJc w:val="left"/>
      <w:pPr>
        <w:ind w:left="5437" w:hanging="360"/>
      </w:pPr>
      <w:rPr>
        <w:rFonts w:ascii="Symbol" w:hAnsi="Symbol" w:hint="default"/>
      </w:rPr>
    </w:lvl>
    <w:lvl w:ilvl="7" w:tplc="0C0A0003" w:tentative="1">
      <w:start w:val="1"/>
      <w:numFmt w:val="bullet"/>
      <w:lvlText w:val="o"/>
      <w:lvlJc w:val="left"/>
      <w:pPr>
        <w:ind w:left="6157" w:hanging="360"/>
      </w:pPr>
      <w:rPr>
        <w:rFonts w:ascii="Courier New" w:hAnsi="Courier New" w:cs="Courier New" w:hint="default"/>
      </w:rPr>
    </w:lvl>
    <w:lvl w:ilvl="8" w:tplc="0C0A0005" w:tentative="1">
      <w:start w:val="1"/>
      <w:numFmt w:val="bullet"/>
      <w:lvlText w:val=""/>
      <w:lvlJc w:val="left"/>
      <w:pPr>
        <w:ind w:left="6877" w:hanging="360"/>
      </w:pPr>
      <w:rPr>
        <w:rFonts w:ascii="Wingdings" w:hAnsi="Wingdings" w:hint="default"/>
      </w:rPr>
    </w:lvl>
  </w:abstractNum>
  <w:abstractNum w:abstractNumId="17" w15:restartNumberingAfterBreak="0">
    <w:nsid w:val="330D4328"/>
    <w:multiLevelType w:val="multilevel"/>
    <w:tmpl w:val="2FF672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804D4E"/>
    <w:multiLevelType w:val="hybridMultilevel"/>
    <w:tmpl w:val="E3C0EF7A"/>
    <w:lvl w:ilvl="0" w:tplc="0C0A0001">
      <w:start w:val="1"/>
      <w:numFmt w:val="bullet"/>
      <w:lvlText w:val=""/>
      <w:lvlJc w:val="left"/>
      <w:pPr>
        <w:ind w:left="1117" w:hanging="360"/>
      </w:pPr>
      <w:rPr>
        <w:rFonts w:ascii="Symbol" w:hAnsi="Symbol" w:hint="default"/>
      </w:rPr>
    </w:lvl>
    <w:lvl w:ilvl="1" w:tplc="FFFFFFFF">
      <w:start w:val="1"/>
      <w:numFmt w:val="bullet"/>
      <w:lvlText w:val="o"/>
      <w:lvlJc w:val="left"/>
      <w:pPr>
        <w:ind w:left="1837" w:hanging="360"/>
      </w:pPr>
      <w:rPr>
        <w:rFonts w:ascii="Courier New" w:hAnsi="Courier New" w:cs="Courier New" w:hint="default"/>
      </w:rPr>
    </w:lvl>
    <w:lvl w:ilvl="2" w:tplc="FFFFFFFF" w:tentative="1">
      <w:start w:val="1"/>
      <w:numFmt w:val="bullet"/>
      <w:lvlText w:val=""/>
      <w:lvlJc w:val="left"/>
      <w:pPr>
        <w:ind w:left="2557" w:hanging="360"/>
      </w:pPr>
      <w:rPr>
        <w:rFonts w:ascii="Wingdings" w:hAnsi="Wingdings" w:hint="default"/>
      </w:rPr>
    </w:lvl>
    <w:lvl w:ilvl="3" w:tplc="FFFFFFFF" w:tentative="1">
      <w:start w:val="1"/>
      <w:numFmt w:val="bullet"/>
      <w:lvlText w:val=""/>
      <w:lvlJc w:val="left"/>
      <w:pPr>
        <w:ind w:left="3277" w:hanging="360"/>
      </w:pPr>
      <w:rPr>
        <w:rFonts w:ascii="Symbol" w:hAnsi="Symbol" w:hint="default"/>
      </w:rPr>
    </w:lvl>
    <w:lvl w:ilvl="4" w:tplc="FFFFFFFF" w:tentative="1">
      <w:start w:val="1"/>
      <w:numFmt w:val="bullet"/>
      <w:lvlText w:val="o"/>
      <w:lvlJc w:val="left"/>
      <w:pPr>
        <w:ind w:left="3997" w:hanging="360"/>
      </w:pPr>
      <w:rPr>
        <w:rFonts w:ascii="Courier New" w:hAnsi="Courier New" w:cs="Courier New" w:hint="default"/>
      </w:rPr>
    </w:lvl>
    <w:lvl w:ilvl="5" w:tplc="FFFFFFFF" w:tentative="1">
      <w:start w:val="1"/>
      <w:numFmt w:val="bullet"/>
      <w:lvlText w:val=""/>
      <w:lvlJc w:val="left"/>
      <w:pPr>
        <w:ind w:left="4717" w:hanging="360"/>
      </w:pPr>
      <w:rPr>
        <w:rFonts w:ascii="Wingdings" w:hAnsi="Wingdings" w:hint="default"/>
      </w:rPr>
    </w:lvl>
    <w:lvl w:ilvl="6" w:tplc="FFFFFFFF" w:tentative="1">
      <w:start w:val="1"/>
      <w:numFmt w:val="bullet"/>
      <w:lvlText w:val=""/>
      <w:lvlJc w:val="left"/>
      <w:pPr>
        <w:ind w:left="5437" w:hanging="360"/>
      </w:pPr>
      <w:rPr>
        <w:rFonts w:ascii="Symbol" w:hAnsi="Symbol" w:hint="default"/>
      </w:rPr>
    </w:lvl>
    <w:lvl w:ilvl="7" w:tplc="FFFFFFFF" w:tentative="1">
      <w:start w:val="1"/>
      <w:numFmt w:val="bullet"/>
      <w:lvlText w:val="o"/>
      <w:lvlJc w:val="left"/>
      <w:pPr>
        <w:ind w:left="6157" w:hanging="360"/>
      </w:pPr>
      <w:rPr>
        <w:rFonts w:ascii="Courier New" w:hAnsi="Courier New" w:cs="Courier New" w:hint="default"/>
      </w:rPr>
    </w:lvl>
    <w:lvl w:ilvl="8" w:tplc="FFFFFFFF" w:tentative="1">
      <w:start w:val="1"/>
      <w:numFmt w:val="bullet"/>
      <w:lvlText w:val=""/>
      <w:lvlJc w:val="left"/>
      <w:pPr>
        <w:ind w:left="6877" w:hanging="360"/>
      </w:pPr>
      <w:rPr>
        <w:rFonts w:ascii="Wingdings" w:hAnsi="Wingdings" w:hint="default"/>
      </w:rPr>
    </w:lvl>
  </w:abstractNum>
  <w:abstractNum w:abstractNumId="19" w15:restartNumberingAfterBreak="0">
    <w:nsid w:val="3B8C19F2"/>
    <w:multiLevelType w:val="multilevel"/>
    <w:tmpl w:val="1F58D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1E083A"/>
    <w:multiLevelType w:val="hybridMultilevel"/>
    <w:tmpl w:val="B1407088"/>
    <w:lvl w:ilvl="0" w:tplc="58589A22">
      <w:start w:val="1"/>
      <w:numFmt w:val="decimal"/>
      <w:lvlText w:val="%1."/>
      <w:lvlJc w:val="left"/>
      <w:pPr>
        <w:ind w:left="360" w:hanging="360"/>
      </w:pPr>
      <w:rPr>
        <w:rFonts w:hint="default"/>
        <w:b/>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1" w15:restartNumberingAfterBreak="0">
    <w:nsid w:val="41330658"/>
    <w:multiLevelType w:val="hybridMultilevel"/>
    <w:tmpl w:val="119AB54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43BC47B2"/>
    <w:multiLevelType w:val="multilevel"/>
    <w:tmpl w:val="71E6E562"/>
    <w:lvl w:ilvl="0">
      <w:start w:val="1"/>
      <w:numFmt w:val="upperLetter"/>
      <w:pStyle w:val="Apndice"/>
      <w:suff w:val="space"/>
      <w:lvlText w:val="Apéndice %1."/>
      <w:lvlJc w:val="left"/>
      <w:pPr>
        <w:ind w:left="360" w:hanging="360"/>
      </w:pPr>
      <w:rPr>
        <w:rFonts w:hint="default"/>
      </w:rPr>
    </w:lvl>
    <w:lvl w:ilvl="1">
      <w:start w:val="1"/>
      <w:numFmt w:val="decimal"/>
      <w:suff w:val="space"/>
      <w:lvlText w:val="%1.%2."/>
      <w:lvlJc w:val="left"/>
      <w:pPr>
        <w:ind w:left="680" w:hanging="68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49310E4E"/>
    <w:multiLevelType w:val="hybridMultilevel"/>
    <w:tmpl w:val="362EF8BC"/>
    <w:lvl w:ilvl="0" w:tplc="D17879A2">
      <w:start w:val="1"/>
      <w:numFmt w:val="decimal"/>
      <w:lvlText w:val="%1."/>
      <w:lvlJc w:val="left"/>
      <w:pPr>
        <w:ind w:left="757" w:hanging="360"/>
      </w:pPr>
      <w:rPr>
        <w:rFonts w:hint="default"/>
        <w:b/>
        <w:bCs/>
      </w:rPr>
    </w:lvl>
    <w:lvl w:ilvl="1" w:tplc="0C0A0019">
      <w:start w:val="1"/>
      <w:numFmt w:val="lowerLetter"/>
      <w:lvlText w:val="%2."/>
      <w:lvlJc w:val="left"/>
      <w:pPr>
        <w:ind w:left="1477" w:hanging="360"/>
      </w:pPr>
    </w:lvl>
    <w:lvl w:ilvl="2" w:tplc="0C0A001B">
      <w:start w:val="1"/>
      <w:numFmt w:val="lowerRoman"/>
      <w:lvlText w:val="%3."/>
      <w:lvlJc w:val="right"/>
      <w:pPr>
        <w:ind w:left="2197" w:hanging="180"/>
      </w:pPr>
    </w:lvl>
    <w:lvl w:ilvl="3" w:tplc="0C0A000F" w:tentative="1">
      <w:start w:val="1"/>
      <w:numFmt w:val="decimal"/>
      <w:lvlText w:val="%4."/>
      <w:lvlJc w:val="left"/>
      <w:pPr>
        <w:ind w:left="2917" w:hanging="360"/>
      </w:pPr>
    </w:lvl>
    <w:lvl w:ilvl="4" w:tplc="0C0A0019" w:tentative="1">
      <w:start w:val="1"/>
      <w:numFmt w:val="lowerLetter"/>
      <w:lvlText w:val="%5."/>
      <w:lvlJc w:val="left"/>
      <w:pPr>
        <w:ind w:left="3637" w:hanging="360"/>
      </w:pPr>
    </w:lvl>
    <w:lvl w:ilvl="5" w:tplc="0C0A001B" w:tentative="1">
      <w:start w:val="1"/>
      <w:numFmt w:val="lowerRoman"/>
      <w:lvlText w:val="%6."/>
      <w:lvlJc w:val="right"/>
      <w:pPr>
        <w:ind w:left="4357" w:hanging="180"/>
      </w:pPr>
    </w:lvl>
    <w:lvl w:ilvl="6" w:tplc="0C0A000F" w:tentative="1">
      <w:start w:val="1"/>
      <w:numFmt w:val="decimal"/>
      <w:lvlText w:val="%7."/>
      <w:lvlJc w:val="left"/>
      <w:pPr>
        <w:ind w:left="5077" w:hanging="360"/>
      </w:pPr>
    </w:lvl>
    <w:lvl w:ilvl="7" w:tplc="0C0A0019" w:tentative="1">
      <w:start w:val="1"/>
      <w:numFmt w:val="lowerLetter"/>
      <w:lvlText w:val="%8."/>
      <w:lvlJc w:val="left"/>
      <w:pPr>
        <w:ind w:left="5797" w:hanging="360"/>
      </w:pPr>
    </w:lvl>
    <w:lvl w:ilvl="8" w:tplc="0C0A001B" w:tentative="1">
      <w:start w:val="1"/>
      <w:numFmt w:val="lowerRoman"/>
      <w:lvlText w:val="%9."/>
      <w:lvlJc w:val="right"/>
      <w:pPr>
        <w:ind w:left="6517" w:hanging="180"/>
      </w:pPr>
    </w:lvl>
  </w:abstractNum>
  <w:abstractNum w:abstractNumId="24" w15:restartNumberingAfterBreak="0">
    <w:nsid w:val="4EED153D"/>
    <w:multiLevelType w:val="hybridMultilevel"/>
    <w:tmpl w:val="9D487744"/>
    <w:lvl w:ilvl="0" w:tplc="F86A9DE2">
      <w:start w:val="1"/>
      <w:numFmt w:val="bullet"/>
      <w:lvlText w:val=""/>
      <w:lvlJc w:val="left"/>
      <w:pPr>
        <w:ind w:left="720" w:hanging="360"/>
      </w:pPr>
      <w:rPr>
        <w:rFonts w:ascii="Symbol" w:hAnsi="Symbol" w:hint="default"/>
        <w:b w:val="0"/>
        <w:bCs/>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50440F43"/>
    <w:multiLevelType w:val="hybridMultilevel"/>
    <w:tmpl w:val="959851C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509C2495"/>
    <w:multiLevelType w:val="hybridMultilevel"/>
    <w:tmpl w:val="2E2256F2"/>
    <w:lvl w:ilvl="0" w:tplc="0C0A0001">
      <w:start w:val="1"/>
      <w:numFmt w:val="bullet"/>
      <w:lvlText w:val=""/>
      <w:lvlJc w:val="left"/>
      <w:pPr>
        <w:ind w:left="1117" w:hanging="360"/>
      </w:pPr>
      <w:rPr>
        <w:rFonts w:ascii="Symbol" w:hAnsi="Symbol" w:hint="default"/>
      </w:rPr>
    </w:lvl>
    <w:lvl w:ilvl="1" w:tplc="0C0A0003" w:tentative="1">
      <w:start w:val="1"/>
      <w:numFmt w:val="bullet"/>
      <w:lvlText w:val="o"/>
      <w:lvlJc w:val="left"/>
      <w:pPr>
        <w:ind w:left="1837" w:hanging="360"/>
      </w:pPr>
      <w:rPr>
        <w:rFonts w:ascii="Courier New" w:hAnsi="Courier New" w:cs="Courier New" w:hint="default"/>
      </w:rPr>
    </w:lvl>
    <w:lvl w:ilvl="2" w:tplc="0C0A0005" w:tentative="1">
      <w:start w:val="1"/>
      <w:numFmt w:val="bullet"/>
      <w:lvlText w:val=""/>
      <w:lvlJc w:val="left"/>
      <w:pPr>
        <w:ind w:left="2557" w:hanging="360"/>
      </w:pPr>
      <w:rPr>
        <w:rFonts w:ascii="Wingdings" w:hAnsi="Wingdings" w:hint="default"/>
      </w:rPr>
    </w:lvl>
    <w:lvl w:ilvl="3" w:tplc="0C0A0001" w:tentative="1">
      <w:start w:val="1"/>
      <w:numFmt w:val="bullet"/>
      <w:lvlText w:val=""/>
      <w:lvlJc w:val="left"/>
      <w:pPr>
        <w:ind w:left="3277" w:hanging="360"/>
      </w:pPr>
      <w:rPr>
        <w:rFonts w:ascii="Symbol" w:hAnsi="Symbol" w:hint="default"/>
      </w:rPr>
    </w:lvl>
    <w:lvl w:ilvl="4" w:tplc="0C0A0003" w:tentative="1">
      <w:start w:val="1"/>
      <w:numFmt w:val="bullet"/>
      <w:lvlText w:val="o"/>
      <w:lvlJc w:val="left"/>
      <w:pPr>
        <w:ind w:left="3997" w:hanging="360"/>
      </w:pPr>
      <w:rPr>
        <w:rFonts w:ascii="Courier New" w:hAnsi="Courier New" w:cs="Courier New" w:hint="default"/>
      </w:rPr>
    </w:lvl>
    <w:lvl w:ilvl="5" w:tplc="0C0A0005" w:tentative="1">
      <w:start w:val="1"/>
      <w:numFmt w:val="bullet"/>
      <w:lvlText w:val=""/>
      <w:lvlJc w:val="left"/>
      <w:pPr>
        <w:ind w:left="4717" w:hanging="360"/>
      </w:pPr>
      <w:rPr>
        <w:rFonts w:ascii="Wingdings" w:hAnsi="Wingdings" w:hint="default"/>
      </w:rPr>
    </w:lvl>
    <w:lvl w:ilvl="6" w:tplc="0C0A0001" w:tentative="1">
      <w:start w:val="1"/>
      <w:numFmt w:val="bullet"/>
      <w:lvlText w:val=""/>
      <w:lvlJc w:val="left"/>
      <w:pPr>
        <w:ind w:left="5437" w:hanging="360"/>
      </w:pPr>
      <w:rPr>
        <w:rFonts w:ascii="Symbol" w:hAnsi="Symbol" w:hint="default"/>
      </w:rPr>
    </w:lvl>
    <w:lvl w:ilvl="7" w:tplc="0C0A0003" w:tentative="1">
      <w:start w:val="1"/>
      <w:numFmt w:val="bullet"/>
      <w:lvlText w:val="o"/>
      <w:lvlJc w:val="left"/>
      <w:pPr>
        <w:ind w:left="6157" w:hanging="360"/>
      </w:pPr>
      <w:rPr>
        <w:rFonts w:ascii="Courier New" w:hAnsi="Courier New" w:cs="Courier New" w:hint="default"/>
      </w:rPr>
    </w:lvl>
    <w:lvl w:ilvl="8" w:tplc="0C0A0005" w:tentative="1">
      <w:start w:val="1"/>
      <w:numFmt w:val="bullet"/>
      <w:lvlText w:val=""/>
      <w:lvlJc w:val="left"/>
      <w:pPr>
        <w:ind w:left="6877" w:hanging="360"/>
      </w:pPr>
      <w:rPr>
        <w:rFonts w:ascii="Wingdings" w:hAnsi="Wingdings" w:hint="default"/>
      </w:rPr>
    </w:lvl>
  </w:abstractNum>
  <w:abstractNum w:abstractNumId="27" w15:restartNumberingAfterBreak="0">
    <w:nsid w:val="5E4415EB"/>
    <w:multiLevelType w:val="hybridMultilevel"/>
    <w:tmpl w:val="0798CA66"/>
    <w:lvl w:ilvl="0" w:tplc="0C0A0001">
      <w:start w:val="1"/>
      <w:numFmt w:val="bullet"/>
      <w:lvlText w:val=""/>
      <w:lvlJc w:val="left"/>
      <w:pPr>
        <w:ind w:left="1117" w:hanging="360"/>
      </w:pPr>
      <w:rPr>
        <w:rFonts w:ascii="Symbol" w:hAnsi="Symbol" w:hint="default"/>
      </w:rPr>
    </w:lvl>
    <w:lvl w:ilvl="1" w:tplc="0C0A0003" w:tentative="1">
      <w:start w:val="1"/>
      <w:numFmt w:val="bullet"/>
      <w:lvlText w:val="o"/>
      <w:lvlJc w:val="left"/>
      <w:pPr>
        <w:ind w:left="1837" w:hanging="360"/>
      </w:pPr>
      <w:rPr>
        <w:rFonts w:ascii="Courier New" w:hAnsi="Courier New" w:cs="Courier New" w:hint="default"/>
      </w:rPr>
    </w:lvl>
    <w:lvl w:ilvl="2" w:tplc="0C0A0005" w:tentative="1">
      <w:start w:val="1"/>
      <w:numFmt w:val="bullet"/>
      <w:lvlText w:val=""/>
      <w:lvlJc w:val="left"/>
      <w:pPr>
        <w:ind w:left="2557" w:hanging="360"/>
      </w:pPr>
      <w:rPr>
        <w:rFonts w:ascii="Wingdings" w:hAnsi="Wingdings" w:hint="default"/>
      </w:rPr>
    </w:lvl>
    <w:lvl w:ilvl="3" w:tplc="0C0A0001" w:tentative="1">
      <w:start w:val="1"/>
      <w:numFmt w:val="bullet"/>
      <w:lvlText w:val=""/>
      <w:lvlJc w:val="left"/>
      <w:pPr>
        <w:ind w:left="3277" w:hanging="360"/>
      </w:pPr>
      <w:rPr>
        <w:rFonts w:ascii="Symbol" w:hAnsi="Symbol" w:hint="default"/>
      </w:rPr>
    </w:lvl>
    <w:lvl w:ilvl="4" w:tplc="0C0A0003" w:tentative="1">
      <w:start w:val="1"/>
      <w:numFmt w:val="bullet"/>
      <w:lvlText w:val="o"/>
      <w:lvlJc w:val="left"/>
      <w:pPr>
        <w:ind w:left="3997" w:hanging="360"/>
      </w:pPr>
      <w:rPr>
        <w:rFonts w:ascii="Courier New" w:hAnsi="Courier New" w:cs="Courier New" w:hint="default"/>
      </w:rPr>
    </w:lvl>
    <w:lvl w:ilvl="5" w:tplc="0C0A0005" w:tentative="1">
      <w:start w:val="1"/>
      <w:numFmt w:val="bullet"/>
      <w:lvlText w:val=""/>
      <w:lvlJc w:val="left"/>
      <w:pPr>
        <w:ind w:left="4717" w:hanging="360"/>
      </w:pPr>
      <w:rPr>
        <w:rFonts w:ascii="Wingdings" w:hAnsi="Wingdings" w:hint="default"/>
      </w:rPr>
    </w:lvl>
    <w:lvl w:ilvl="6" w:tplc="0C0A0001" w:tentative="1">
      <w:start w:val="1"/>
      <w:numFmt w:val="bullet"/>
      <w:lvlText w:val=""/>
      <w:lvlJc w:val="left"/>
      <w:pPr>
        <w:ind w:left="5437" w:hanging="360"/>
      </w:pPr>
      <w:rPr>
        <w:rFonts w:ascii="Symbol" w:hAnsi="Symbol" w:hint="default"/>
      </w:rPr>
    </w:lvl>
    <w:lvl w:ilvl="7" w:tplc="0C0A0003" w:tentative="1">
      <w:start w:val="1"/>
      <w:numFmt w:val="bullet"/>
      <w:lvlText w:val="o"/>
      <w:lvlJc w:val="left"/>
      <w:pPr>
        <w:ind w:left="6157" w:hanging="360"/>
      </w:pPr>
      <w:rPr>
        <w:rFonts w:ascii="Courier New" w:hAnsi="Courier New" w:cs="Courier New" w:hint="default"/>
      </w:rPr>
    </w:lvl>
    <w:lvl w:ilvl="8" w:tplc="0C0A0005" w:tentative="1">
      <w:start w:val="1"/>
      <w:numFmt w:val="bullet"/>
      <w:lvlText w:val=""/>
      <w:lvlJc w:val="left"/>
      <w:pPr>
        <w:ind w:left="6877" w:hanging="360"/>
      </w:pPr>
      <w:rPr>
        <w:rFonts w:ascii="Wingdings" w:hAnsi="Wingdings" w:hint="default"/>
      </w:rPr>
    </w:lvl>
  </w:abstractNum>
  <w:abstractNum w:abstractNumId="28" w15:restartNumberingAfterBreak="0">
    <w:nsid w:val="63AA3292"/>
    <w:multiLevelType w:val="multilevel"/>
    <w:tmpl w:val="6E3A2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5F4D66"/>
    <w:multiLevelType w:val="hybridMultilevel"/>
    <w:tmpl w:val="3AA06EE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71B5164"/>
    <w:multiLevelType w:val="hybridMultilevel"/>
    <w:tmpl w:val="124C526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6A87055D"/>
    <w:multiLevelType w:val="hybridMultilevel"/>
    <w:tmpl w:val="DFC882CE"/>
    <w:lvl w:ilvl="0" w:tplc="0C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C9277E2"/>
    <w:multiLevelType w:val="hybridMultilevel"/>
    <w:tmpl w:val="D4AEBC36"/>
    <w:lvl w:ilvl="0" w:tplc="59B85E7E">
      <w:start w:val="1"/>
      <w:numFmt w:val="decimal"/>
      <w:lvlText w:val="[%1]    "/>
      <w:lvlJc w:val="left"/>
      <w:pPr>
        <w:ind w:left="1117"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15:restartNumberingAfterBreak="0">
    <w:nsid w:val="70E26A0B"/>
    <w:multiLevelType w:val="multilevel"/>
    <w:tmpl w:val="F1C003F4"/>
    <w:lvl w:ilvl="0">
      <w:start w:val="1"/>
      <w:numFmt w:val="bullet"/>
      <w:lvlText w:val=""/>
      <w:lvlJc w:val="left"/>
      <w:pPr>
        <w:tabs>
          <w:tab w:val="num" w:pos="720"/>
        </w:tabs>
        <w:ind w:left="720" w:hanging="360"/>
      </w:pPr>
      <w:rPr>
        <w:rFonts w:ascii="Symbol" w:hAnsi="Symbol" w:hint="default"/>
        <w:sz w:val="20"/>
      </w:rPr>
    </w:lvl>
    <w:lvl w:ilvl="1">
      <w:start w:val="4"/>
      <w:numFmt w:val="bullet"/>
      <w:lvlText w:val=""/>
      <w:lvlJc w:val="left"/>
      <w:pPr>
        <w:ind w:left="1440" w:hanging="360"/>
      </w:pPr>
      <w:rPr>
        <w:rFonts w:ascii="Wingdings" w:eastAsiaTheme="minorEastAsia" w:hAnsi="Wingding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9A66DE"/>
    <w:multiLevelType w:val="multilevel"/>
    <w:tmpl w:val="4942D6C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Malacitana-Sans" w:eastAsiaTheme="minorHAnsi" w:hAnsi="Malacitana-San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6F245E"/>
    <w:multiLevelType w:val="hybridMultilevel"/>
    <w:tmpl w:val="367CAAF6"/>
    <w:lvl w:ilvl="0" w:tplc="0C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785E0EC7"/>
    <w:multiLevelType w:val="multilevel"/>
    <w:tmpl w:val="17A09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8E634C"/>
    <w:multiLevelType w:val="hybridMultilevel"/>
    <w:tmpl w:val="2A28A112"/>
    <w:lvl w:ilvl="0" w:tplc="1164761C">
      <w:start w:val="1"/>
      <w:numFmt w:val="decimal"/>
      <w:lvlText w:val="%1."/>
      <w:lvlJc w:val="left"/>
      <w:pPr>
        <w:ind w:left="720" w:hanging="360"/>
      </w:pPr>
      <w:rPr>
        <w:rFonts w:hint="default"/>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8" w15:restartNumberingAfterBreak="0">
    <w:nsid w:val="7FFC331F"/>
    <w:multiLevelType w:val="hybridMultilevel"/>
    <w:tmpl w:val="D4A44F00"/>
    <w:lvl w:ilvl="0" w:tplc="17D0D2A4">
      <w:start w:val="1"/>
      <w:numFmt w:val="bullet"/>
      <w:lvlText w:val=""/>
      <w:lvlJc w:val="left"/>
      <w:pPr>
        <w:ind w:left="720" w:hanging="360"/>
      </w:pPr>
      <w:rPr>
        <w:rFonts w:ascii="Symbol" w:hAnsi="Symbol" w:hint="default"/>
        <w:b w:val="0"/>
        <w:bCs w:val="0"/>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321500390">
    <w:abstractNumId w:val="2"/>
  </w:num>
  <w:num w:numId="2" w16cid:durableId="971713226">
    <w:abstractNumId w:val="22"/>
  </w:num>
  <w:num w:numId="3" w16cid:durableId="1268077759">
    <w:abstractNumId w:val="30"/>
  </w:num>
  <w:num w:numId="4" w16cid:durableId="1766338498">
    <w:abstractNumId w:val="29"/>
  </w:num>
  <w:num w:numId="5" w16cid:durableId="1466124965">
    <w:abstractNumId w:val="25"/>
  </w:num>
  <w:num w:numId="6" w16cid:durableId="1579512903">
    <w:abstractNumId w:val="4"/>
  </w:num>
  <w:num w:numId="7" w16cid:durableId="1215387588">
    <w:abstractNumId w:val="21"/>
  </w:num>
  <w:num w:numId="8" w16cid:durableId="57486110">
    <w:abstractNumId w:val="24"/>
  </w:num>
  <w:num w:numId="9" w16cid:durableId="1408962250">
    <w:abstractNumId w:val="38"/>
  </w:num>
  <w:num w:numId="10" w16cid:durableId="1883056491">
    <w:abstractNumId w:val="35"/>
  </w:num>
  <w:num w:numId="11" w16cid:durableId="15541326">
    <w:abstractNumId w:val="31"/>
  </w:num>
  <w:num w:numId="12" w16cid:durableId="1034503755">
    <w:abstractNumId w:val="33"/>
  </w:num>
  <w:num w:numId="13" w16cid:durableId="981353225">
    <w:abstractNumId w:val="37"/>
  </w:num>
  <w:num w:numId="14" w16cid:durableId="897666337">
    <w:abstractNumId w:val="20"/>
  </w:num>
  <w:num w:numId="15" w16cid:durableId="2120029755">
    <w:abstractNumId w:val="23"/>
  </w:num>
  <w:num w:numId="16" w16cid:durableId="1154103711">
    <w:abstractNumId w:val="0"/>
  </w:num>
  <w:num w:numId="17" w16cid:durableId="324361468">
    <w:abstractNumId w:val="36"/>
  </w:num>
  <w:num w:numId="18" w16cid:durableId="508175385">
    <w:abstractNumId w:val="1"/>
  </w:num>
  <w:num w:numId="19" w16cid:durableId="1801729004">
    <w:abstractNumId w:val="14"/>
  </w:num>
  <w:num w:numId="20" w16cid:durableId="1610425887">
    <w:abstractNumId w:val="34"/>
  </w:num>
  <w:num w:numId="21" w16cid:durableId="1036392535">
    <w:abstractNumId w:val="32"/>
  </w:num>
  <w:num w:numId="22" w16cid:durableId="314842225">
    <w:abstractNumId w:val="27"/>
  </w:num>
  <w:num w:numId="23" w16cid:durableId="598753148">
    <w:abstractNumId w:val="12"/>
  </w:num>
  <w:num w:numId="24" w16cid:durableId="289291245">
    <w:abstractNumId w:val="13"/>
  </w:num>
  <w:num w:numId="25" w16cid:durableId="1183088178">
    <w:abstractNumId w:val="6"/>
  </w:num>
  <w:num w:numId="26" w16cid:durableId="210729889">
    <w:abstractNumId w:val="3"/>
  </w:num>
  <w:num w:numId="27" w16cid:durableId="2075933363">
    <w:abstractNumId w:val="17"/>
  </w:num>
  <w:num w:numId="28" w16cid:durableId="1662854566">
    <w:abstractNumId w:val="15"/>
  </w:num>
  <w:num w:numId="29" w16cid:durableId="786705312">
    <w:abstractNumId w:val="10"/>
  </w:num>
  <w:num w:numId="30" w16cid:durableId="28841324">
    <w:abstractNumId w:val="28"/>
  </w:num>
  <w:num w:numId="31" w16cid:durableId="1687097074">
    <w:abstractNumId w:val="9"/>
  </w:num>
  <w:num w:numId="32" w16cid:durableId="378482352">
    <w:abstractNumId w:val="5"/>
  </w:num>
  <w:num w:numId="33" w16cid:durableId="2036346002">
    <w:abstractNumId w:val="19"/>
  </w:num>
  <w:num w:numId="34" w16cid:durableId="1545215595">
    <w:abstractNumId w:val="16"/>
  </w:num>
  <w:num w:numId="35" w16cid:durableId="1836797562">
    <w:abstractNumId w:val="18"/>
  </w:num>
  <w:num w:numId="36" w16cid:durableId="1107314906">
    <w:abstractNumId w:val="11"/>
  </w:num>
  <w:num w:numId="37" w16cid:durableId="2028016360">
    <w:abstractNumId w:val="8"/>
  </w:num>
  <w:num w:numId="38" w16cid:durableId="1081870726">
    <w:abstractNumId w:val="7"/>
  </w:num>
  <w:num w:numId="39" w16cid:durableId="1132869927">
    <w:abstractNumId w:val="26"/>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ctiveWritingStyle w:appName="MSWord" w:lang="en-US" w:vendorID="64" w:dllVersion="6" w:nlCheck="1" w:checkStyle="0"/>
  <w:activeWritingStyle w:appName="MSWord" w:lang="en-GB" w:vendorID="64" w:dllVersion="6" w:nlCheck="1" w:checkStyle="0"/>
  <w:activeWritingStyle w:appName="MSWord" w:lang="es-ES_tradnl" w:vendorID="64" w:dllVersion="0" w:nlCheck="1" w:checkStyle="0"/>
  <w:activeWritingStyle w:appName="MSWord" w:lang="en-US" w:vendorID="64" w:dllVersion="0" w:nlCheck="1" w:checkStyle="0"/>
  <w:activeWritingStyle w:appName="MSWord" w:lang="en-GB" w:vendorID="64" w:dllVersion="0" w:nlCheck="1" w:checkStyle="0"/>
  <w:activeWritingStyle w:appName="MSWord" w:lang="es-ES" w:vendorID="64" w:dllVersion="0" w:nlCheck="1" w:checkStyle="0"/>
  <w:activeWritingStyle w:appName="MSWord" w:lang="es-ES_tradnl" w:vendorID="64" w:dllVersion="4096" w:nlCheck="1" w:checkStyle="0"/>
  <w:activeWritingStyle w:appName="MSWord" w:lang="en-US" w:vendorID="64" w:dllVersion="4096" w:nlCheck="1" w:checkStyle="0"/>
  <w:activeWritingStyle w:appName="MSWord" w:lang="es-ES" w:vendorID="64" w:dllVersion="4096" w:nlCheck="1" w:checkStyle="0"/>
  <w:proofState w:spelling="clean"/>
  <w:attachedTemplate r:id="rId1"/>
  <w:stylePaneFormatFilter w:val="1F01" w:allStyles="1" w:customStyles="0" w:latentStyles="0" w:stylesInUse="0" w:headingStyles="0" w:numberingStyles="0" w:tableStyles="0" w:directFormattingOnRuns="1" w:directFormattingOnParagraphs="1" w:directFormattingOnNumbering="1" w:directFormattingOnTables="1" w:clearFormatting="1" w:top3HeadingStyles="0" w:visibleStyles="0" w:alternateStyleNames="0"/>
  <w:defaultTabStop w:val="720"/>
  <w:hyphenationZone w:val="425"/>
  <w:drawingGridHorizontalSpacing w:val="120"/>
  <w:drawingGridVerticalSpacing w:val="163"/>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7990"/>
    <w:rsid w:val="0000162B"/>
    <w:rsid w:val="00002C6C"/>
    <w:rsid w:val="000048AF"/>
    <w:rsid w:val="000065F2"/>
    <w:rsid w:val="0001161B"/>
    <w:rsid w:val="0001317D"/>
    <w:rsid w:val="00015F50"/>
    <w:rsid w:val="00017B46"/>
    <w:rsid w:val="00017EAC"/>
    <w:rsid w:val="00021ADA"/>
    <w:rsid w:val="00023378"/>
    <w:rsid w:val="00023B54"/>
    <w:rsid w:val="00024255"/>
    <w:rsid w:val="000312F8"/>
    <w:rsid w:val="0003284E"/>
    <w:rsid w:val="0003549D"/>
    <w:rsid w:val="00036DBA"/>
    <w:rsid w:val="00041390"/>
    <w:rsid w:val="00042698"/>
    <w:rsid w:val="00043604"/>
    <w:rsid w:val="00043660"/>
    <w:rsid w:val="00043D5A"/>
    <w:rsid w:val="00045DCC"/>
    <w:rsid w:val="0005549E"/>
    <w:rsid w:val="00056459"/>
    <w:rsid w:val="00056F05"/>
    <w:rsid w:val="00061C03"/>
    <w:rsid w:val="00061D3C"/>
    <w:rsid w:val="0006457E"/>
    <w:rsid w:val="00065571"/>
    <w:rsid w:val="000665A4"/>
    <w:rsid w:val="0006714F"/>
    <w:rsid w:val="00070201"/>
    <w:rsid w:val="000727D5"/>
    <w:rsid w:val="000738E9"/>
    <w:rsid w:val="00075C89"/>
    <w:rsid w:val="00076924"/>
    <w:rsid w:val="00077330"/>
    <w:rsid w:val="000832EF"/>
    <w:rsid w:val="00087818"/>
    <w:rsid w:val="00091A52"/>
    <w:rsid w:val="00091C1E"/>
    <w:rsid w:val="00093EC5"/>
    <w:rsid w:val="0009458E"/>
    <w:rsid w:val="00095480"/>
    <w:rsid w:val="00096781"/>
    <w:rsid w:val="000A024D"/>
    <w:rsid w:val="000A28BD"/>
    <w:rsid w:val="000A2BD3"/>
    <w:rsid w:val="000A2F4F"/>
    <w:rsid w:val="000B3FD1"/>
    <w:rsid w:val="000B7717"/>
    <w:rsid w:val="000C084C"/>
    <w:rsid w:val="000C08D7"/>
    <w:rsid w:val="000C1464"/>
    <w:rsid w:val="000C1A8B"/>
    <w:rsid w:val="000C25B1"/>
    <w:rsid w:val="000C5AF6"/>
    <w:rsid w:val="000C68BA"/>
    <w:rsid w:val="000D13D6"/>
    <w:rsid w:val="000D306F"/>
    <w:rsid w:val="000D3A8D"/>
    <w:rsid w:val="000D46AF"/>
    <w:rsid w:val="000D621F"/>
    <w:rsid w:val="000D7A41"/>
    <w:rsid w:val="000E03CE"/>
    <w:rsid w:val="000E1A02"/>
    <w:rsid w:val="000E25E8"/>
    <w:rsid w:val="000E570D"/>
    <w:rsid w:val="000E69CB"/>
    <w:rsid w:val="000E7C8F"/>
    <w:rsid w:val="000F0A83"/>
    <w:rsid w:val="000F0E9E"/>
    <w:rsid w:val="000F3A43"/>
    <w:rsid w:val="000F658E"/>
    <w:rsid w:val="00104DC4"/>
    <w:rsid w:val="0010653D"/>
    <w:rsid w:val="00106F38"/>
    <w:rsid w:val="00107C89"/>
    <w:rsid w:val="00107E87"/>
    <w:rsid w:val="001155CF"/>
    <w:rsid w:val="0011765A"/>
    <w:rsid w:val="00117DA2"/>
    <w:rsid w:val="00120EBD"/>
    <w:rsid w:val="00122625"/>
    <w:rsid w:val="00123218"/>
    <w:rsid w:val="001233B7"/>
    <w:rsid w:val="0012577E"/>
    <w:rsid w:val="00126333"/>
    <w:rsid w:val="0012656F"/>
    <w:rsid w:val="001308C4"/>
    <w:rsid w:val="00137ECA"/>
    <w:rsid w:val="0014088A"/>
    <w:rsid w:val="00141258"/>
    <w:rsid w:val="00142360"/>
    <w:rsid w:val="00143FE2"/>
    <w:rsid w:val="001474F8"/>
    <w:rsid w:val="00150F20"/>
    <w:rsid w:val="001514F5"/>
    <w:rsid w:val="001518E7"/>
    <w:rsid w:val="00151E4E"/>
    <w:rsid w:val="00151FB6"/>
    <w:rsid w:val="00152648"/>
    <w:rsid w:val="001527FE"/>
    <w:rsid w:val="0015569B"/>
    <w:rsid w:val="00155726"/>
    <w:rsid w:val="00157198"/>
    <w:rsid w:val="0016082B"/>
    <w:rsid w:val="00163C37"/>
    <w:rsid w:val="00170FFB"/>
    <w:rsid w:val="001726A2"/>
    <w:rsid w:val="00173041"/>
    <w:rsid w:val="0017660D"/>
    <w:rsid w:val="00176CE1"/>
    <w:rsid w:val="00177334"/>
    <w:rsid w:val="00180141"/>
    <w:rsid w:val="00182C91"/>
    <w:rsid w:val="00184711"/>
    <w:rsid w:val="00184911"/>
    <w:rsid w:val="00191C4D"/>
    <w:rsid w:val="0019400F"/>
    <w:rsid w:val="00194DD9"/>
    <w:rsid w:val="00195F40"/>
    <w:rsid w:val="001971DE"/>
    <w:rsid w:val="001A29F2"/>
    <w:rsid w:val="001A2E34"/>
    <w:rsid w:val="001A3D91"/>
    <w:rsid w:val="001A5DC8"/>
    <w:rsid w:val="001A600B"/>
    <w:rsid w:val="001A7313"/>
    <w:rsid w:val="001B04C7"/>
    <w:rsid w:val="001B2FF2"/>
    <w:rsid w:val="001B411C"/>
    <w:rsid w:val="001B79FE"/>
    <w:rsid w:val="001C16A3"/>
    <w:rsid w:val="001C2D29"/>
    <w:rsid w:val="001C3C8A"/>
    <w:rsid w:val="001C4516"/>
    <w:rsid w:val="001C47FE"/>
    <w:rsid w:val="001C53D7"/>
    <w:rsid w:val="001C7CE6"/>
    <w:rsid w:val="001D0C49"/>
    <w:rsid w:val="001D2EDD"/>
    <w:rsid w:val="001D4A31"/>
    <w:rsid w:val="001D5C40"/>
    <w:rsid w:val="001D67E1"/>
    <w:rsid w:val="001D78B2"/>
    <w:rsid w:val="001E0CFB"/>
    <w:rsid w:val="001E3469"/>
    <w:rsid w:val="001E3D1D"/>
    <w:rsid w:val="001E3E6A"/>
    <w:rsid w:val="001E5342"/>
    <w:rsid w:val="001F052E"/>
    <w:rsid w:val="001F135C"/>
    <w:rsid w:val="001F5D85"/>
    <w:rsid w:val="001F5FEA"/>
    <w:rsid w:val="001F726A"/>
    <w:rsid w:val="00201695"/>
    <w:rsid w:val="00205BFF"/>
    <w:rsid w:val="002112B1"/>
    <w:rsid w:val="0021199D"/>
    <w:rsid w:val="00213F97"/>
    <w:rsid w:val="00214538"/>
    <w:rsid w:val="00214735"/>
    <w:rsid w:val="00217FFB"/>
    <w:rsid w:val="00220366"/>
    <w:rsid w:val="00225102"/>
    <w:rsid w:val="002258FF"/>
    <w:rsid w:val="0022749F"/>
    <w:rsid w:val="002278FB"/>
    <w:rsid w:val="002319FB"/>
    <w:rsid w:val="002327DC"/>
    <w:rsid w:val="00233558"/>
    <w:rsid w:val="00234125"/>
    <w:rsid w:val="00234E5E"/>
    <w:rsid w:val="002352B0"/>
    <w:rsid w:val="002357E0"/>
    <w:rsid w:val="00237208"/>
    <w:rsid w:val="00237829"/>
    <w:rsid w:val="00241A66"/>
    <w:rsid w:val="00241AA2"/>
    <w:rsid w:val="00241BCA"/>
    <w:rsid w:val="0024264E"/>
    <w:rsid w:val="00242EC4"/>
    <w:rsid w:val="002467D1"/>
    <w:rsid w:val="00246A82"/>
    <w:rsid w:val="00247536"/>
    <w:rsid w:val="00247AC4"/>
    <w:rsid w:val="00247AFE"/>
    <w:rsid w:val="002503BB"/>
    <w:rsid w:val="0025296F"/>
    <w:rsid w:val="00255D39"/>
    <w:rsid w:val="00256569"/>
    <w:rsid w:val="002617DC"/>
    <w:rsid w:val="0026665B"/>
    <w:rsid w:val="0026774A"/>
    <w:rsid w:val="00271409"/>
    <w:rsid w:val="002745D9"/>
    <w:rsid w:val="00274DE6"/>
    <w:rsid w:val="00275253"/>
    <w:rsid w:val="002772AF"/>
    <w:rsid w:val="00280404"/>
    <w:rsid w:val="00280C82"/>
    <w:rsid w:val="002813E4"/>
    <w:rsid w:val="002831A1"/>
    <w:rsid w:val="00283A01"/>
    <w:rsid w:val="00293BC0"/>
    <w:rsid w:val="00296562"/>
    <w:rsid w:val="00296FC0"/>
    <w:rsid w:val="002A0D0C"/>
    <w:rsid w:val="002A1362"/>
    <w:rsid w:val="002A18C3"/>
    <w:rsid w:val="002A1D4F"/>
    <w:rsid w:val="002A20F4"/>
    <w:rsid w:val="002A29B3"/>
    <w:rsid w:val="002A4FD0"/>
    <w:rsid w:val="002A6610"/>
    <w:rsid w:val="002A6DB4"/>
    <w:rsid w:val="002A754E"/>
    <w:rsid w:val="002B056F"/>
    <w:rsid w:val="002B1076"/>
    <w:rsid w:val="002B4CC8"/>
    <w:rsid w:val="002B51A7"/>
    <w:rsid w:val="002B5877"/>
    <w:rsid w:val="002B7A54"/>
    <w:rsid w:val="002C0161"/>
    <w:rsid w:val="002C158E"/>
    <w:rsid w:val="002C1DD9"/>
    <w:rsid w:val="002C1F70"/>
    <w:rsid w:val="002C2244"/>
    <w:rsid w:val="002C367A"/>
    <w:rsid w:val="002C3778"/>
    <w:rsid w:val="002C54D2"/>
    <w:rsid w:val="002C594C"/>
    <w:rsid w:val="002C5DFF"/>
    <w:rsid w:val="002C64FB"/>
    <w:rsid w:val="002C77E2"/>
    <w:rsid w:val="002D2CCB"/>
    <w:rsid w:val="002D3259"/>
    <w:rsid w:val="002D60B3"/>
    <w:rsid w:val="002E7BE2"/>
    <w:rsid w:val="002F4939"/>
    <w:rsid w:val="002F5696"/>
    <w:rsid w:val="00300CFA"/>
    <w:rsid w:val="00301D59"/>
    <w:rsid w:val="0030254D"/>
    <w:rsid w:val="0030770E"/>
    <w:rsid w:val="00312B92"/>
    <w:rsid w:val="003145B5"/>
    <w:rsid w:val="003153D5"/>
    <w:rsid w:val="0032340D"/>
    <w:rsid w:val="00332A7C"/>
    <w:rsid w:val="00332F2D"/>
    <w:rsid w:val="00340F81"/>
    <w:rsid w:val="00342ABB"/>
    <w:rsid w:val="00343187"/>
    <w:rsid w:val="0034464B"/>
    <w:rsid w:val="00346B27"/>
    <w:rsid w:val="00347D4A"/>
    <w:rsid w:val="00347E01"/>
    <w:rsid w:val="003502DB"/>
    <w:rsid w:val="00350354"/>
    <w:rsid w:val="0035060C"/>
    <w:rsid w:val="00350AA8"/>
    <w:rsid w:val="00350AEF"/>
    <w:rsid w:val="00352062"/>
    <w:rsid w:val="00353A7B"/>
    <w:rsid w:val="00354A61"/>
    <w:rsid w:val="003568F7"/>
    <w:rsid w:val="00356E1F"/>
    <w:rsid w:val="00361805"/>
    <w:rsid w:val="0036651D"/>
    <w:rsid w:val="003678B8"/>
    <w:rsid w:val="00371F8E"/>
    <w:rsid w:val="00374759"/>
    <w:rsid w:val="00374E9A"/>
    <w:rsid w:val="00375D3E"/>
    <w:rsid w:val="0037617E"/>
    <w:rsid w:val="003779A6"/>
    <w:rsid w:val="00377DFE"/>
    <w:rsid w:val="003800BF"/>
    <w:rsid w:val="003816D2"/>
    <w:rsid w:val="003821D1"/>
    <w:rsid w:val="00385774"/>
    <w:rsid w:val="00386FC4"/>
    <w:rsid w:val="003917C6"/>
    <w:rsid w:val="00393DB4"/>
    <w:rsid w:val="003947B5"/>
    <w:rsid w:val="00396CED"/>
    <w:rsid w:val="003A0637"/>
    <w:rsid w:val="003A0A18"/>
    <w:rsid w:val="003A2C86"/>
    <w:rsid w:val="003A477B"/>
    <w:rsid w:val="003A6BF0"/>
    <w:rsid w:val="003B0AC1"/>
    <w:rsid w:val="003B2AD3"/>
    <w:rsid w:val="003B6571"/>
    <w:rsid w:val="003B699B"/>
    <w:rsid w:val="003C5441"/>
    <w:rsid w:val="003C6493"/>
    <w:rsid w:val="003C7DAD"/>
    <w:rsid w:val="003D0E61"/>
    <w:rsid w:val="003D13B4"/>
    <w:rsid w:val="003D227E"/>
    <w:rsid w:val="003D34ED"/>
    <w:rsid w:val="003D57D7"/>
    <w:rsid w:val="003D7E11"/>
    <w:rsid w:val="003E018F"/>
    <w:rsid w:val="003E0286"/>
    <w:rsid w:val="003E143C"/>
    <w:rsid w:val="003E4C8E"/>
    <w:rsid w:val="003E4EFD"/>
    <w:rsid w:val="003E5E66"/>
    <w:rsid w:val="003E631F"/>
    <w:rsid w:val="0040507B"/>
    <w:rsid w:val="004066B7"/>
    <w:rsid w:val="00407E0B"/>
    <w:rsid w:val="00407FA7"/>
    <w:rsid w:val="00410F51"/>
    <w:rsid w:val="0041122B"/>
    <w:rsid w:val="00412331"/>
    <w:rsid w:val="00413AE1"/>
    <w:rsid w:val="004141E7"/>
    <w:rsid w:val="00415135"/>
    <w:rsid w:val="00415864"/>
    <w:rsid w:val="00416E3C"/>
    <w:rsid w:val="00417840"/>
    <w:rsid w:val="00417F10"/>
    <w:rsid w:val="004308B1"/>
    <w:rsid w:val="0043389B"/>
    <w:rsid w:val="00435D33"/>
    <w:rsid w:val="00436424"/>
    <w:rsid w:val="00437533"/>
    <w:rsid w:val="004401F6"/>
    <w:rsid w:val="00442AF3"/>
    <w:rsid w:val="00442B61"/>
    <w:rsid w:val="00453BB2"/>
    <w:rsid w:val="00455D34"/>
    <w:rsid w:val="00455F05"/>
    <w:rsid w:val="00457524"/>
    <w:rsid w:val="00462B5F"/>
    <w:rsid w:val="00463747"/>
    <w:rsid w:val="00463A61"/>
    <w:rsid w:val="00466D25"/>
    <w:rsid w:val="0046790C"/>
    <w:rsid w:val="004705E6"/>
    <w:rsid w:val="004706CC"/>
    <w:rsid w:val="00470A3E"/>
    <w:rsid w:val="00471808"/>
    <w:rsid w:val="004721F5"/>
    <w:rsid w:val="004724D9"/>
    <w:rsid w:val="0047792E"/>
    <w:rsid w:val="00481FD8"/>
    <w:rsid w:val="0048412D"/>
    <w:rsid w:val="00486665"/>
    <w:rsid w:val="00486BE9"/>
    <w:rsid w:val="00487237"/>
    <w:rsid w:val="004910DD"/>
    <w:rsid w:val="0049317D"/>
    <w:rsid w:val="00493D21"/>
    <w:rsid w:val="004948FA"/>
    <w:rsid w:val="0049637B"/>
    <w:rsid w:val="00496634"/>
    <w:rsid w:val="004A1326"/>
    <w:rsid w:val="004A37B7"/>
    <w:rsid w:val="004A3ED2"/>
    <w:rsid w:val="004A4D41"/>
    <w:rsid w:val="004A51FB"/>
    <w:rsid w:val="004A53A9"/>
    <w:rsid w:val="004A6AE8"/>
    <w:rsid w:val="004B3D7D"/>
    <w:rsid w:val="004B6F5A"/>
    <w:rsid w:val="004B7185"/>
    <w:rsid w:val="004C6D44"/>
    <w:rsid w:val="004D33D2"/>
    <w:rsid w:val="004D5992"/>
    <w:rsid w:val="004D5CCC"/>
    <w:rsid w:val="004D6A64"/>
    <w:rsid w:val="004E481D"/>
    <w:rsid w:val="004E73A5"/>
    <w:rsid w:val="004E7FB8"/>
    <w:rsid w:val="004F042E"/>
    <w:rsid w:val="004F4254"/>
    <w:rsid w:val="004F4A10"/>
    <w:rsid w:val="004F6D9F"/>
    <w:rsid w:val="0050148D"/>
    <w:rsid w:val="00501525"/>
    <w:rsid w:val="005032C6"/>
    <w:rsid w:val="0050503D"/>
    <w:rsid w:val="00505903"/>
    <w:rsid w:val="00510696"/>
    <w:rsid w:val="00510FC5"/>
    <w:rsid w:val="0051149F"/>
    <w:rsid w:val="00512832"/>
    <w:rsid w:val="00514E9B"/>
    <w:rsid w:val="00516185"/>
    <w:rsid w:val="00520359"/>
    <w:rsid w:val="0052217E"/>
    <w:rsid w:val="0052251E"/>
    <w:rsid w:val="00527843"/>
    <w:rsid w:val="00532D52"/>
    <w:rsid w:val="00541193"/>
    <w:rsid w:val="00542D27"/>
    <w:rsid w:val="005468B3"/>
    <w:rsid w:val="005468C6"/>
    <w:rsid w:val="00547689"/>
    <w:rsid w:val="0054771F"/>
    <w:rsid w:val="005503FC"/>
    <w:rsid w:val="0055139A"/>
    <w:rsid w:val="00551CD1"/>
    <w:rsid w:val="0056077F"/>
    <w:rsid w:val="00563202"/>
    <w:rsid w:val="00565448"/>
    <w:rsid w:val="005663C9"/>
    <w:rsid w:val="00566729"/>
    <w:rsid w:val="00566CA8"/>
    <w:rsid w:val="005679A9"/>
    <w:rsid w:val="005708BD"/>
    <w:rsid w:val="00571686"/>
    <w:rsid w:val="005772D6"/>
    <w:rsid w:val="005809B9"/>
    <w:rsid w:val="00582588"/>
    <w:rsid w:val="005834AD"/>
    <w:rsid w:val="00584642"/>
    <w:rsid w:val="0058499D"/>
    <w:rsid w:val="00584BB2"/>
    <w:rsid w:val="00587FE8"/>
    <w:rsid w:val="00592885"/>
    <w:rsid w:val="00595F4E"/>
    <w:rsid w:val="00597E21"/>
    <w:rsid w:val="005A0DE7"/>
    <w:rsid w:val="005A0FAD"/>
    <w:rsid w:val="005A1561"/>
    <w:rsid w:val="005A1E71"/>
    <w:rsid w:val="005A1F69"/>
    <w:rsid w:val="005A306B"/>
    <w:rsid w:val="005A3ABA"/>
    <w:rsid w:val="005A488F"/>
    <w:rsid w:val="005A5A24"/>
    <w:rsid w:val="005B6A43"/>
    <w:rsid w:val="005C3F6F"/>
    <w:rsid w:val="005C4D56"/>
    <w:rsid w:val="005C678A"/>
    <w:rsid w:val="005C6A3A"/>
    <w:rsid w:val="005E2D8A"/>
    <w:rsid w:val="005F04E3"/>
    <w:rsid w:val="005F524F"/>
    <w:rsid w:val="005F5A0B"/>
    <w:rsid w:val="005F7200"/>
    <w:rsid w:val="006001A7"/>
    <w:rsid w:val="00604359"/>
    <w:rsid w:val="006052E7"/>
    <w:rsid w:val="00605DA7"/>
    <w:rsid w:val="00607E5F"/>
    <w:rsid w:val="006126E4"/>
    <w:rsid w:val="0061441C"/>
    <w:rsid w:val="00614840"/>
    <w:rsid w:val="00616748"/>
    <w:rsid w:val="00621817"/>
    <w:rsid w:val="00622DB5"/>
    <w:rsid w:val="006300BD"/>
    <w:rsid w:val="006334AE"/>
    <w:rsid w:val="0063378B"/>
    <w:rsid w:val="00633CA2"/>
    <w:rsid w:val="0063774D"/>
    <w:rsid w:val="00637E62"/>
    <w:rsid w:val="00640F73"/>
    <w:rsid w:val="00641858"/>
    <w:rsid w:val="00643C42"/>
    <w:rsid w:val="00647AAA"/>
    <w:rsid w:val="00651EB2"/>
    <w:rsid w:val="00651EF9"/>
    <w:rsid w:val="00652D49"/>
    <w:rsid w:val="006605A4"/>
    <w:rsid w:val="006615B9"/>
    <w:rsid w:val="00661754"/>
    <w:rsid w:val="00663C07"/>
    <w:rsid w:val="00665F9A"/>
    <w:rsid w:val="00666DC6"/>
    <w:rsid w:val="006726AB"/>
    <w:rsid w:val="006755E6"/>
    <w:rsid w:val="00675EA5"/>
    <w:rsid w:val="00677464"/>
    <w:rsid w:val="006831EB"/>
    <w:rsid w:val="00684B0D"/>
    <w:rsid w:val="00685F50"/>
    <w:rsid w:val="0068687B"/>
    <w:rsid w:val="00691F99"/>
    <w:rsid w:val="00692158"/>
    <w:rsid w:val="00692411"/>
    <w:rsid w:val="00693E27"/>
    <w:rsid w:val="00695C18"/>
    <w:rsid w:val="00697D51"/>
    <w:rsid w:val="00697EA0"/>
    <w:rsid w:val="006A10F7"/>
    <w:rsid w:val="006A1377"/>
    <w:rsid w:val="006A222F"/>
    <w:rsid w:val="006A384D"/>
    <w:rsid w:val="006A3A64"/>
    <w:rsid w:val="006A55A4"/>
    <w:rsid w:val="006A6C25"/>
    <w:rsid w:val="006A799A"/>
    <w:rsid w:val="006B4657"/>
    <w:rsid w:val="006B4CDA"/>
    <w:rsid w:val="006B616F"/>
    <w:rsid w:val="006B735A"/>
    <w:rsid w:val="006C05F3"/>
    <w:rsid w:val="006C0DF7"/>
    <w:rsid w:val="006C35BB"/>
    <w:rsid w:val="006C3F7A"/>
    <w:rsid w:val="006C4742"/>
    <w:rsid w:val="006C4B51"/>
    <w:rsid w:val="006C6A0B"/>
    <w:rsid w:val="006C727C"/>
    <w:rsid w:val="006D1425"/>
    <w:rsid w:val="006D39C8"/>
    <w:rsid w:val="006D4BFC"/>
    <w:rsid w:val="006D690D"/>
    <w:rsid w:val="006E1123"/>
    <w:rsid w:val="006E11A1"/>
    <w:rsid w:val="006E14F1"/>
    <w:rsid w:val="006E1EC1"/>
    <w:rsid w:val="006E21D4"/>
    <w:rsid w:val="006F07A1"/>
    <w:rsid w:val="006F0BA3"/>
    <w:rsid w:val="006F53C1"/>
    <w:rsid w:val="006F5A83"/>
    <w:rsid w:val="006F5FC6"/>
    <w:rsid w:val="006F6018"/>
    <w:rsid w:val="006F768C"/>
    <w:rsid w:val="007012D0"/>
    <w:rsid w:val="007064CD"/>
    <w:rsid w:val="00707297"/>
    <w:rsid w:val="00711076"/>
    <w:rsid w:val="00712269"/>
    <w:rsid w:val="00712533"/>
    <w:rsid w:val="0071355F"/>
    <w:rsid w:val="00715A5B"/>
    <w:rsid w:val="00716898"/>
    <w:rsid w:val="00716A3C"/>
    <w:rsid w:val="00717B11"/>
    <w:rsid w:val="00723DEA"/>
    <w:rsid w:val="007247EF"/>
    <w:rsid w:val="00732067"/>
    <w:rsid w:val="00733446"/>
    <w:rsid w:val="00733C9D"/>
    <w:rsid w:val="00734E43"/>
    <w:rsid w:val="007372FE"/>
    <w:rsid w:val="00741941"/>
    <w:rsid w:val="00743576"/>
    <w:rsid w:val="0074774A"/>
    <w:rsid w:val="007552C2"/>
    <w:rsid w:val="00757AF6"/>
    <w:rsid w:val="00760F77"/>
    <w:rsid w:val="0076139E"/>
    <w:rsid w:val="00762997"/>
    <w:rsid w:val="00762CB1"/>
    <w:rsid w:val="00766468"/>
    <w:rsid w:val="00771E97"/>
    <w:rsid w:val="00772117"/>
    <w:rsid w:val="00772331"/>
    <w:rsid w:val="007726BE"/>
    <w:rsid w:val="007749B8"/>
    <w:rsid w:val="007802E9"/>
    <w:rsid w:val="0078241E"/>
    <w:rsid w:val="0078753D"/>
    <w:rsid w:val="007879F7"/>
    <w:rsid w:val="00787DB3"/>
    <w:rsid w:val="007941A6"/>
    <w:rsid w:val="00794C69"/>
    <w:rsid w:val="00796654"/>
    <w:rsid w:val="007A00D9"/>
    <w:rsid w:val="007A40B5"/>
    <w:rsid w:val="007A4758"/>
    <w:rsid w:val="007A48AA"/>
    <w:rsid w:val="007A6AB6"/>
    <w:rsid w:val="007A6BE2"/>
    <w:rsid w:val="007B26E2"/>
    <w:rsid w:val="007B668D"/>
    <w:rsid w:val="007B68EE"/>
    <w:rsid w:val="007B797D"/>
    <w:rsid w:val="007C119E"/>
    <w:rsid w:val="007C15CA"/>
    <w:rsid w:val="007C1FA1"/>
    <w:rsid w:val="007C2833"/>
    <w:rsid w:val="007C3062"/>
    <w:rsid w:val="007C3326"/>
    <w:rsid w:val="007C37C8"/>
    <w:rsid w:val="007C4D3B"/>
    <w:rsid w:val="007C53EF"/>
    <w:rsid w:val="007C65D9"/>
    <w:rsid w:val="007C65FB"/>
    <w:rsid w:val="007C6B4A"/>
    <w:rsid w:val="007C6D24"/>
    <w:rsid w:val="007C7E70"/>
    <w:rsid w:val="007D0B9A"/>
    <w:rsid w:val="007D2BD4"/>
    <w:rsid w:val="007D2F7E"/>
    <w:rsid w:val="007D48D7"/>
    <w:rsid w:val="007D5038"/>
    <w:rsid w:val="007D62EA"/>
    <w:rsid w:val="007D68DF"/>
    <w:rsid w:val="007D7B31"/>
    <w:rsid w:val="007D7D95"/>
    <w:rsid w:val="007E0F4D"/>
    <w:rsid w:val="007E1E30"/>
    <w:rsid w:val="007E401C"/>
    <w:rsid w:val="007E4847"/>
    <w:rsid w:val="007E535B"/>
    <w:rsid w:val="007E586E"/>
    <w:rsid w:val="007E6C26"/>
    <w:rsid w:val="007F1AA5"/>
    <w:rsid w:val="007F3BFE"/>
    <w:rsid w:val="0080109A"/>
    <w:rsid w:val="00801B33"/>
    <w:rsid w:val="008048CE"/>
    <w:rsid w:val="00804C5C"/>
    <w:rsid w:val="00805007"/>
    <w:rsid w:val="00805CC0"/>
    <w:rsid w:val="008115C9"/>
    <w:rsid w:val="00811656"/>
    <w:rsid w:val="008171BA"/>
    <w:rsid w:val="00817BF3"/>
    <w:rsid w:val="00817F20"/>
    <w:rsid w:val="00821C9A"/>
    <w:rsid w:val="008263CE"/>
    <w:rsid w:val="00826477"/>
    <w:rsid w:val="00826C8E"/>
    <w:rsid w:val="0083067F"/>
    <w:rsid w:val="00830EF2"/>
    <w:rsid w:val="00834CDE"/>
    <w:rsid w:val="008353C3"/>
    <w:rsid w:val="00835BA6"/>
    <w:rsid w:val="00835E9F"/>
    <w:rsid w:val="00836342"/>
    <w:rsid w:val="00836D56"/>
    <w:rsid w:val="00837DD6"/>
    <w:rsid w:val="00844B3E"/>
    <w:rsid w:val="008505EC"/>
    <w:rsid w:val="00853C6F"/>
    <w:rsid w:val="00855C2A"/>
    <w:rsid w:val="00856707"/>
    <w:rsid w:val="00862BF2"/>
    <w:rsid w:val="008638B4"/>
    <w:rsid w:val="00865628"/>
    <w:rsid w:val="00865986"/>
    <w:rsid w:val="00866458"/>
    <w:rsid w:val="00867A42"/>
    <w:rsid w:val="008708E6"/>
    <w:rsid w:val="008747F5"/>
    <w:rsid w:val="00875001"/>
    <w:rsid w:val="00876AAF"/>
    <w:rsid w:val="008816FB"/>
    <w:rsid w:val="008846F5"/>
    <w:rsid w:val="008863DD"/>
    <w:rsid w:val="00886F08"/>
    <w:rsid w:val="00890CDF"/>
    <w:rsid w:val="00891A62"/>
    <w:rsid w:val="00891E56"/>
    <w:rsid w:val="0089622C"/>
    <w:rsid w:val="00897D58"/>
    <w:rsid w:val="008A317C"/>
    <w:rsid w:val="008B4DAE"/>
    <w:rsid w:val="008B5FE0"/>
    <w:rsid w:val="008C0D74"/>
    <w:rsid w:val="008C3A11"/>
    <w:rsid w:val="008C3C32"/>
    <w:rsid w:val="008D217C"/>
    <w:rsid w:val="008D3127"/>
    <w:rsid w:val="008D4789"/>
    <w:rsid w:val="008D5B76"/>
    <w:rsid w:val="008E0153"/>
    <w:rsid w:val="008E3B5A"/>
    <w:rsid w:val="008E4227"/>
    <w:rsid w:val="008E4F75"/>
    <w:rsid w:val="008E6F70"/>
    <w:rsid w:val="008E73E4"/>
    <w:rsid w:val="008F1B0F"/>
    <w:rsid w:val="008F1EA4"/>
    <w:rsid w:val="008F3989"/>
    <w:rsid w:val="008F460C"/>
    <w:rsid w:val="008F486B"/>
    <w:rsid w:val="008F4899"/>
    <w:rsid w:val="00902CB0"/>
    <w:rsid w:val="00910E47"/>
    <w:rsid w:val="009127E6"/>
    <w:rsid w:val="0091333F"/>
    <w:rsid w:val="0091397D"/>
    <w:rsid w:val="00913D4B"/>
    <w:rsid w:val="00915F8C"/>
    <w:rsid w:val="00917B69"/>
    <w:rsid w:val="00922BEB"/>
    <w:rsid w:val="009316FD"/>
    <w:rsid w:val="0093400F"/>
    <w:rsid w:val="00935A5C"/>
    <w:rsid w:val="00935EAA"/>
    <w:rsid w:val="0094104F"/>
    <w:rsid w:val="00942D1F"/>
    <w:rsid w:val="00943EF1"/>
    <w:rsid w:val="00947927"/>
    <w:rsid w:val="00950A7B"/>
    <w:rsid w:val="00951C24"/>
    <w:rsid w:val="0095261E"/>
    <w:rsid w:val="00956D4B"/>
    <w:rsid w:val="00960430"/>
    <w:rsid w:val="00960BF0"/>
    <w:rsid w:val="00962367"/>
    <w:rsid w:val="00962B10"/>
    <w:rsid w:val="00966B31"/>
    <w:rsid w:val="00971238"/>
    <w:rsid w:val="0097319F"/>
    <w:rsid w:val="009747EE"/>
    <w:rsid w:val="00974C58"/>
    <w:rsid w:val="009751C2"/>
    <w:rsid w:val="00976499"/>
    <w:rsid w:val="00977781"/>
    <w:rsid w:val="00977C6F"/>
    <w:rsid w:val="009977FD"/>
    <w:rsid w:val="009A0061"/>
    <w:rsid w:val="009A1386"/>
    <w:rsid w:val="009A24CB"/>
    <w:rsid w:val="009A34EB"/>
    <w:rsid w:val="009A4311"/>
    <w:rsid w:val="009A47B0"/>
    <w:rsid w:val="009A59B5"/>
    <w:rsid w:val="009A5FD0"/>
    <w:rsid w:val="009A7301"/>
    <w:rsid w:val="009A79D2"/>
    <w:rsid w:val="009B49F8"/>
    <w:rsid w:val="009B6FBA"/>
    <w:rsid w:val="009B7660"/>
    <w:rsid w:val="009C1EEC"/>
    <w:rsid w:val="009C301B"/>
    <w:rsid w:val="009C52B9"/>
    <w:rsid w:val="009C5DD9"/>
    <w:rsid w:val="009C67E4"/>
    <w:rsid w:val="009D09D2"/>
    <w:rsid w:val="009D1711"/>
    <w:rsid w:val="009D4ED2"/>
    <w:rsid w:val="009D6051"/>
    <w:rsid w:val="009D63EA"/>
    <w:rsid w:val="009D6D1E"/>
    <w:rsid w:val="009E1A97"/>
    <w:rsid w:val="009E2DFE"/>
    <w:rsid w:val="009E3FEA"/>
    <w:rsid w:val="009E4A0F"/>
    <w:rsid w:val="009E644C"/>
    <w:rsid w:val="009F0425"/>
    <w:rsid w:val="009F1085"/>
    <w:rsid w:val="009F120C"/>
    <w:rsid w:val="009F1A6A"/>
    <w:rsid w:val="009F1B1D"/>
    <w:rsid w:val="009F1E89"/>
    <w:rsid w:val="009F23D3"/>
    <w:rsid w:val="009F27AC"/>
    <w:rsid w:val="009F2C29"/>
    <w:rsid w:val="009F409A"/>
    <w:rsid w:val="009F578F"/>
    <w:rsid w:val="009F5BD2"/>
    <w:rsid w:val="009F776D"/>
    <w:rsid w:val="009F7916"/>
    <w:rsid w:val="00A01368"/>
    <w:rsid w:val="00A02D89"/>
    <w:rsid w:val="00A03A1F"/>
    <w:rsid w:val="00A04406"/>
    <w:rsid w:val="00A04BB9"/>
    <w:rsid w:val="00A06F24"/>
    <w:rsid w:val="00A10F73"/>
    <w:rsid w:val="00A13CAC"/>
    <w:rsid w:val="00A150CE"/>
    <w:rsid w:val="00A155F9"/>
    <w:rsid w:val="00A2052C"/>
    <w:rsid w:val="00A21FDA"/>
    <w:rsid w:val="00A2598C"/>
    <w:rsid w:val="00A26A2A"/>
    <w:rsid w:val="00A3001A"/>
    <w:rsid w:val="00A30FEB"/>
    <w:rsid w:val="00A4264F"/>
    <w:rsid w:val="00A42723"/>
    <w:rsid w:val="00A441C2"/>
    <w:rsid w:val="00A47CFE"/>
    <w:rsid w:val="00A51FDA"/>
    <w:rsid w:val="00A55D28"/>
    <w:rsid w:val="00A56BA7"/>
    <w:rsid w:val="00A60895"/>
    <w:rsid w:val="00A62BDA"/>
    <w:rsid w:val="00A661A9"/>
    <w:rsid w:val="00A67175"/>
    <w:rsid w:val="00A71686"/>
    <w:rsid w:val="00A71887"/>
    <w:rsid w:val="00A73338"/>
    <w:rsid w:val="00A756BB"/>
    <w:rsid w:val="00A84A61"/>
    <w:rsid w:val="00A86A41"/>
    <w:rsid w:val="00A902FC"/>
    <w:rsid w:val="00A90749"/>
    <w:rsid w:val="00A916CB"/>
    <w:rsid w:val="00A94B2E"/>
    <w:rsid w:val="00A97B69"/>
    <w:rsid w:val="00AA4496"/>
    <w:rsid w:val="00AA4E96"/>
    <w:rsid w:val="00AA64CC"/>
    <w:rsid w:val="00AA6683"/>
    <w:rsid w:val="00AA7CA6"/>
    <w:rsid w:val="00AB09C8"/>
    <w:rsid w:val="00AB1323"/>
    <w:rsid w:val="00AB166B"/>
    <w:rsid w:val="00AB193E"/>
    <w:rsid w:val="00AB295E"/>
    <w:rsid w:val="00AB31F5"/>
    <w:rsid w:val="00AB3474"/>
    <w:rsid w:val="00AB388C"/>
    <w:rsid w:val="00AB54DE"/>
    <w:rsid w:val="00AB6A55"/>
    <w:rsid w:val="00AB70ED"/>
    <w:rsid w:val="00AB7489"/>
    <w:rsid w:val="00AB7E06"/>
    <w:rsid w:val="00AC030A"/>
    <w:rsid w:val="00AC076A"/>
    <w:rsid w:val="00AC78F7"/>
    <w:rsid w:val="00AD02DF"/>
    <w:rsid w:val="00AD050F"/>
    <w:rsid w:val="00AD1510"/>
    <w:rsid w:val="00AD30EA"/>
    <w:rsid w:val="00AD468F"/>
    <w:rsid w:val="00AD5A5F"/>
    <w:rsid w:val="00AD762A"/>
    <w:rsid w:val="00AE0125"/>
    <w:rsid w:val="00AE070F"/>
    <w:rsid w:val="00AE1374"/>
    <w:rsid w:val="00AE28E0"/>
    <w:rsid w:val="00AE5907"/>
    <w:rsid w:val="00AF0218"/>
    <w:rsid w:val="00AF313B"/>
    <w:rsid w:val="00AF3242"/>
    <w:rsid w:val="00AF6B26"/>
    <w:rsid w:val="00AF7197"/>
    <w:rsid w:val="00B0087C"/>
    <w:rsid w:val="00B05B05"/>
    <w:rsid w:val="00B07277"/>
    <w:rsid w:val="00B07724"/>
    <w:rsid w:val="00B109C4"/>
    <w:rsid w:val="00B11240"/>
    <w:rsid w:val="00B11561"/>
    <w:rsid w:val="00B11742"/>
    <w:rsid w:val="00B154B9"/>
    <w:rsid w:val="00B16BF4"/>
    <w:rsid w:val="00B17AB7"/>
    <w:rsid w:val="00B21794"/>
    <w:rsid w:val="00B21FAC"/>
    <w:rsid w:val="00B2210F"/>
    <w:rsid w:val="00B222F6"/>
    <w:rsid w:val="00B23393"/>
    <w:rsid w:val="00B256C9"/>
    <w:rsid w:val="00B2671C"/>
    <w:rsid w:val="00B26DD9"/>
    <w:rsid w:val="00B27077"/>
    <w:rsid w:val="00B308B7"/>
    <w:rsid w:val="00B3152D"/>
    <w:rsid w:val="00B37DC6"/>
    <w:rsid w:val="00B40060"/>
    <w:rsid w:val="00B405AD"/>
    <w:rsid w:val="00B43AB5"/>
    <w:rsid w:val="00B44865"/>
    <w:rsid w:val="00B46254"/>
    <w:rsid w:val="00B53B79"/>
    <w:rsid w:val="00B55322"/>
    <w:rsid w:val="00B55725"/>
    <w:rsid w:val="00B55C62"/>
    <w:rsid w:val="00B61BEC"/>
    <w:rsid w:val="00B669B6"/>
    <w:rsid w:val="00B66E68"/>
    <w:rsid w:val="00B67619"/>
    <w:rsid w:val="00B732D4"/>
    <w:rsid w:val="00B748C7"/>
    <w:rsid w:val="00B7696E"/>
    <w:rsid w:val="00B81ADA"/>
    <w:rsid w:val="00B82157"/>
    <w:rsid w:val="00B8359B"/>
    <w:rsid w:val="00B83DF3"/>
    <w:rsid w:val="00B936D1"/>
    <w:rsid w:val="00B9484E"/>
    <w:rsid w:val="00B9597F"/>
    <w:rsid w:val="00B97476"/>
    <w:rsid w:val="00BA190C"/>
    <w:rsid w:val="00BA1CBA"/>
    <w:rsid w:val="00BA6E2C"/>
    <w:rsid w:val="00BA7A8A"/>
    <w:rsid w:val="00BA7B3C"/>
    <w:rsid w:val="00BB0639"/>
    <w:rsid w:val="00BB0CB1"/>
    <w:rsid w:val="00BB0E63"/>
    <w:rsid w:val="00BB267E"/>
    <w:rsid w:val="00BB46DB"/>
    <w:rsid w:val="00BB5F1F"/>
    <w:rsid w:val="00BB66F3"/>
    <w:rsid w:val="00BB6F81"/>
    <w:rsid w:val="00BB789F"/>
    <w:rsid w:val="00BB7D70"/>
    <w:rsid w:val="00BC27AF"/>
    <w:rsid w:val="00BC293C"/>
    <w:rsid w:val="00BC4905"/>
    <w:rsid w:val="00BC699F"/>
    <w:rsid w:val="00BD1419"/>
    <w:rsid w:val="00BD1E6B"/>
    <w:rsid w:val="00BE01F3"/>
    <w:rsid w:val="00BE535A"/>
    <w:rsid w:val="00BF401C"/>
    <w:rsid w:val="00BF4262"/>
    <w:rsid w:val="00BF4280"/>
    <w:rsid w:val="00BF4999"/>
    <w:rsid w:val="00BF5709"/>
    <w:rsid w:val="00C02027"/>
    <w:rsid w:val="00C0345D"/>
    <w:rsid w:val="00C0368D"/>
    <w:rsid w:val="00C11E5E"/>
    <w:rsid w:val="00C12AA8"/>
    <w:rsid w:val="00C152A5"/>
    <w:rsid w:val="00C15497"/>
    <w:rsid w:val="00C1607D"/>
    <w:rsid w:val="00C1703F"/>
    <w:rsid w:val="00C174F1"/>
    <w:rsid w:val="00C20656"/>
    <w:rsid w:val="00C23AF5"/>
    <w:rsid w:val="00C247AA"/>
    <w:rsid w:val="00C27990"/>
    <w:rsid w:val="00C32301"/>
    <w:rsid w:val="00C33460"/>
    <w:rsid w:val="00C337F7"/>
    <w:rsid w:val="00C339F1"/>
    <w:rsid w:val="00C3411E"/>
    <w:rsid w:val="00C35531"/>
    <w:rsid w:val="00C35A6F"/>
    <w:rsid w:val="00C35AED"/>
    <w:rsid w:val="00C379AC"/>
    <w:rsid w:val="00C37F9E"/>
    <w:rsid w:val="00C41B9E"/>
    <w:rsid w:val="00C41D56"/>
    <w:rsid w:val="00C429EF"/>
    <w:rsid w:val="00C47D3F"/>
    <w:rsid w:val="00C47FEE"/>
    <w:rsid w:val="00C523FA"/>
    <w:rsid w:val="00C543ED"/>
    <w:rsid w:val="00C54494"/>
    <w:rsid w:val="00C54F5A"/>
    <w:rsid w:val="00C55487"/>
    <w:rsid w:val="00C56364"/>
    <w:rsid w:val="00C5658C"/>
    <w:rsid w:val="00C60C07"/>
    <w:rsid w:val="00C60C6B"/>
    <w:rsid w:val="00C61BC6"/>
    <w:rsid w:val="00C66D7D"/>
    <w:rsid w:val="00C678BE"/>
    <w:rsid w:val="00C71586"/>
    <w:rsid w:val="00C71AEF"/>
    <w:rsid w:val="00C72744"/>
    <w:rsid w:val="00C765FF"/>
    <w:rsid w:val="00C809D2"/>
    <w:rsid w:val="00C80F6D"/>
    <w:rsid w:val="00C81B37"/>
    <w:rsid w:val="00C82695"/>
    <w:rsid w:val="00C82785"/>
    <w:rsid w:val="00C837EB"/>
    <w:rsid w:val="00C84C9D"/>
    <w:rsid w:val="00C930E8"/>
    <w:rsid w:val="00C93DC5"/>
    <w:rsid w:val="00CA1077"/>
    <w:rsid w:val="00CA398E"/>
    <w:rsid w:val="00CA5DC5"/>
    <w:rsid w:val="00CA7DBF"/>
    <w:rsid w:val="00CB0636"/>
    <w:rsid w:val="00CB2A5B"/>
    <w:rsid w:val="00CB34DD"/>
    <w:rsid w:val="00CB4758"/>
    <w:rsid w:val="00CB7A80"/>
    <w:rsid w:val="00CC017F"/>
    <w:rsid w:val="00CC0B17"/>
    <w:rsid w:val="00CC1658"/>
    <w:rsid w:val="00CC2C1C"/>
    <w:rsid w:val="00CC3413"/>
    <w:rsid w:val="00CC378B"/>
    <w:rsid w:val="00CC5857"/>
    <w:rsid w:val="00CD14EE"/>
    <w:rsid w:val="00CD328D"/>
    <w:rsid w:val="00CD3293"/>
    <w:rsid w:val="00CD6B00"/>
    <w:rsid w:val="00CD70FD"/>
    <w:rsid w:val="00CD7F38"/>
    <w:rsid w:val="00CE3CF8"/>
    <w:rsid w:val="00CE5A67"/>
    <w:rsid w:val="00CE6833"/>
    <w:rsid w:val="00CF10BE"/>
    <w:rsid w:val="00CF34F5"/>
    <w:rsid w:val="00CF3A51"/>
    <w:rsid w:val="00CF4CD0"/>
    <w:rsid w:val="00CF50B8"/>
    <w:rsid w:val="00CF5110"/>
    <w:rsid w:val="00CF5634"/>
    <w:rsid w:val="00CF657C"/>
    <w:rsid w:val="00CF684F"/>
    <w:rsid w:val="00D00B46"/>
    <w:rsid w:val="00D02D72"/>
    <w:rsid w:val="00D05822"/>
    <w:rsid w:val="00D05CA0"/>
    <w:rsid w:val="00D0608E"/>
    <w:rsid w:val="00D0695C"/>
    <w:rsid w:val="00D1038C"/>
    <w:rsid w:val="00D10709"/>
    <w:rsid w:val="00D12622"/>
    <w:rsid w:val="00D13532"/>
    <w:rsid w:val="00D17844"/>
    <w:rsid w:val="00D207E1"/>
    <w:rsid w:val="00D23EF0"/>
    <w:rsid w:val="00D25591"/>
    <w:rsid w:val="00D25CEF"/>
    <w:rsid w:val="00D33351"/>
    <w:rsid w:val="00D372A7"/>
    <w:rsid w:val="00D425A2"/>
    <w:rsid w:val="00D44191"/>
    <w:rsid w:val="00D4451A"/>
    <w:rsid w:val="00D517B0"/>
    <w:rsid w:val="00D55B6F"/>
    <w:rsid w:val="00D6004B"/>
    <w:rsid w:val="00D6128A"/>
    <w:rsid w:val="00D63D0F"/>
    <w:rsid w:val="00D710CD"/>
    <w:rsid w:val="00D77466"/>
    <w:rsid w:val="00D8056A"/>
    <w:rsid w:val="00D836F0"/>
    <w:rsid w:val="00D845FA"/>
    <w:rsid w:val="00D85A5A"/>
    <w:rsid w:val="00D869F5"/>
    <w:rsid w:val="00D952C3"/>
    <w:rsid w:val="00D95E1D"/>
    <w:rsid w:val="00D960E7"/>
    <w:rsid w:val="00D96B36"/>
    <w:rsid w:val="00DA1019"/>
    <w:rsid w:val="00DA106A"/>
    <w:rsid w:val="00DA2F9F"/>
    <w:rsid w:val="00DB042C"/>
    <w:rsid w:val="00DB4049"/>
    <w:rsid w:val="00DB47DF"/>
    <w:rsid w:val="00DB49A5"/>
    <w:rsid w:val="00DB669D"/>
    <w:rsid w:val="00DB6720"/>
    <w:rsid w:val="00DB6C7C"/>
    <w:rsid w:val="00DC0842"/>
    <w:rsid w:val="00DC0980"/>
    <w:rsid w:val="00DC0C57"/>
    <w:rsid w:val="00DC3EC8"/>
    <w:rsid w:val="00DC5417"/>
    <w:rsid w:val="00DC6431"/>
    <w:rsid w:val="00DD59EC"/>
    <w:rsid w:val="00DD7784"/>
    <w:rsid w:val="00DE0A7C"/>
    <w:rsid w:val="00DE304B"/>
    <w:rsid w:val="00DE3285"/>
    <w:rsid w:val="00DE3D7E"/>
    <w:rsid w:val="00DE5E5A"/>
    <w:rsid w:val="00DE76C1"/>
    <w:rsid w:val="00DE7973"/>
    <w:rsid w:val="00DF379C"/>
    <w:rsid w:val="00DF3F5E"/>
    <w:rsid w:val="00DF4490"/>
    <w:rsid w:val="00DF5FC3"/>
    <w:rsid w:val="00E015D0"/>
    <w:rsid w:val="00E03B67"/>
    <w:rsid w:val="00E07FAB"/>
    <w:rsid w:val="00E104F0"/>
    <w:rsid w:val="00E11614"/>
    <w:rsid w:val="00E13EAC"/>
    <w:rsid w:val="00E21CC4"/>
    <w:rsid w:val="00E22852"/>
    <w:rsid w:val="00E230ED"/>
    <w:rsid w:val="00E23FE4"/>
    <w:rsid w:val="00E24059"/>
    <w:rsid w:val="00E270A1"/>
    <w:rsid w:val="00E307EC"/>
    <w:rsid w:val="00E30933"/>
    <w:rsid w:val="00E32DB4"/>
    <w:rsid w:val="00E32DDA"/>
    <w:rsid w:val="00E3658C"/>
    <w:rsid w:val="00E41BA8"/>
    <w:rsid w:val="00E4307E"/>
    <w:rsid w:val="00E45456"/>
    <w:rsid w:val="00E47149"/>
    <w:rsid w:val="00E54060"/>
    <w:rsid w:val="00E54C60"/>
    <w:rsid w:val="00E554D8"/>
    <w:rsid w:val="00E55666"/>
    <w:rsid w:val="00E57D96"/>
    <w:rsid w:val="00E60031"/>
    <w:rsid w:val="00E633A1"/>
    <w:rsid w:val="00E633FC"/>
    <w:rsid w:val="00E63F67"/>
    <w:rsid w:val="00E64311"/>
    <w:rsid w:val="00E67929"/>
    <w:rsid w:val="00E7484A"/>
    <w:rsid w:val="00E75898"/>
    <w:rsid w:val="00E8365A"/>
    <w:rsid w:val="00E83B7B"/>
    <w:rsid w:val="00E862F7"/>
    <w:rsid w:val="00E87B36"/>
    <w:rsid w:val="00E87E72"/>
    <w:rsid w:val="00E909F8"/>
    <w:rsid w:val="00E91804"/>
    <w:rsid w:val="00E91ADB"/>
    <w:rsid w:val="00E92190"/>
    <w:rsid w:val="00E926CD"/>
    <w:rsid w:val="00E92B3C"/>
    <w:rsid w:val="00E93AF3"/>
    <w:rsid w:val="00E93C8A"/>
    <w:rsid w:val="00E96AFD"/>
    <w:rsid w:val="00E97CCA"/>
    <w:rsid w:val="00EA20CB"/>
    <w:rsid w:val="00EA20F8"/>
    <w:rsid w:val="00EA350B"/>
    <w:rsid w:val="00EA52A2"/>
    <w:rsid w:val="00EA5CE1"/>
    <w:rsid w:val="00EA6B7C"/>
    <w:rsid w:val="00EB011D"/>
    <w:rsid w:val="00EB10F8"/>
    <w:rsid w:val="00EB5629"/>
    <w:rsid w:val="00EB595B"/>
    <w:rsid w:val="00EC0340"/>
    <w:rsid w:val="00EC2616"/>
    <w:rsid w:val="00EC2AC4"/>
    <w:rsid w:val="00EC5440"/>
    <w:rsid w:val="00EC5EEB"/>
    <w:rsid w:val="00ED3723"/>
    <w:rsid w:val="00ED5132"/>
    <w:rsid w:val="00ED597F"/>
    <w:rsid w:val="00ED6671"/>
    <w:rsid w:val="00EE474F"/>
    <w:rsid w:val="00EE5A8C"/>
    <w:rsid w:val="00EE6147"/>
    <w:rsid w:val="00EE7906"/>
    <w:rsid w:val="00EF1396"/>
    <w:rsid w:val="00EF1D38"/>
    <w:rsid w:val="00EF3602"/>
    <w:rsid w:val="00EF72C5"/>
    <w:rsid w:val="00F00951"/>
    <w:rsid w:val="00F0098A"/>
    <w:rsid w:val="00F01A1D"/>
    <w:rsid w:val="00F01DD9"/>
    <w:rsid w:val="00F01E46"/>
    <w:rsid w:val="00F030CE"/>
    <w:rsid w:val="00F03349"/>
    <w:rsid w:val="00F041F1"/>
    <w:rsid w:val="00F05F52"/>
    <w:rsid w:val="00F07203"/>
    <w:rsid w:val="00F07DB0"/>
    <w:rsid w:val="00F10805"/>
    <w:rsid w:val="00F109DD"/>
    <w:rsid w:val="00F136C4"/>
    <w:rsid w:val="00F20970"/>
    <w:rsid w:val="00F211A5"/>
    <w:rsid w:val="00F23B4A"/>
    <w:rsid w:val="00F2422C"/>
    <w:rsid w:val="00F24BC7"/>
    <w:rsid w:val="00F269E1"/>
    <w:rsid w:val="00F275DA"/>
    <w:rsid w:val="00F33D23"/>
    <w:rsid w:val="00F400AA"/>
    <w:rsid w:val="00F40FCB"/>
    <w:rsid w:val="00F43904"/>
    <w:rsid w:val="00F43A59"/>
    <w:rsid w:val="00F4797B"/>
    <w:rsid w:val="00F52474"/>
    <w:rsid w:val="00F53BC8"/>
    <w:rsid w:val="00F54742"/>
    <w:rsid w:val="00F54B35"/>
    <w:rsid w:val="00F5549A"/>
    <w:rsid w:val="00F600D1"/>
    <w:rsid w:val="00F6197A"/>
    <w:rsid w:val="00F62973"/>
    <w:rsid w:val="00F64756"/>
    <w:rsid w:val="00F65E30"/>
    <w:rsid w:val="00F66DC9"/>
    <w:rsid w:val="00F72378"/>
    <w:rsid w:val="00F73BCE"/>
    <w:rsid w:val="00F766B0"/>
    <w:rsid w:val="00F77124"/>
    <w:rsid w:val="00F813D9"/>
    <w:rsid w:val="00F87D78"/>
    <w:rsid w:val="00F90511"/>
    <w:rsid w:val="00F91095"/>
    <w:rsid w:val="00F92564"/>
    <w:rsid w:val="00F96831"/>
    <w:rsid w:val="00F9706F"/>
    <w:rsid w:val="00FA41D9"/>
    <w:rsid w:val="00FA55CA"/>
    <w:rsid w:val="00FB3500"/>
    <w:rsid w:val="00FB6D09"/>
    <w:rsid w:val="00FC0710"/>
    <w:rsid w:val="00FC12B3"/>
    <w:rsid w:val="00FC3236"/>
    <w:rsid w:val="00FC3FA6"/>
    <w:rsid w:val="00FC40D9"/>
    <w:rsid w:val="00FC5661"/>
    <w:rsid w:val="00FC56C7"/>
    <w:rsid w:val="00FD0126"/>
    <w:rsid w:val="00FD017F"/>
    <w:rsid w:val="00FD1C6C"/>
    <w:rsid w:val="00FD6359"/>
    <w:rsid w:val="00FD75F7"/>
    <w:rsid w:val="00FE0292"/>
    <w:rsid w:val="00FE0A3C"/>
    <w:rsid w:val="00FE0F81"/>
    <w:rsid w:val="00FE3AE5"/>
    <w:rsid w:val="00FE443F"/>
    <w:rsid w:val="00FE4440"/>
    <w:rsid w:val="00FE5B97"/>
    <w:rsid w:val="00FE682F"/>
    <w:rsid w:val="00FF0B94"/>
    <w:rsid w:val="00FF179D"/>
    <w:rsid w:val="00FF2DFA"/>
    <w:rsid w:val="00FF368E"/>
    <w:rsid w:val="00FF459B"/>
    <w:rsid w:val="00FF5549"/>
    <w:rsid w:val="00FF6EBD"/>
    <w:rsid w:val="00FF7237"/>
    <w:rsid w:val="00FF76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FAF854"/>
  <w15:chartTrackingRefBased/>
  <w15:docId w15:val="{F870B8FD-5DD6-4638-8C9C-F044D1132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F23B4A"/>
    <w:pPr>
      <w:jc w:val="both"/>
    </w:pPr>
    <w:rPr>
      <w:rFonts w:ascii="Malacitana-Sans" w:hAnsi="Malacitana-Sans"/>
      <w:lang w:val="es-ES_tradnl"/>
    </w:rPr>
  </w:style>
  <w:style w:type="paragraph" w:styleId="Ttulo1">
    <w:name w:val="heading 1"/>
    <w:basedOn w:val="Normal"/>
    <w:next w:val="Normal"/>
    <w:link w:val="Ttulo1Car"/>
    <w:uiPriority w:val="9"/>
    <w:rsid w:val="00DC0980"/>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3D0E61"/>
    <w:pPr>
      <w:keepNext/>
      <w:keepLines/>
      <w:spacing w:before="40" w:after="120"/>
      <w:outlineLvl w:val="1"/>
    </w:pPr>
    <w:rPr>
      <w:rFonts w:eastAsiaTheme="majorEastAsia" w:cstheme="majorBidi"/>
      <w:color w:val="2E74B5" w:themeColor="accent1" w:themeShade="BF"/>
      <w:sz w:val="26"/>
      <w:szCs w:val="26"/>
    </w:rPr>
  </w:style>
  <w:style w:type="paragraph" w:styleId="Ttulo3">
    <w:name w:val="heading 3"/>
    <w:basedOn w:val="Ttulo2"/>
    <w:next w:val="Normal"/>
    <w:link w:val="Ttulo3Car"/>
    <w:uiPriority w:val="9"/>
    <w:unhideWhenUsed/>
    <w:qFormat/>
    <w:rsid w:val="003D0E61"/>
    <w:pPr>
      <w:outlineLvl w:val="2"/>
    </w:pPr>
    <w:rPr>
      <w:sz w:val="24"/>
    </w:rPr>
  </w:style>
  <w:style w:type="paragraph" w:styleId="Ttulo4">
    <w:name w:val="heading 4"/>
    <w:basedOn w:val="Normal"/>
    <w:next w:val="Normal"/>
    <w:link w:val="Ttulo4Car"/>
    <w:uiPriority w:val="9"/>
    <w:unhideWhenUsed/>
    <w:qFormat/>
    <w:rsid w:val="003D0E61"/>
    <w:pPr>
      <w:keepNext/>
      <w:keepLines/>
      <w:numPr>
        <w:ilvl w:val="3"/>
        <w:numId w:val="1"/>
      </w:numPr>
      <w:spacing w:before="40"/>
      <w:outlineLvl w:val="3"/>
    </w:pPr>
    <w:rPr>
      <w:rFonts w:eastAsiaTheme="majorEastAsia" w:cstheme="majorBidi"/>
      <w:iCs/>
      <w:color w:val="2E74B5" w:themeColor="accent1" w:themeShade="BF"/>
    </w:rPr>
  </w:style>
  <w:style w:type="paragraph" w:styleId="Ttulo5">
    <w:name w:val="heading 5"/>
    <w:basedOn w:val="Normal"/>
    <w:next w:val="Normal"/>
    <w:link w:val="Ttulo5Car"/>
    <w:uiPriority w:val="9"/>
    <w:unhideWhenUsed/>
    <w:qFormat/>
    <w:rsid w:val="009F27AC"/>
    <w:pPr>
      <w:keepNext/>
      <w:keepLines/>
      <w:numPr>
        <w:ilvl w:val="4"/>
        <w:numId w:val="1"/>
      </w:numPr>
      <w:spacing w:before="40"/>
      <w:outlineLvl w:val="4"/>
    </w:pPr>
    <w:rPr>
      <w:rFonts w:asciiTheme="majorHAnsi" w:eastAsiaTheme="majorEastAsia" w:hAnsiTheme="majorHAnsi" w:cstheme="majorBidi"/>
      <w:color w:val="2E74B5" w:themeColor="accent1" w:themeShade="BF"/>
    </w:rPr>
  </w:style>
  <w:style w:type="paragraph" w:styleId="Ttulo6">
    <w:name w:val="heading 6"/>
    <w:basedOn w:val="Normal"/>
    <w:next w:val="Normal"/>
    <w:link w:val="Ttulo6Car"/>
    <w:uiPriority w:val="9"/>
    <w:unhideWhenUsed/>
    <w:qFormat/>
    <w:rsid w:val="00151FB6"/>
    <w:pPr>
      <w:keepNext/>
      <w:keepLines/>
      <w:numPr>
        <w:ilvl w:val="5"/>
        <w:numId w:val="1"/>
      </w:numPr>
      <w:spacing w:before="40"/>
      <w:outlineLvl w:val="5"/>
    </w:pPr>
    <w:rPr>
      <w:rFonts w:asciiTheme="majorHAnsi" w:eastAsiaTheme="majorEastAsia" w:hAnsiTheme="majorHAnsi" w:cstheme="majorBidi"/>
      <w:color w:val="1F4D78" w:themeColor="accent1" w:themeShade="7F"/>
    </w:rPr>
  </w:style>
  <w:style w:type="paragraph" w:styleId="Ttulo7">
    <w:name w:val="heading 7"/>
    <w:basedOn w:val="Normal"/>
    <w:next w:val="Normal"/>
    <w:link w:val="Ttulo7Car"/>
    <w:uiPriority w:val="9"/>
    <w:unhideWhenUsed/>
    <w:rsid w:val="009F27AC"/>
    <w:pPr>
      <w:keepNext/>
      <w:keepLines/>
      <w:numPr>
        <w:ilvl w:val="6"/>
        <w:numId w:val="1"/>
      </w:numPr>
      <w:spacing w:before="40"/>
      <w:outlineLvl w:val="6"/>
    </w:pPr>
    <w:rPr>
      <w:rFonts w:asciiTheme="majorHAnsi" w:eastAsiaTheme="majorEastAsia" w:hAnsiTheme="majorHAnsi" w:cstheme="majorBidi"/>
      <w:i/>
      <w:iCs/>
      <w:color w:val="1F4D78" w:themeColor="accent1" w:themeShade="7F"/>
    </w:rPr>
  </w:style>
  <w:style w:type="paragraph" w:styleId="Ttulo8">
    <w:name w:val="heading 8"/>
    <w:basedOn w:val="Normal"/>
    <w:next w:val="Normal"/>
    <w:link w:val="Ttulo8Car"/>
    <w:uiPriority w:val="9"/>
    <w:semiHidden/>
    <w:unhideWhenUsed/>
    <w:qFormat/>
    <w:rsid w:val="009F27AC"/>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9F27AC"/>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C0980"/>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3D0E61"/>
    <w:rPr>
      <w:rFonts w:ascii="Malacitana-Sans" w:eastAsiaTheme="majorEastAsia" w:hAnsi="Malacitana-Sans" w:cstheme="majorBidi"/>
      <w:color w:val="2E74B5" w:themeColor="accent1" w:themeShade="BF"/>
      <w:sz w:val="26"/>
      <w:szCs w:val="26"/>
      <w:lang w:val="es-ES_tradnl"/>
    </w:rPr>
  </w:style>
  <w:style w:type="character" w:customStyle="1" w:styleId="Ttulo3Car">
    <w:name w:val="Título 3 Car"/>
    <w:basedOn w:val="Fuentedeprrafopredeter"/>
    <w:link w:val="Ttulo3"/>
    <w:uiPriority w:val="9"/>
    <w:rsid w:val="003D0E61"/>
    <w:rPr>
      <w:rFonts w:ascii="Malacitana-Sans" w:eastAsiaTheme="majorEastAsia" w:hAnsi="Malacitana-Sans" w:cstheme="majorBidi"/>
      <w:color w:val="2E74B5" w:themeColor="accent1" w:themeShade="BF"/>
      <w:szCs w:val="26"/>
      <w:lang w:val="es-ES_tradnl"/>
    </w:rPr>
  </w:style>
  <w:style w:type="character" w:customStyle="1" w:styleId="Ttulo4Car">
    <w:name w:val="Título 4 Car"/>
    <w:basedOn w:val="Fuentedeprrafopredeter"/>
    <w:link w:val="Ttulo4"/>
    <w:uiPriority w:val="9"/>
    <w:rsid w:val="003D0E61"/>
    <w:rPr>
      <w:rFonts w:ascii="Malacitana-Sans" w:eastAsiaTheme="majorEastAsia" w:hAnsi="Malacitana-Sans" w:cstheme="majorBidi"/>
      <w:iCs/>
      <w:color w:val="2E74B5" w:themeColor="accent1" w:themeShade="BF"/>
      <w:lang w:val="es-ES_tradnl"/>
    </w:rPr>
  </w:style>
  <w:style w:type="character" w:customStyle="1" w:styleId="Ttulo6Car">
    <w:name w:val="Título 6 Car"/>
    <w:basedOn w:val="Fuentedeprrafopredeter"/>
    <w:link w:val="Ttulo6"/>
    <w:uiPriority w:val="9"/>
    <w:rsid w:val="00151FB6"/>
    <w:rPr>
      <w:rFonts w:asciiTheme="majorHAnsi" w:eastAsiaTheme="majorEastAsia" w:hAnsiTheme="majorHAnsi" w:cstheme="majorBidi"/>
      <w:color w:val="1F4D78" w:themeColor="accent1" w:themeShade="7F"/>
      <w:lang w:val="es-ES_tradnl"/>
    </w:rPr>
  </w:style>
  <w:style w:type="paragraph" w:styleId="TDC1">
    <w:name w:val="toc 1"/>
    <w:basedOn w:val="Normal"/>
    <w:next w:val="Normal"/>
    <w:autoRedefine/>
    <w:uiPriority w:val="39"/>
    <w:unhideWhenUsed/>
    <w:rsid w:val="00C12AA8"/>
    <w:pPr>
      <w:tabs>
        <w:tab w:val="right" w:leader="dot" w:pos="8771"/>
      </w:tabs>
      <w:spacing w:before="120"/>
    </w:pPr>
    <w:rPr>
      <w:b/>
    </w:rPr>
  </w:style>
  <w:style w:type="paragraph" w:styleId="TDC2">
    <w:name w:val="toc 2"/>
    <w:basedOn w:val="Normal"/>
    <w:next w:val="Normal"/>
    <w:autoRedefine/>
    <w:uiPriority w:val="39"/>
    <w:unhideWhenUsed/>
    <w:rsid w:val="00D25591"/>
    <w:pPr>
      <w:ind w:left="240"/>
    </w:pPr>
    <w:rPr>
      <w:noProof/>
      <w:kern w:val="2"/>
      <w:szCs w:val="22"/>
    </w:rPr>
  </w:style>
  <w:style w:type="paragraph" w:styleId="TDC3">
    <w:name w:val="toc 3"/>
    <w:basedOn w:val="Normal"/>
    <w:next w:val="Normal"/>
    <w:autoRedefine/>
    <w:uiPriority w:val="39"/>
    <w:unhideWhenUsed/>
    <w:rsid w:val="008863DD"/>
    <w:pPr>
      <w:ind w:left="480"/>
    </w:pPr>
    <w:rPr>
      <w:noProof/>
      <w:kern w:val="2"/>
      <w:szCs w:val="22"/>
      <w:lang w:val="en-US"/>
    </w:rPr>
  </w:style>
  <w:style w:type="paragraph" w:styleId="TDC4">
    <w:name w:val="toc 4"/>
    <w:basedOn w:val="Normal"/>
    <w:next w:val="Normal"/>
    <w:autoRedefine/>
    <w:uiPriority w:val="39"/>
    <w:unhideWhenUsed/>
    <w:rsid w:val="00DC0980"/>
    <w:pPr>
      <w:ind w:left="720"/>
    </w:pPr>
    <w:rPr>
      <w:rFonts w:asciiTheme="minorHAnsi" w:hAnsiTheme="minorHAnsi"/>
      <w:sz w:val="20"/>
      <w:szCs w:val="20"/>
    </w:rPr>
  </w:style>
  <w:style w:type="paragraph" w:styleId="TDC5">
    <w:name w:val="toc 5"/>
    <w:basedOn w:val="Normal"/>
    <w:next w:val="Normal"/>
    <w:autoRedefine/>
    <w:uiPriority w:val="39"/>
    <w:unhideWhenUsed/>
    <w:rsid w:val="00DC0980"/>
    <w:pPr>
      <w:ind w:left="960"/>
    </w:pPr>
    <w:rPr>
      <w:rFonts w:asciiTheme="minorHAnsi" w:hAnsiTheme="minorHAnsi"/>
      <w:sz w:val="20"/>
      <w:szCs w:val="20"/>
    </w:rPr>
  </w:style>
  <w:style w:type="paragraph" w:styleId="TDC6">
    <w:name w:val="toc 6"/>
    <w:basedOn w:val="Normal"/>
    <w:next w:val="Normal"/>
    <w:autoRedefine/>
    <w:uiPriority w:val="39"/>
    <w:unhideWhenUsed/>
    <w:rsid w:val="00DC0980"/>
    <w:pPr>
      <w:ind w:left="1200"/>
    </w:pPr>
    <w:rPr>
      <w:rFonts w:asciiTheme="minorHAnsi" w:hAnsiTheme="minorHAnsi"/>
      <w:sz w:val="20"/>
      <w:szCs w:val="20"/>
    </w:rPr>
  </w:style>
  <w:style w:type="paragraph" w:styleId="TDC7">
    <w:name w:val="toc 7"/>
    <w:basedOn w:val="Normal"/>
    <w:next w:val="Normal"/>
    <w:autoRedefine/>
    <w:uiPriority w:val="39"/>
    <w:unhideWhenUsed/>
    <w:rsid w:val="00DC0980"/>
    <w:pPr>
      <w:ind w:left="1440"/>
    </w:pPr>
    <w:rPr>
      <w:rFonts w:asciiTheme="minorHAnsi" w:hAnsiTheme="minorHAnsi"/>
      <w:sz w:val="20"/>
      <w:szCs w:val="20"/>
    </w:rPr>
  </w:style>
  <w:style w:type="paragraph" w:styleId="TDC8">
    <w:name w:val="toc 8"/>
    <w:basedOn w:val="Normal"/>
    <w:next w:val="Normal"/>
    <w:autoRedefine/>
    <w:uiPriority w:val="39"/>
    <w:unhideWhenUsed/>
    <w:rsid w:val="00DC0980"/>
    <w:pPr>
      <w:ind w:left="1680"/>
    </w:pPr>
    <w:rPr>
      <w:rFonts w:asciiTheme="minorHAnsi" w:hAnsiTheme="minorHAnsi"/>
      <w:sz w:val="20"/>
      <w:szCs w:val="20"/>
    </w:rPr>
  </w:style>
  <w:style w:type="paragraph" w:styleId="TDC9">
    <w:name w:val="toc 9"/>
    <w:basedOn w:val="Normal"/>
    <w:next w:val="Normal"/>
    <w:autoRedefine/>
    <w:uiPriority w:val="39"/>
    <w:unhideWhenUsed/>
    <w:rsid w:val="00DC0980"/>
    <w:pPr>
      <w:ind w:left="1920"/>
    </w:pPr>
    <w:rPr>
      <w:rFonts w:asciiTheme="minorHAnsi" w:hAnsiTheme="minorHAnsi"/>
      <w:sz w:val="20"/>
      <w:szCs w:val="20"/>
    </w:rPr>
  </w:style>
  <w:style w:type="paragraph" w:customStyle="1" w:styleId="Captulo">
    <w:name w:val="Capítulo"/>
    <w:basedOn w:val="Ttulo1"/>
    <w:qFormat/>
    <w:rsid w:val="00D207E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240"/>
      <w:jc w:val="right"/>
    </w:pPr>
    <w:rPr>
      <w:rFonts w:ascii="Malacitana" w:hAnsi="Malacitana" w:cs="Helvetica"/>
      <w:b/>
      <w:color w:val="000000" w:themeColor="text1"/>
      <w:sz w:val="96"/>
      <w:szCs w:val="72"/>
    </w:rPr>
  </w:style>
  <w:style w:type="paragraph" w:styleId="Encabezado">
    <w:name w:val="header"/>
    <w:basedOn w:val="Normal"/>
    <w:link w:val="EncabezadoCar"/>
    <w:uiPriority w:val="99"/>
    <w:unhideWhenUsed/>
    <w:rsid w:val="00DC0980"/>
    <w:pPr>
      <w:tabs>
        <w:tab w:val="center" w:pos="4252"/>
        <w:tab w:val="right" w:pos="8504"/>
      </w:tabs>
    </w:pPr>
  </w:style>
  <w:style w:type="character" w:customStyle="1" w:styleId="EncabezadoCar">
    <w:name w:val="Encabezado Car"/>
    <w:basedOn w:val="Fuentedeprrafopredeter"/>
    <w:link w:val="Encabezado"/>
    <w:uiPriority w:val="99"/>
    <w:rsid w:val="00DC0980"/>
  </w:style>
  <w:style w:type="paragraph" w:styleId="Piedepgina">
    <w:name w:val="footer"/>
    <w:basedOn w:val="Normal"/>
    <w:link w:val="PiedepginaCar"/>
    <w:uiPriority w:val="99"/>
    <w:unhideWhenUsed/>
    <w:rsid w:val="00DC0980"/>
    <w:pPr>
      <w:tabs>
        <w:tab w:val="center" w:pos="4252"/>
        <w:tab w:val="right" w:pos="8504"/>
      </w:tabs>
    </w:pPr>
  </w:style>
  <w:style w:type="character" w:customStyle="1" w:styleId="PiedepginaCar">
    <w:name w:val="Pie de página Car"/>
    <w:basedOn w:val="Fuentedeprrafopredeter"/>
    <w:link w:val="Piedepgina"/>
    <w:uiPriority w:val="99"/>
    <w:rsid w:val="00DC0980"/>
  </w:style>
  <w:style w:type="character" w:styleId="Nmerodepgina">
    <w:name w:val="page number"/>
    <w:basedOn w:val="Fuentedeprrafopredeter"/>
    <w:uiPriority w:val="99"/>
    <w:semiHidden/>
    <w:unhideWhenUsed/>
    <w:rsid w:val="00DC0980"/>
  </w:style>
  <w:style w:type="paragraph" w:styleId="TtuloTDC">
    <w:name w:val="TOC Heading"/>
    <w:basedOn w:val="Ttulo1"/>
    <w:next w:val="Normal"/>
    <w:uiPriority w:val="39"/>
    <w:unhideWhenUsed/>
    <w:qFormat/>
    <w:rsid w:val="008C3A11"/>
    <w:pPr>
      <w:spacing w:before="480" w:line="276" w:lineRule="auto"/>
      <w:outlineLvl w:val="9"/>
    </w:pPr>
    <w:rPr>
      <w:b/>
      <w:bCs/>
      <w:sz w:val="28"/>
      <w:szCs w:val="28"/>
    </w:rPr>
  </w:style>
  <w:style w:type="character" w:styleId="Hipervnculo">
    <w:name w:val="Hyperlink"/>
    <w:basedOn w:val="Fuentedeprrafopredeter"/>
    <w:uiPriority w:val="99"/>
    <w:unhideWhenUsed/>
    <w:rsid w:val="008C3A11"/>
    <w:rPr>
      <w:color w:val="0563C1" w:themeColor="hyperlink"/>
      <w:u w:val="single"/>
    </w:rPr>
  </w:style>
  <w:style w:type="paragraph" w:styleId="Tabladeilustraciones">
    <w:name w:val="table of figures"/>
    <w:basedOn w:val="Normal"/>
    <w:next w:val="Normal"/>
    <w:uiPriority w:val="99"/>
    <w:unhideWhenUsed/>
    <w:rsid w:val="00960BF0"/>
  </w:style>
  <w:style w:type="paragraph" w:customStyle="1" w:styleId="CaptuloNmero">
    <w:name w:val="Capítulo Número"/>
    <w:basedOn w:val="Normal"/>
    <w:qFormat/>
    <w:rsid w:val="00415135"/>
    <w:pPr>
      <w:numPr>
        <w:numId w:val="1"/>
      </w:numPr>
      <w:jc w:val="right"/>
    </w:pPr>
    <w:rPr>
      <w:color w:val="7F7F7F" w:themeColor="text1" w:themeTint="80"/>
      <w:sz w:val="240"/>
      <w:szCs w:val="144"/>
    </w:rPr>
  </w:style>
  <w:style w:type="paragraph" w:styleId="Prrafodelista">
    <w:name w:val="List Paragraph"/>
    <w:basedOn w:val="Normal"/>
    <w:uiPriority w:val="34"/>
    <w:qFormat/>
    <w:rsid w:val="00C37F9E"/>
    <w:pPr>
      <w:ind w:left="720"/>
      <w:contextualSpacing/>
    </w:pPr>
  </w:style>
  <w:style w:type="character" w:styleId="Nmerodelnea">
    <w:name w:val="line number"/>
    <w:basedOn w:val="Fuentedeprrafopredeter"/>
    <w:uiPriority w:val="99"/>
    <w:semiHidden/>
    <w:unhideWhenUsed/>
    <w:rsid w:val="00CA5DC5"/>
  </w:style>
  <w:style w:type="character" w:styleId="Refdecomentario">
    <w:name w:val="annotation reference"/>
    <w:basedOn w:val="Fuentedeprrafopredeter"/>
    <w:uiPriority w:val="99"/>
    <w:semiHidden/>
    <w:unhideWhenUsed/>
    <w:rsid w:val="00E63F67"/>
    <w:rPr>
      <w:sz w:val="18"/>
      <w:szCs w:val="18"/>
    </w:rPr>
  </w:style>
  <w:style w:type="paragraph" w:styleId="Textocomentario">
    <w:name w:val="annotation text"/>
    <w:basedOn w:val="Normal"/>
    <w:link w:val="TextocomentarioCar"/>
    <w:uiPriority w:val="99"/>
    <w:semiHidden/>
    <w:unhideWhenUsed/>
    <w:rsid w:val="00E63F67"/>
  </w:style>
  <w:style w:type="character" w:customStyle="1" w:styleId="TextocomentarioCar">
    <w:name w:val="Texto comentario Car"/>
    <w:basedOn w:val="Fuentedeprrafopredeter"/>
    <w:link w:val="Textocomentario"/>
    <w:uiPriority w:val="99"/>
    <w:semiHidden/>
    <w:rsid w:val="00E63F67"/>
    <w:rPr>
      <w:rFonts w:ascii="Latin Modern Roman 12" w:hAnsi="Latin Modern Roman 12"/>
    </w:rPr>
  </w:style>
  <w:style w:type="paragraph" w:styleId="Asuntodelcomentario">
    <w:name w:val="annotation subject"/>
    <w:basedOn w:val="Textocomentario"/>
    <w:next w:val="Textocomentario"/>
    <w:link w:val="AsuntodelcomentarioCar"/>
    <w:uiPriority w:val="99"/>
    <w:semiHidden/>
    <w:unhideWhenUsed/>
    <w:rsid w:val="00E63F67"/>
    <w:rPr>
      <w:b/>
      <w:bCs/>
      <w:sz w:val="20"/>
      <w:szCs w:val="20"/>
    </w:rPr>
  </w:style>
  <w:style w:type="character" w:customStyle="1" w:styleId="AsuntodelcomentarioCar">
    <w:name w:val="Asunto del comentario Car"/>
    <w:basedOn w:val="TextocomentarioCar"/>
    <w:link w:val="Asuntodelcomentario"/>
    <w:uiPriority w:val="99"/>
    <w:semiHidden/>
    <w:rsid w:val="00E63F67"/>
    <w:rPr>
      <w:rFonts w:ascii="Latin Modern Roman 12" w:hAnsi="Latin Modern Roman 12"/>
      <w:b/>
      <w:bCs/>
      <w:sz w:val="20"/>
      <w:szCs w:val="20"/>
    </w:rPr>
  </w:style>
  <w:style w:type="paragraph" w:styleId="Textodeglobo">
    <w:name w:val="Balloon Text"/>
    <w:basedOn w:val="Normal"/>
    <w:link w:val="TextodegloboCar"/>
    <w:uiPriority w:val="99"/>
    <w:semiHidden/>
    <w:unhideWhenUsed/>
    <w:rsid w:val="00E63F67"/>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E63F67"/>
    <w:rPr>
      <w:rFonts w:ascii="Times New Roman" w:hAnsi="Times New Roman" w:cs="Times New Roman"/>
      <w:sz w:val="18"/>
      <w:szCs w:val="18"/>
    </w:rPr>
  </w:style>
  <w:style w:type="character" w:styleId="Textodelmarcadordeposicin">
    <w:name w:val="Placeholder Text"/>
    <w:basedOn w:val="Fuentedeprrafopredeter"/>
    <w:uiPriority w:val="99"/>
    <w:semiHidden/>
    <w:rsid w:val="0022749F"/>
    <w:rPr>
      <w:color w:val="808080"/>
    </w:rPr>
  </w:style>
  <w:style w:type="paragraph" w:styleId="Descripcin">
    <w:name w:val="caption"/>
    <w:basedOn w:val="Normal"/>
    <w:next w:val="Normal"/>
    <w:uiPriority w:val="35"/>
    <w:unhideWhenUsed/>
    <w:rsid w:val="00844B3E"/>
    <w:pPr>
      <w:spacing w:after="200"/>
      <w:jc w:val="center"/>
    </w:pPr>
    <w:rPr>
      <w:iCs/>
      <w:color w:val="000000" w:themeColor="text1"/>
      <w:sz w:val="18"/>
      <w:szCs w:val="18"/>
    </w:rPr>
  </w:style>
  <w:style w:type="table" w:styleId="Tablaconcuadrcula">
    <w:name w:val="Table Grid"/>
    <w:basedOn w:val="Tablanormal"/>
    <w:uiPriority w:val="39"/>
    <w:rsid w:val="0093400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Mapadeldocumento">
    <w:name w:val="Document Map"/>
    <w:basedOn w:val="Normal"/>
    <w:link w:val="MapadeldocumentoCar"/>
    <w:uiPriority w:val="99"/>
    <w:semiHidden/>
    <w:unhideWhenUsed/>
    <w:rsid w:val="002C3778"/>
    <w:rPr>
      <w:rFonts w:ascii="Times New Roman" w:hAnsi="Times New Roman" w:cs="Times New Roman"/>
    </w:rPr>
  </w:style>
  <w:style w:type="character" w:customStyle="1" w:styleId="MapadeldocumentoCar">
    <w:name w:val="Mapa del documento Car"/>
    <w:basedOn w:val="Fuentedeprrafopredeter"/>
    <w:link w:val="Mapadeldocumento"/>
    <w:uiPriority w:val="99"/>
    <w:semiHidden/>
    <w:rsid w:val="002C3778"/>
    <w:rPr>
      <w:rFonts w:ascii="Times New Roman" w:hAnsi="Times New Roman" w:cs="Times New Roman"/>
      <w:lang w:val="es-ES_tradnl"/>
    </w:rPr>
  </w:style>
  <w:style w:type="paragraph" w:styleId="Revisin">
    <w:name w:val="Revision"/>
    <w:hidden/>
    <w:uiPriority w:val="99"/>
    <w:semiHidden/>
    <w:rsid w:val="002C3778"/>
    <w:rPr>
      <w:rFonts w:ascii="Latin Modern Roman 12" w:hAnsi="Latin Modern Roman 12"/>
      <w:lang w:val="es-ES_tradnl"/>
    </w:rPr>
  </w:style>
  <w:style w:type="paragraph" w:styleId="Textonotapie">
    <w:name w:val="footnote text"/>
    <w:basedOn w:val="Normal"/>
    <w:link w:val="TextonotapieCar"/>
    <w:uiPriority w:val="99"/>
    <w:unhideWhenUsed/>
    <w:rsid w:val="0026665B"/>
  </w:style>
  <w:style w:type="character" w:customStyle="1" w:styleId="TextonotapieCar">
    <w:name w:val="Texto nota pie Car"/>
    <w:basedOn w:val="Fuentedeprrafopredeter"/>
    <w:link w:val="Textonotapie"/>
    <w:uiPriority w:val="99"/>
    <w:rsid w:val="0026665B"/>
    <w:rPr>
      <w:rFonts w:ascii="Latin Modern Roman 12" w:hAnsi="Latin Modern Roman 12"/>
      <w:lang w:val="es-ES_tradnl"/>
    </w:rPr>
  </w:style>
  <w:style w:type="character" w:styleId="Refdenotaalpie">
    <w:name w:val="footnote reference"/>
    <w:basedOn w:val="Fuentedeprrafopredeter"/>
    <w:uiPriority w:val="99"/>
    <w:unhideWhenUsed/>
    <w:rsid w:val="0026665B"/>
    <w:rPr>
      <w:vertAlign w:val="superscript"/>
    </w:rPr>
  </w:style>
  <w:style w:type="character" w:styleId="Hipervnculovisitado">
    <w:name w:val="FollowedHyperlink"/>
    <w:basedOn w:val="Fuentedeprrafopredeter"/>
    <w:uiPriority w:val="99"/>
    <w:semiHidden/>
    <w:unhideWhenUsed/>
    <w:rsid w:val="00486BE9"/>
    <w:rPr>
      <w:color w:val="954F72" w:themeColor="followedHyperlink"/>
      <w:u w:val="single"/>
    </w:rPr>
  </w:style>
  <w:style w:type="table" w:styleId="Tablanormal1">
    <w:name w:val="Plain Table 1"/>
    <w:basedOn w:val="Tablanormal"/>
    <w:uiPriority w:val="41"/>
    <w:rsid w:val="00486BE9"/>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5">
    <w:name w:val="Plain Table 5"/>
    <w:basedOn w:val="Tablanormal"/>
    <w:uiPriority w:val="45"/>
    <w:rsid w:val="00486BE9"/>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1clara">
    <w:name w:val="Grid Table 1 Light"/>
    <w:basedOn w:val="Tablanormal"/>
    <w:uiPriority w:val="46"/>
    <w:rsid w:val="00486BE9"/>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Ttulo10">
    <w:name w:val="Título1"/>
    <w:basedOn w:val="Normal"/>
    <w:next w:val="Normal"/>
    <w:uiPriority w:val="99"/>
    <w:rsid w:val="00A4264F"/>
    <w:pPr>
      <w:widowControl w:val="0"/>
      <w:autoSpaceDE w:val="0"/>
      <w:autoSpaceDN w:val="0"/>
      <w:adjustRightInd w:val="0"/>
      <w:jc w:val="left"/>
    </w:pPr>
    <w:rPr>
      <w:rFonts w:ascii="Times New Roman" w:hAnsi="Times New Roman" w:cs="Times New Roman"/>
      <w:lang w:val="en-US"/>
    </w:rPr>
  </w:style>
  <w:style w:type="character" w:customStyle="1" w:styleId="HTMLconformatoprevioCar">
    <w:name w:val="HTML con formato previo Car"/>
    <w:basedOn w:val="Fuentedeprrafopredeter"/>
    <w:link w:val="HTMLconformatoprevio"/>
    <w:uiPriority w:val="99"/>
    <w:semiHidden/>
    <w:rsid w:val="00516185"/>
    <w:rPr>
      <w:rFonts w:ascii="Courier New" w:hAnsi="Courier New" w:cs="Courier New"/>
      <w:sz w:val="20"/>
      <w:szCs w:val="20"/>
    </w:rPr>
  </w:style>
  <w:style w:type="paragraph" w:styleId="HTMLconformatoprevio">
    <w:name w:val="HTML Preformatted"/>
    <w:basedOn w:val="Normal"/>
    <w:link w:val="HTMLconformatoprevioCar"/>
    <w:uiPriority w:val="99"/>
    <w:semiHidden/>
    <w:unhideWhenUsed/>
    <w:rsid w:val="00516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paragraph" w:customStyle="1" w:styleId="Apndice">
    <w:name w:val="Apéndice"/>
    <w:basedOn w:val="CaptuloNmero"/>
    <w:qFormat/>
    <w:rsid w:val="00AD050F"/>
    <w:pPr>
      <w:numPr>
        <w:numId w:val="2"/>
      </w:numPr>
      <w:outlineLvl w:val="0"/>
    </w:pPr>
    <w:rPr>
      <w:noProof/>
      <w:sz w:val="84"/>
      <w:szCs w:val="2"/>
    </w:rPr>
  </w:style>
  <w:style w:type="paragraph" w:customStyle="1" w:styleId="Apndice2">
    <w:name w:val="Apéndice 2"/>
    <w:basedOn w:val="Ttulo2"/>
    <w:qFormat/>
    <w:rsid w:val="003D0E61"/>
    <w:pPr>
      <w:ind w:left="360" w:hanging="360"/>
    </w:pPr>
  </w:style>
  <w:style w:type="character" w:styleId="CdigoHTML">
    <w:name w:val="HTML Code"/>
    <w:basedOn w:val="Fuentedeprrafopredeter"/>
    <w:uiPriority w:val="99"/>
    <w:semiHidden/>
    <w:unhideWhenUsed/>
    <w:rsid w:val="002813E4"/>
    <w:rPr>
      <w:rFonts w:ascii="Courier New" w:eastAsia="Times New Roman" w:hAnsi="Courier New" w:cs="Courier New"/>
      <w:sz w:val="20"/>
      <w:szCs w:val="20"/>
    </w:rPr>
  </w:style>
  <w:style w:type="character" w:customStyle="1" w:styleId="Ttulo5Car">
    <w:name w:val="Título 5 Car"/>
    <w:basedOn w:val="Fuentedeprrafopredeter"/>
    <w:link w:val="Ttulo5"/>
    <w:uiPriority w:val="9"/>
    <w:rsid w:val="009F27AC"/>
    <w:rPr>
      <w:rFonts w:asciiTheme="majorHAnsi" w:eastAsiaTheme="majorEastAsia" w:hAnsiTheme="majorHAnsi" w:cstheme="majorBidi"/>
      <w:color w:val="2E74B5" w:themeColor="accent1" w:themeShade="BF"/>
      <w:lang w:val="es-ES_tradnl"/>
    </w:rPr>
  </w:style>
  <w:style w:type="character" w:customStyle="1" w:styleId="Ttulo7Car">
    <w:name w:val="Título 7 Car"/>
    <w:basedOn w:val="Fuentedeprrafopredeter"/>
    <w:link w:val="Ttulo7"/>
    <w:uiPriority w:val="9"/>
    <w:rsid w:val="009F27AC"/>
    <w:rPr>
      <w:rFonts w:asciiTheme="majorHAnsi" w:eastAsiaTheme="majorEastAsia" w:hAnsiTheme="majorHAnsi" w:cstheme="majorBidi"/>
      <w:i/>
      <w:iCs/>
      <w:color w:val="1F4D78" w:themeColor="accent1" w:themeShade="7F"/>
      <w:lang w:val="es-ES_tradnl"/>
    </w:rPr>
  </w:style>
  <w:style w:type="character" w:customStyle="1" w:styleId="Ttulo8Car">
    <w:name w:val="Título 8 Car"/>
    <w:basedOn w:val="Fuentedeprrafopredeter"/>
    <w:link w:val="Ttulo8"/>
    <w:uiPriority w:val="9"/>
    <w:semiHidden/>
    <w:rsid w:val="009F27AC"/>
    <w:rPr>
      <w:rFonts w:asciiTheme="majorHAnsi" w:eastAsiaTheme="majorEastAsia" w:hAnsiTheme="majorHAnsi" w:cstheme="majorBidi"/>
      <w:color w:val="272727" w:themeColor="text1" w:themeTint="D8"/>
      <w:sz w:val="21"/>
      <w:szCs w:val="21"/>
      <w:lang w:val="es-ES_tradnl"/>
    </w:rPr>
  </w:style>
  <w:style w:type="character" w:customStyle="1" w:styleId="Ttulo9Car">
    <w:name w:val="Título 9 Car"/>
    <w:basedOn w:val="Fuentedeprrafopredeter"/>
    <w:link w:val="Ttulo9"/>
    <w:uiPriority w:val="9"/>
    <w:semiHidden/>
    <w:rsid w:val="009F27AC"/>
    <w:rPr>
      <w:rFonts w:asciiTheme="majorHAnsi" w:eastAsiaTheme="majorEastAsia" w:hAnsiTheme="majorHAnsi" w:cstheme="majorBidi"/>
      <w:i/>
      <w:iCs/>
      <w:color w:val="272727" w:themeColor="text1" w:themeTint="D8"/>
      <w:sz w:val="21"/>
      <w:szCs w:val="21"/>
      <w:lang w:val="es-ES_tradnl"/>
    </w:rPr>
  </w:style>
  <w:style w:type="paragraph" w:customStyle="1" w:styleId="Referencias">
    <w:name w:val="Referencias"/>
    <w:basedOn w:val="Normal"/>
    <w:qFormat/>
    <w:rsid w:val="00B07277"/>
    <w:rPr>
      <w:noProof/>
      <w:sz w:val="20"/>
      <w:lang w:val="en-US"/>
    </w:rPr>
  </w:style>
  <w:style w:type="paragraph" w:customStyle="1" w:styleId="Default">
    <w:name w:val="Default"/>
    <w:rsid w:val="00CF5634"/>
    <w:pPr>
      <w:autoSpaceDE w:val="0"/>
      <w:autoSpaceDN w:val="0"/>
      <w:adjustRightInd w:val="0"/>
    </w:pPr>
    <w:rPr>
      <w:rFonts w:ascii="Times New Roman" w:eastAsia="Calibri" w:hAnsi="Times New Roman" w:cs="Times New Roman"/>
      <w:color w:val="000000"/>
      <w:lang w:val="es-ES"/>
    </w:rPr>
  </w:style>
  <w:style w:type="character" w:styleId="Mencinsinresolver">
    <w:name w:val="Unresolved Mention"/>
    <w:basedOn w:val="Fuentedeprrafopredeter"/>
    <w:uiPriority w:val="99"/>
    <w:rsid w:val="00D207E1"/>
    <w:rPr>
      <w:color w:val="605E5C"/>
      <w:shd w:val="clear" w:color="auto" w:fill="E1DFDD"/>
    </w:rPr>
  </w:style>
  <w:style w:type="paragraph" w:customStyle="1" w:styleId="Preambulo">
    <w:name w:val="Preambulo"/>
    <w:basedOn w:val="Normal"/>
    <w:qFormat/>
    <w:rsid w:val="00C543ED"/>
    <w:pPr>
      <w:jc w:val="center"/>
    </w:pPr>
    <w:rPr>
      <w:rFonts w:ascii="Malacitana" w:hAnsi="Malacitana"/>
      <w:sz w:val="32"/>
      <w:szCs w:val="32"/>
    </w:rPr>
  </w:style>
  <w:style w:type="paragraph" w:customStyle="1" w:styleId="Texto">
    <w:name w:val="Texto"/>
    <w:basedOn w:val="Normal"/>
    <w:link w:val="TextoCar"/>
    <w:qFormat/>
    <w:rsid w:val="00D845FA"/>
    <w:pPr>
      <w:spacing w:line="360" w:lineRule="auto"/>
      <w:ind w:firstLine="397"/>
    </w:pPr>
    <w:rPr>
      <w:lang w:val="es-ES"/>
    </w:rPr>
  </w:style>
  <w:style w:type="character" w:customStyle="1" w:styleId="TextoCar">
    <w:name w:val="Texto Car"/>
    <w:basedOn w:val="Fuentedeprrafopredeter"/>
    <w:link w:val="Texto"/>
    <w:rsid w:val="00D845FA"/>
    <w:rPr>
      <w:rFonts w:ascii="Malacitana-Sans" w:hAnsi="Malacitana-Sans"/>
      <w:lang w:val="es-ES"/>
    </w:rPr>
  </w:style>
  <w:style w:type="character" w:customStyle="1" w:styleId="ng-star-inserted">
    <w:name w:val="ng-star-inserted"/>
    <w:basedOn w:val="Fuentedeprrafopredeter"/>
    <w:rsid w:val="00CD7F38"/>
  </w:style>
  <w:style w:type="paragraph" w:customStyle="1" w:styleId="Estilo1">
    <w:name w:val="Estilo1"/>
    <w:basedOn w:val="Texto"/>
    <w:link w:val="Estilo1Car"/>
    <w:qFormat/>
    <w:rsid w:val="007D7D95"/>
    <w:pPr>
      <w:ind w:left="-709" w:right="-8"/>
    </w:pPr>
    <w:rPr>
      <w:lang w:eastAsia="es-ES"/>
    </w:rPr>
  </w:style>
  <w:style w:type="character" w:customStyle="1" w:styleId="Estilo1Car">
    <w:name w:val="Estilo1 Car"/>
    <w:basedOn w:val="TextoCar"/>
    <w:link w:val="Estilo1"/>
    <w:rsid w:val="007D7D95"/>
    <w:rPr>
      <w:rFonts w:ascii="Malacitana-Sans" w:hAnsi="Malacitana-Sans"/>
      <w:lang w:val="es-ES" w:eastAsia="es-ES"/>
    </w:rPr>
  </w:style>
  <w:style w:type="paragraph" w:customStyle="1" w:styleId="texto2">
    <w:name w:val="texto2"/>
    <w:basedOn w:val="Estilo1"/>
    <w:link w:val="texto2Car"/>
    <w:rsid w:val="0078753D"/>
    <w:pPr>
      <w:ind w:left="-284"/>
    </w:pPr>
  </w:style>
  <w:style w:type="character" w:customStyle="1" w:styleId="texto2Car">
    <w:name w:val="texto2 Car"/>
    <w:basedOn w:val="Estilo1Car"/>
    <w:link w:val="texto2"/>
    <w:rsid w:val="0078753D"/>
    <w:rPr>
      <w:rFonts w:ascii="Malacitana-Sans" w:hAnsi="Malacitana-Sans"/>
      <w:lang w:val="es-ES" w:eastAsia="es-ES"/>
    </w:rPr>
  </w:style>
  <w:style w:type="paragraph" w:customStyle="1" w:styleId="font-claude-response-body">
    <w:name w:val="font-claude-response-body"/>
    <w:basedOn w:val="Normal"/>
    <w:rsid w:val="00CD14EE"/>
    <w:pPr>
      <w:spacing w:before="100" w:beforeAutospacing="1" w:after="100" w:afterAutospacing="1"/>
      <w:jc w:val="left"/>
    </w:pPr>
    <w:rPr>
      <w:rFonts w:ascii="Times New Roman" w:eastAsia="Times New Roman" w:hAnsi="Times New Roman" w:cs="Times New Roman"/>
      <w:lang w:val="es-ES" w:eastAsia="es-ES"/>
    </w:rPr>
  </w:style>
  <w:style w:type="character" w:styleId="nfasis">
    <w:name w:val="Emphasis"/>
    <w:basedOn w:val="Fuentedeprrafopredeter"/>
    <w:uiPriority w:val="20"/>
    <w:qFormat/>
    <w:rsid w:val="00CD14EE"/>
    <w:rPr>
      <w:i/>
      <w:iCs/>
    </w:rPr>
  </w:style>
  <w:style w:type="paragraph" w:customStyle="1" w:styleId="paragraph">
    <w:name w:val="paragraph"/>
    <w:basedOn w:val="Normal"/>
    <w:rsid w:val="00163C37"/>
    <w:pPr>
      <w:spacing w:before="100" w:beforeAutospacing="1" w:after="100" w:afterAutospacing="1"/>
      <w:jc w:val="left"/>
    </w:pPr>
    <w:rPr>
      <w:rFonts w:ascii="Times New Roman" w:eastAsia="Times New Roman" w:hAnsi="Times New Roman" w:cs="Times New Roman"/>
      <w:lang w:val="es-ES" w:eastAsia="es-ES"/>
    </w:rPr>
  </w:style>
  <w:style w:type="paragraph" w:customStyle="1" w:styleId="Estilo2">
    <w:name w:val="Estilo2"/>
    <w:basedOn w:val="Ttulo2"/>
    <w:link w:val="Estilo2Car"/>
    <w:qFormat/>
    <w:rsid w:val="00DE304B"/>
    <w:pPr>
      <w:numPr>
        <w:ilvl w:val="1"/>
        <w:numId w:val="1"/>
      </w:numPr>
    </w:pPr>
    <w:rPr>
      <w:rFonts w:ascii="Malacitana" w:hAnsi="Malacitana"/>
      <w:b/>
      <w:color w:val="000000" w:themeColor="text1"/>
      <w:sz w:val="28"/>
    </w:rPr>
  </w:style>
  <w:style w:type="character" w:customStyle="1" w:styleId="Estilo2Car">
    <w:name w:val="Estilo2 Car"/>
    <w:basedOn w:val="Ttulo3Car"/>
    <w:link w:val="Estilo2"/>
    <w:rsid w:val="00DE304B"/>
    <w:rPr>
      <w:rFonts w:ascii="Malacitana" w:eastAsiaTheme="majorEastAsia" w:hAnsi="Malacitana" w:cstheme="majorBidi"/>
      <w:b/>
      <w:color w:val="000000" w:themeColor="text1"/>
      <w:sz w:val="28"/>
      <w:szCs w:val="26"/>
      <w:lang w:val="es-ES_tradnl"/>
    </w:rPr>
  </w:style>
  <w:style w:type="paragraph" w:customStyle="1" w:styleId="Estilo3">
    <w:name w:val="Estilo3"/>
    <w:basedOn w:val="Ttulo3"/>
    <w:link w:val="Estilo3Car"/>
    <w:qFormat/>
    <w:rsid w:val="00DE304B"/>
    <w:pPr>
      <w:numPr>
        <w:ilvl w:val="2"/>
        <w:numId w:val="1"/>
      </w:numPr>
    </w:pPr>
    <w:rPr>
      <w:rFonts w:ascii="Malacitana" w:hAnsi="Malacitana"/>
      <w:b/>
      <w:color w:val="000000" w:themeColor="text1"/>
      <w:lang w:val="es-ES"/>
    </w:rPr>
  </w:style>
  <w:style w:type="character" w:customStyle="1" w:styleId="Estilo3Car">
    <w:name w:val="Estilo3 Car"/>
    <w:basedOn w:val="Ttulo3Car"/>
    <w:link w:val="Estilo3"/>
    <w:rsid w:val="00DE304B"/>
    <w:rPr>
      <w:rFonts w:ascii="Malacitana" w:eastAsiaTheme="majorEastAsia" w:hAnsi="Malacitana" w:cstheme="majorBidi"/>
      <w:b/>
      <w:color w:val="000000" w:themeColor="text1"/>
      <w:szCs w:val="26"/>
      <w:lang w:val="es-ES"/>
    </w:rPr>
  </w:style>
  <w:style w:type="table" w:styleId="Listaclara">
    <w:name w:val="Light List"/>
    <w:basedOn w:val="Tablanormal"/>
    <w:uiPriority w:val="61"/>
    <w:rsid w:val="00C80F6D"/>
    <w:rPr>
      <w:rFonts w:eastAsiaTheme="minorEastAsia"/>
      <w:sz w:val="22"/>
      <w:szCs w:val="22"/>
      <w:lang w:val="es-ES" w:eastAsia="es-E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Fuerte">
    <w:name w:val="Strong"/>
    <w:basedOn w:val="Fuentedeprrafopredeter"/>
    <w:uiPriority w:val="22"/>
    <w:qFormat/>
    <w:rsid w:val="007E586E"/>
    <w:rPr>
      <w:b/>
      <w:bCs/>
    </w:rPr>
  </w:style>
  <w:style w:type="paragraph" w:styleId="NormalWeb">
    <w:name w:val="Normal (Web)"/>
    <w:basedOn w:val="Normal"/>
    <w:uiPriority w:val="99"/>
    <w:semiHidden/>
    <w:unhideWhenUsed/>
    <w:rsid w:val="003E143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3045204">
      <w:bodyDiv w:val="1"/>
      <w:marLeft w:val="0"/>
      <w:marRight w:val="0"/>
      <w:marTop w:val="0"/>
      <w:marBottom w:val="0"/>
      <w:divBdr>
        <w:top w:val="none" w:sz="0" w:space="0" w:color="auto"/>
        <w:left w:val="none" w:sz="0" w:space="0" w:color="auto"/>
        <w:bottom w:val="none" w:sz="0" w:space="0" w:color="auto"/>
        <w:right w:val="none" w:sz="0" w:space="0" w:color="auto"/>
      </w:divBdr>
    </w:div>
    <w:div w:id="399444229">
      <w:bodyDiv w:val="1"/>
      <w:marLeft w:val="0"/>
      <w:marRight w:val="0"/>
      <w:marTop w:val="0"/>
      <w:marBottom w:val="0"/>
      <w:divBdr>
        <w:top w:val="none" w:sz="0" w:space="0" w:color="auto"/>
        <w:left w:val="none" w:sz="0" w:space="0" w:color="auto"/>
        <w:bottom w:val="none" w:sz="0" w:space="0" w:color="auto"/>
        <w:right w:val="none" w:sz="0" w:space="0" w:color="auto"/>
      </w:divBdr>
    </w:div>
    <w:div w:id="485129630">
      <w:bodyDiv w:val="1"/>
      <w:marLeft w:val="0"/>
      <w:marRight w:val="0"/>
      <w:marTop w:val="0"/>
      <w:marBottom w:val="0"/>
      <w:divBdr>
        <w:top w:val="none" w:sz="0" w:space="0" w:color="auto"/>
        <w:left w:val="none" w:sz="0" w:space="0" w:color="auto"/>
        <w:bottom w:val="none" w:sz="0" w:space="0" w:color="auto"/>
        <w:right w:val="none" w:sz="0" w:space="0" w:color="auto"/>
      </w:divBdr>
    </w:div>
    <w:div w:id="699667628">
      <w:bodyDiv w:val="1"/>
      <w:marLeft w:val="0"/>
      <w:marRight w:val="0"/>
      <w:marTop w:val="0"/>
      <w:marBottom w:val="0"/>
      <w:divBdr>
        <w:top w:val="none" w:sz="0" w:space="0" w:color="auto"/>
        <w:left w:val="none" w:sz="0" w:space="0" w:color="auto"/>
        <w:bottom w:val="none" w:sz="0" w:space="0" w:color="auto"/>
        <w:right w:val="none" w:sz="0" w:space="0" w:color="auto"/>
      </w:divBdr>
    </w:div>
    <w:div w:id="785349092">
      <w:bodyDiv w:val="1"/>
      <w:marLeft w:val="0"/>
      <w:marRight w:val="0"/>
      <w:marTop w:val="0"/>
      <w:marBottom w:val="0"/>
      <w:divBdr>
        <w:top w:val="none" w:sz="0" w:space="0" w:color="auto"/>
        <w:left w:val="none" w:sz="0" w:space="0" w:color="auto"/>
        <w:bottom w:val="none" w:sz="0" w:space="0" w:color="auto"/>
        <w:right w:val="none" w:sz="0" w:space="0" w:color="auto"/>
      </w:divBdr>
    </w:div>
    <w:div w:id="915825128">
      <w:bodyDiv w:val="1"/>
      <w:marLeft w:val="0"/>
      <w:marRight w:val="0"/>
      <w:marTop w:val="0"/>
      <w:marBottom w:val="0"/>
      <w:divBdr>
        <w:top w:val="none" w:sz="0" w:space="0" w:color="auto"/>
        <w:left w:val="none" w:sz="0" w:space="0" w:color="auto"/>
        <w:bottom w:val="none" w:sz="0" w:space="0" w:color="auto"/>
        <w:right w:val="none" w:sz="0" w:space="0" w:color="auto"/>
      </w:divBdr>
    </w:div>
    <w:div w:id="930702291">
      <w:bodyDiv w:val="1"/>
      <w:marLeft w:val="0"/>
      <w:marRight w:val="0"/>
      <w:marTop w:val="0"/>
      <w:marBottom w:val="0"/>
      <w:divBdr>
        <w:top w:val="none" w:sz="0" w:space="0" w:color="auto"/>
        <w:left w:val="none" w:sz="0" w:space="0" w:color="auto"/>
        <w:bottom w:val="none" w:sz="0" w:space="0" w:color="auto"/>
        <w:right w:val="none" w:sz="0" w:space="0" w:color="auto"/>
      </w:divBdr>
    </w:div>
    <w:div w:id="1179156356">
      <w:bodyDiv w:val="1"/>
      <w:marLeft w:val="0"/>
      <w:marRight w:val="0"/>
      <w:marTop w:val="0"/>
      <w:marBottom w:val="0"/>
      <w:divBdr>
        <w:top w:val="none" w:sz="0" w:space="0" w:color="auto"/>
        <w:left w:val="none" w:sz="0" w:space="0" w:color="auto"/>
        <w:bottom w:val="none" w:sz="0" w:space="0" w:color="auto"/>
        <w:right w:val="none" w:sz="0" w:space="0" w:color="auto"/>
      </w:divBdr>
    </w:div>
    <w:div w:id="1195578768">
      <w:bodyDiv w:val="1"/>
      <w:marLeft w:val="0"/>
      <w:marRight w:val="0"/>
      <w:marTop w:val="0"/>
      <w:marBottom w:val="0"/>
      <w:divBdr>
        <w:top w:val="none" w:sz="0" w:space="0" w:color="auto"/>
        <w:left w:val="none" w:sz="0" w:space="0" w:color="auto"/>
        <w:bottom w:val="none" w:sz="0" w:space="0" w:color="auto"/>
        <w:right w:val="none" w:sz="0" w:space="0" w:color="auto"/>
      </w:divBdr>
    </w:div>
    <w:div w:id="1537623818">
      <w:bodyDiv w:val="1"/>
      <w:marLeft w:val="0"/>
      <w:marRight w:val="0"/>
      <w:marTop w:val="0"/>
      <w:marBottom w:val="0"/>
      <w:divBdr>
        <w:top w:val="none" w:sz="0" w:space="0" w:color="auto"/>
        <w:left w:val="none" w:sz="0" w:space="0" w:color="auto"/>
        <w:bottom w:val="none" w:sz="0" w:space="0" w:color="auto"/>
        <w:right w:val="none" w:sz="0" w:space="0" w:color="auto"/>
      </w:divBdr>
    </w:div>
    <w:div w:id="1638292639">
      <w:bodyDiv w:val="1"/>
      <w:marLeft w:val="0"/>
      <w:marRight w:val="0"/>
      <w:marTop w:val="0"/>
      <w:marBottom w:val="0"/>
      <w:divBdr>
        <w:top w:val="none" w:sz="0" w:space="0" w:color="auto"/>
        <w:left w:val="none" w:sz="0" w:space="0" w:color="auto"/>
        <w:bottom w:val="none" w:sz="0" w:space="0" w:color="auto"/>
        <w:right w:val="none" w:sz="0" w:space="0" w:color="auto"/>
      </w:divBdr>
    </w:div>
    <w:div w:id="1841846354">
      <w:bodyDiv w:val="1"/>
      <w:marLeft w:val="0"/>
      <w:marRight w:val="0"/>
      <w:marTop w:val="0"/>
      <w:marBottom w:val="0"/>
      <w:divBdr>
        <w:top w:val="none" w:sz="0" w:space="0" w:color="auto"/>
        <w:left w:val="none" w:sz="0" w:space="0" w:color="auto"/>
        <w:bottom w:val="none" w:sz="0" w:space="0" w:color="auto"/>
        <w:right w:val="none" w:sz="0" w:space="0" w:color="auto"/>
      </w:divBdr>
    </w:div>
    <w:div w:id="1887136502">
      <w:bodyDiv w:val="1"/>
      <w:marLeft w:val="0"/>
      <w:marRight w:val="0"/>
      <w:marTop w:val="0"/>
      <w:marBottom w:val="0"/>
      <w:divBdr>
        <w:top w:val="none" w:sz="0" w:space="0" w:color="auto"/>
        <w:left w:val="none" w:sz="0" w:space="0" w:color="auto"/>
        <w:bottom w:val="none" w:sz="0" w:space="0" w:color="auto"/>
        <w:right w:val="none" w:sz="0" w:space="0" w:color="auto"/>
      </w:divBdr>
    </w:div>
    <w:div w:id="2000572557">
      <w:bodyDiv w:val="1"/>
      <w:marLeft w:val="0"/>
      <w:marRight w:val="0"/>
      <w:marTop w:val="0"/>
      <w:marBottom w:val="0"/>
      <w:divBdr>
        <w:top w:val="none" w:sz="0" w:space="0" w:color="auto"/>
        <w:left w:val="none" w:sz="0" w:space="0" w:color="auto"/>
        <w:bottom w:val="none" w:sz="0" w:space="0" w:color="auto"/>
        <w:right w:val="none" w:sz="0" w:space="0" w:color="auto"/>
      </w:divBdr>
    </w:div>
    <w:div w:id="2102024014">
      <w:bodyDiv w:val="1"/>
      <w:marLeft w:val="0"/>
      <w:marRight w:val="0"/>
      <w:marTop w:val="0"/>
      <w:marBottom w:val="0"/>
      <w:divBdr>
        <w:top w:val="none" w:sz="0" w:space="0" w:color="auto"/>
        <w:left w:val="none" w:sz="0" w:space="0" w:color="auto"/>
        <w:bottom w:val="none" w:sz="0" w:space="0" w:color="auto"/>
        <w:right w:val="none" w:sz="0" w:space="0" w:color="auto"/>
      </w:divBdr>
    </w:div>
    <w:div w:id="21122401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6.png"/><Relationship Id="rId21" Type="http://schemas.openxmlformats.org/officeDocument/2006/relationships/footer" Target="footer6.xml"/><Relationship Id="rId42" Type="http://schemas.openxmlformats.org/officeDocument/2006/relationships/image" Target="media/image22.png"/><Relationship Id="rId47" Type="http://schemas.openxmlformats.org/officeDocument/2006/relationships/hyperlink" Target="https://link.springer.com/book/10.1007/978-3-642-59830-2" TargetMode="External"/><Relationship Id="rId63" Type="http://schemas.openxmlformats.org/officeDocument/2006/relationships/hyperlink" Target="https://arxiv.org/abs/2507.18910" TargetMode="External"/><Relationship Id="rId68" Type="http://schemas.openxmlformats.org/officeDocument/2006/relationships/hyperlink" Target="https://arxiv.org/abs/2510.24476" TargetMode="External"/><Relationship Id="rId84" Type="http://schemas.openxmlformats.org/officeDocument/2006/relationships/hyperlink" Target="http://www.numdam.org/item/MSH_1986__95__5_0/" TargetMode="External"/><Relationship Id="rId89" Type="http://schemas.openxmlformats.org/officeDocument/2006/relationships/image" Target="media/image28.png"/><Relationship Id="rId16" Type="http://schemas.openxmlformats.org/officeDocument/2006/relationships/footer" Target="footer3.xml"/><Relationship Id="rId11" Type="http://schemas.openxmlformats.org/officeDocument/2006/relationships/header" Target="header2.xml"/><Relationship Id="rId32" Type="http://schemas.openxmlformats.org/officeDocument/2006/relationships/image" Target="media/image12.png"/><Relationship Id="rId37" Type="http://schemas.openxmlformats.org/officeDocument/2006/relationships/image" Target="media/image17.png"/><Relationship Id="rId53" Type="http://schemas.openxmlformats.org/officeDocument/2006/relationships/hyperlink" Target="https://arxiv.org/abs/2511.09008" TargetMode="External"/><Relationship Id="rId58" Type="http://schemas.openxmlformats.org/officeDocument/2006/relationships/hyperlink" Target="https://concepts2024.uca.es/wp-content/uploads/2024/09/Gonzalo.pdf" TargetMode="External"/><Relationship Id="rId74" Type="http://schemas.openxmlformats.org/officeDocument/2006/relationships/hyperlink" Target="https://shiny.posit.co" TargetMode="External"/><Relationship Id="rId79" Type="http://schemas.openxmlformats.org/officeDocument/2006/relationships/hyperlink" Target="https://www.r-project.org/" TargetMode="External"/><Relationship Id="rId5" Type="http://schemas.openxmlformats.org/officeDocument/2006/relationships/webSettings" Target="webSettings.xml"/><Relationship Id="rId90" Type="http://schemas.openxmlformats.org/officeDocument/2006/relationships/image" Target="media/image29.png"/><Relationship Id="rId95" Type="http://schemas.openxmlformats.org/officeDocument/2006/relationships/header" Target="header8.xml"/><Relationship Id="rId22" Type="http://schemas.openxmlformats.org/officeDocument/2006/relationships/footer" Target="footer7.xml"/><Relationship Id="rId27" Type="http://schemas.openxmlformats.org/officeDocument/2006/relationships/image" Target="media/image7.png"/><Relationship Id="rId43" Type="http://schemas.openxmlformats.org/officeDocument/2006/relationships/image" Target="media/image23.png"/><Relationship Id="rId48" Type="http://schemas.openxmlformats.org/officeDocument/2006/relationships/hyperlink" Target="https://arxiv.org/abs/2508.06668" TargetMode="External"/><Relationship Id="rId64" Type="http://schemas.openxmlformats.org/officeDocument/2006/relationships/hyperlink" Target="https://arxiv.org/abs/2410.20724" TargetMode="External"/><Relationship Id="rId69" Type="http://schemas.openxmlformats.org/officeDocument/2006/relationships/hyperlink" Target="https://www.google.com/url?sa=E&amp;q=https%3A%2F%2Fdoi.org%2F10.3389%2Ffrai.2025.1622292" TargetMode="External"/><Relationship Id="rId80" Type="http://schemas.openxmlformats.org/officeDocument/2006/relationships/hyperlink" Target="https://www.google.com/url?sa=E&amp;q=https%3A%2F%2Fjournal.r-project.org%2Farticles%2FRJ-2022-014%2F" TargetMode="External"/><Relationship Id="rId85" Type="http://schemas.openxmlformats.org/officeDocument/2006/relationships/hyperlink" Target="https://arxiv.org/abs/2607.01773" TargetMode="Externa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image" Target="media/image5.png"/><Relationship Id="rId33" Type="http://schemas.openxmlformats.org/officeDocument/2006/relationships/image" Target="media/image13.png"/><Relationship Id="rId38" Type="http://schemas.openxmlformats.org/officeDocument/2006/relationships/image" Target="media/image18.png"/><Relationship Id="rId46" Type="http://schemas.openxmlformats.org/officeDocument/2006/relationships/image" Target="media/image26.png"/><Relationship Id="rId59" Type="http://schemas.openxmlformats.org/officeDocument/2006/relationships/hyperlink" Target="https://arxiv.org/abs/2602.01933" TargetMode="External"/><Relationship Id="rId67" Type="http://schemas.openxmlformats.org/officeDocument/2006/relationships/hyperlink" Target="https://arxiv.org/abs/2504.04578" TargetMode="External"/><Relationship Id="rId20" Type="http://schemas.openxmlformats.org/officeDocument/2006/relationships/header" Target="header6.xml"/><Relationship Id="rId41" Type="http://schemas.openxmlformats.org/officeDocument/2006/relationships/image" Target="media/image21.png"/><Relationship Id="rId54" Type="http://schemas.openxmlformats.org/officeDocument/2006/relationships/hyperlink" Target="https://arxiv.org/abs/2510.21425" TargetMode="External"/><Relationship Id="rId62" Type="http://schemas.openxmlformats.org/officeDocument/2006/relationships/hyperlink" Target="https://arxiv.org/abs/2504.10499" TargetMode="External"/><Relationship Id="rId70" Type="http://schemas.openxmlformats.org/officeDocument/2006/relationships/hyperlink" Target="https://arxiv.org/abs/2512.09148" TargetMode="External"/><Relationship Id="rId75" Type="http://schemas.openxmlformats.org/officeDocument/2006/relationships/hyperlink" Target="https://igraph.org" TargetMode="External"/><Relationship Id="rId83" Type="http://schemas.openxmlformats.org/officeDocument/2006/relationships/hyperlink" Target="https://arxiv.org/abs/2404.16130" TargetMode="External"/><Relationship Id="rId88" Type="http://schemas.openxmlformats.org/officeDocument/2006/relationships/image" Target="media/image27.png"/><Relationship Id="rId91" Type="http://schemas.openxmlformats.org/officeDocument/2006/relationships/image" Target="media/image30.png"/><Relationship Id="rId96" Type="http://schemas.openxmlformats.org/officeDocument/2006/relationships/footer" Target="footer1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eader" Target="header7.xml"/><Relationship Id="rId28" Type="http://schemas.openxmlformats.org/officeDocument/2006/relationships/image" Target="media/image8.png"/><Relationship Id="rId36" Type="http://schemas.openxmlformats.org/officeDocument/2006/relationships/image" Target="media/image16.png"/><Relationship Id="rId49" Type="http://schemas.openxmlformats.org/officeDocument/2006/relationships/hyperlink" Target="https://arxiv.org/html/2501.13958v2" TargetMode="External"/><Relationship Id="rId57" Type="http://schemas.openxmlformats.org/officeDocument/2006/relationships/hyperlink" Target="https://ceur-ws.org/Vol-4064/kgnesy-paper3.pdf" TargetMode="External"/><Relationship Id="rId10" Type="http://schemas.openxmlformats.org/officeDocument/2006/relationships/header" Target="header1.xml"/><Relationship Id="rId31" Type="http://schemas.openxmlformats.org/officeDocument/2006/relationships/image" Target="media/image11.png"/><Relationship Id="rId44" Type="http://schemas.openxmlformats.org/officeDocument/2006/relationships/image" Target="media/image24.png"/><Relationship Id="rId52" Type="http://schemas.openxmlformats.org/officeDocument/2006/relationships/hyperlink" Target="https://www.ijcai.org/proceedings/2025/1195" TargetMode="External"/><Relationship Id="rId60" Type="http://schemas.openxmlformats.org/officeDocument/2006/relationships/hyperlink" Target="https://aclanthology.org/2025.finnlp-1.8/" TargetMode="External"/><Relationship Id="rId65" Type="http://schemas.openxmlformats.org/officeDocument/2006/relationships/hyperlink" Target="https://aclanthology.org/2025.genaik-1.6/" TargetMode="External"/><Relationship Id="rId73" Type="http://schemas.openxmlformats.org/officeDocument/2006/relationships/hyperlink" Target="https://ellmer.tidyverse.org" TargetMode="External"/><Relationship Id="rId78" Type="http://schemas.openxmlformats.org/officeDocument/2006/relationships/hyperlink" Target="https://doi.org/10.1007/978-94-009-7798-3_15" TargetMode="External"/><Relationship Id="rId81" Type="http://schemas.openxmlformats.org/officeDocument/2006/relationships/hyperlink" Target="https://link.springer.com/book/10.1007/978-3-662-49291-8" TargetMode="External"/><Relationship Id="rId86" Type="http://schemas.openxmlformats.org/officeDocument/2006/relationships/footer" Target="footer9.xml"/><Relationship Id="rId94" Type="http://schemas.openxmlformats.org/officeDocument/2006/relationships/image" Target="media/image32.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footer" Target="footer4.xml"/><Relationship Id="rId39" Type="http://schemas.openxmlformats.org/officeDocument/2006/relationships/image" Target="media/image19.png"/><Relationship Id="rId34" Type="http://schemas.openxmlformats.org/officeDocument/2006/relationships/image" Target="media/image14.png"/><Relationship Id="rId50" Type="http://schemas.openxmlformats.org/officeDocument/2006/relationships/hyperlink" Target="https://journal.r-project.org/articles/RJ-2022-014/" TargetMode="External"/><Relationship Id="rId55" Type="http://schemas.openxmlformats.org/officeDocument/2006/relationships/hyperlink" Target="https://openreview.net/forum?id=7PGluppo4k" TargetMode="External"/><Relationship Id="rId76" Type="http://schemas.openxmlformats.org/officeDocument/2006/relationships/hyperlink" Target="https://cran.r-project.org/package=visNetwork" TargetMode="External"/><Relationship Id="rId97"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s://arxiv.org/abs/2402.01822" TargetMode="External"/><Relationship Id="rId92" Type="http://schemas.openxmlformats.org/officeDocument/2006/relationships/footer" Target="footer10.xml"/><Relationship Id="rId2" Type="http://schemas.openxmlformats.org/officeDocument/2006/relationships/numbering" Target="numbering.xml"/><Relationship Id="rId29" Type="http://schemas.openxmlformats.org/officeDocument/2006/relationships/image" Target="media/image9.png"/><Relationship Id="rId24" Type="http://schemas.openxmlformats.org/officeDocument/2006/relationships/footer" Target="footer8.xml"/><Relationship Id="rId40" Type="http://schemas.openxmlformats.org/officeDocument/2006/relationships/image" Target="media/image20.png"/><Relationship Id="rId45" Type="http://schemas.openxmlformats.org/officeDocument/2006/relationships/image" Target="media/image25.png"/><Relationship Id="rId66" Type="http://schemas.openxmlformats.org/officeDocument/2006/relationships/hyperlink" Target="https://arxiv.org/abs/2506.02404" TargetMode="External"/><Relationship Id="rId87" Type="http://schemas.openxmlformats.org/officeDocument/2006/relationships/hyperlink" Target="https://ollama.com/download" TargetMode="External"/><Relationship Id="rId61" Type="http://schemas.openxmlformats.org/officeDocument/2006/relationships/hyperlink" Target="https://arxiv.org/abs/2501.00309" TargetMode="External"/><Relationship Id="rId82" Type="http://schemas.openxmlformats.org/officeDocument/2006/relationships/hyperlink" Target="https://arxiv.org/abs/2005.11401" TargetMode="External"/><Relationship Id="rId19" Type="http://schemas.openxmlformats.org/officeDocument/2006/relationships/footer" Target="footer5.xml"/><Relationship Id="rId14" Type="http://schemas.openxmlformats.org/officeDocument/2006/relationships/header" Target="header3.xml"/><Relationship Id="rId30" Type="http://schemas.openxmlformats.org/officeDocument/2006/relationships/image" Target="media/image10.png"/><Relationship Id="rId35" Type="http://schemas.openxmlformats.org/officeDocument/2006/relationships/image" Target="media/image15.png"/><Relationship Id="rId56" Type="http://schemas.openxmlformats.org/officeDocument/2006/relationships/hyperlink" Target="https://arxiv.org/abs/2502.06563" TargetMode="External"/><Relationship Id="rId77" Type="http://schemas.openxmlformats.org/officeDocument/2006/relationships/hyperlink" Target="https://ollama.com" TargetMode="External"/><Relationship Id="rId8" Type="http://schemas.openxmlformats.org/officeDocument/2006/relationships/image" Target="media/image1.png"/><Relationship Id="rId51" Type="http://schemas.openxmlformats.org/officeDocument/2006/relationships/hyperlink" Target="https://cran.r-project.org/package=fcaR" TargetMode="External"/><Relationship Id="rId72" Type="http://schemas.openxmlformats.org/officeDocument/2006/relationships/hyperlink" Target="https://arxiv.org/abs/2510.05310" TargetMode="External"/><Relationship Id="rId93" Type="http://schemas.openxmlformats.org/officeDocument/2006/relationships/image" Target="media/image31.png"/><Relationship Id="rId98" Type="http://schemas.openxmlformats.org/officeDocument/2006/relationships/theme" Target="theme/theme1.xml"/></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tif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GUEL%20ANGEL\Downloads\Plantilla%20memoria%20TFG%202025_Wor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sad</b:Tag>
    <b:SourceType>Book</b:SourceType>
    <b:Guid>{98FAABD2-AC58-9B48-8422-53D92A325B25}</b:Guid>
    <b:Author>
      <b:Author>
        <b:NameList>
          <b:Person>
            <b:Last>sadasdsadsad</b:Last>
          </b:Person>
        </b:NameList>
      </b:Author>
    </b:Author>
    <b:RefOrder>1</b:RefOrder>
  </b:Source>
</b:Sources>
</file>

<file path=customXml/itemProps1.xml><?xml version="1.0" encoding="utf-8"?>
<ds:datastoreItem xmlns:ds="http://schemas.openxmlformats.org/officeDocument/2006/customXml" ds:itemID="{EF332CCC-238C-524B-8EFC-34C7290864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Plantilla memoria TFG 2025_Word.dotx</Template>
  <TotalTime>326</TotalTime>
  <Pages>85</Pages>
  <Words>20080</Words>
  <Characters>112251</Characters>
  <Application>Microsoft Office Word</Application>
  <DocSecurity>0</DocSecurity>
  <Lines>2737</Lines>
  <Paragraphs>931</Paragraphs>
  <ScaleCrop>false</ScaleCrop>
  <HeadingPairs>
    <vt:vector size="2" baseType="variant">
      <vt:variant>
        <vt:lpstr>Título</vt:lpstr>
      </vt:variant>
      <vt:variant>
        <vt:i4>1</vt:i4>
      </vt:variant>
    </vt:vector>
  </HeadingPairs>
  <TitlesOfParts>
    <vt:vector size="1" baseType="lpstr">
      <vt:lpstr>Plantilla para TFG de la ETSI Informática</vt:lpstr>
    </vt:vector>
  </TitlesOfParts>
  <Manager/>
  <Company/>
  <LinksUpToDate>false</LinksUpToDate>
  <CharactersWithSpaces>131400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para TFG de la ETSI Informática</dc:title>
  <dc:subject/>
  <dc:creator>MIGUEL ANGEL</dc:creator>
  <cp:keywords/>
  <dc:description/>
  <cp:lastModifiedBy>Miguel Angel Caballero Serrano</cp:lastModifiedBy>
  <cp:revision>7</cp:revision>
  <cp:lastPrinted>2026-07-28T18:15:00Z</cp:lastPrinted>
  <dcterms:created xsi:type="dcterms:W3CDTF">2026-08-26T10:03:00Z</dcterms:created>
  <dcterms:modified xsi:type="dcterms:W3CDTF">2026-08-26T14:44:00Z</dcterms:modified>
  <cp:category/>
</cp:coreProperties>
</file>